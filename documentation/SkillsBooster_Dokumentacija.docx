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27059" w14:textId="77777777" w:rsidR="00F04DDD" w:rsidRDefault="00F04DDD" w:rsidP="005639F9">
      <w:pPr>
        <w:spacing w:line="276" w:lineRule="auto"/>
      </w:pPr>
      <w:bookmarkStart w:id="0" w:name="_Hlk175237496"/>
    </w:p>
    <w:p w14:paraId="208DAA13" w14:textId="77777777" w:rsidR="00F04DDD" w:rsidRDefault="00F04DDD" w:rsidP="005639F9">
      <w:pPr>
        <w:spacing w:line="276" w:lineRule="auto"/>
      </w:pPr>
    </w:p>
    <w:p w14:paraId="3CC3D433" w14:textId="77777777" w:rsidR="00F04DDD" w:rsidRDefault="00F04DDD" w:rsidP="005639F9">
      <w:pPr>
        <w:spacing w:line="276" w:lineRule="auto"/>
      </w:pPr>
    </w:p>
    <w:p w14:paraId="72551882" w14:textId="77777777" w:rsidR="00F04DDD" w:rsidRDefault="00F04DDD" w:rsidP="005639F9">
      <w:pPr>
        <w:spacing w:line="276" w:lineRule="auto"/>
      </w:pPr>
    </w:p>
    <w:p w14:paraId="4369C61C" w14:textId="77777777" w:rsidR="00F04DDD" w:rsidRDefault="00F04DDD" w:rsidP="005639F9">
      <w:pPr>
        <w:spacing w:line="276" w:lineRule="auto"/>
      </w:pPr>
    </w:p>
    <w:p w14:paraId="386EE92F" w14:textId="77777777" w:rsidR="00F04DDD" w:rsidRDefault="00F04DDD" w:rsidP="005639F9">
      <w:pPr>
        <w:spacing w:line="276" w:lineRule="auto"/>
      </w:pPr>
    </w:p>
    <w:p w14:paraId="6BAF5AF2" w14:textId="77777777" w:rsidR="00F04DDD" w:rsidRDefault="00F04DDD" w:rsidP="005639F9">
      <w:pPr>
        <w:spacing w:line="276" w:lineRule="auto"/>
      </w:pPr>
    </w:p>
    <w:p w14:paraId="2D5E097F" w14:textId="77777777" w:rsidR="00DA584C" w:rsidRDefault="00DA584C" w:rsidP="005639F9">
      <w:pPr>
        <w:spacing w:line="276" w:lineRule="auto"/>
      </w:pPr>
    </w:p>
    <w:p w14:paraId="74260EF5" w14:textId="77777777" w:rsidR="00F04DDD" w:rsidRDefault="00F04DDD" w:rsidP="005639F9">
      <w:pPr>
        <w:spacing w:line="276" w:lineRule="auto"/>
      </w:pPr>
    </w:p>
    <w:p w14:paraId="0D9CD59C" w14:textId="77777777" w:rsidR="00F04DDD" w:rsidRDefault="00F04DDD" w:rsidP="005639F9">
      <w:pPr>
        <w:spacing w:line="276" w:lineRule="auto"/>
      </w:pPr>
    </w:p>
    <w:p w14:paraId="54BB7BE4" w14:textId="77777777" w:rsidR="00F04DDD" w:rsidRPr="003B7F11" w:rsidRDefault="00F04DDD" w:rsidP="005639F9">
      <w:pPr>
        <w:spacing w:line="276" w:lineRule="auto"/>
      </w:pPr>
    </w:p>
    <w:p w14:paraId="378CB8D7" w14:textId="77777777" w:rsidR="00F04DDD" w:rsidRPr="000574F0" w:rsidRDefault="00F04DDD" w:rsidP="005639F9">
      <w:pPr>
        <w:pStyle w:val="Naslov"/>
        <w:spacing w:line="276" w:lineRule="auto"/>
        <w:jc w:val="center"/>
      </w:pPr>
      <w:r>
        <w:t>SkillsBooster</w:t>
      </w:r>
    </w:p>
    <w:p w14:paraId="2C9BCFDF" w14:textId="2DEEB3D6" w:rsidR="00F04DDD" w:rsidRPr="000574F0" w:rsidRDefault="00F04DDD" w:rsidP="005639F9">
      <w:pPr>
        <w:spacing w:line="276" w:lineRule="auto"/>
        <w:jc w:val="center"/>
      </w:pPr>
      <w:r w:rsidRPr="000574F0">
        <w:t>Izboljšajte svoje spretnosti s p</w:t>
      </w:r>
      <w:r w:rsidR="00930A21">
        <w:t>latformo</w:t>
      </w:r>
      <w:r w:rsidRPr="000574F0">
        <w:t xml:space="preserve"> SkillsBooster</w:t>
      </w:r>
    </w:p>
    <w:p w14:paraId="1C5A3B03" w14:textId="77777777" w:rsidR="00F04DDD" w:rsidRDefault="00F04DDD" w:rsidP="005639F9">
      <w:pPr>
        <w:spacing w:line="276" w:lineRule="auto"/>
      </w:pPr>
    </w:p>
    <w:p w14:paraId="48538914" w14:textId="77777777" w:rsidR="00F04DDD" w:rsidRDefault="00F04DDD" w:rsidP="005639F9">
      <w:pPr>
        <w:spacing w:line="276" w:lineRule="auto"/>
      </w:pPr>
    </w:p>
    <w:p w14:paraId="7950C61F" w14:textId="77777777" w:rsidR="00F04DDD" w:rsidRDefault="00F04DDD" w:rsidP="005639F9">
      <w:pPr>
        <w:spacing w:line="276" w:lineRule="auto"/>
      </w:pPr>
    </w:p>
    <w:p w14:paraId="29578828" w14:textId="77777777" w:rsidR="00F04DDD" w:rsidRDefault="00F04DDD" w:rsidP="005639F9">
      <w:pPr>
        <w:spacing w:line="276" w:lineRule="auto"/>
      </w:pPr>
    </w:p>
    <w:p w14:paraId="48F77BC3" w14:textId="77777777" w:rsidR="00F04DDD" w:rsidRDefault="00F04DDD" w:rsidP="005639F9">
      <w:pPr>
        <w:spacing w:line="276" w:lineRule="auto"/>
      </w:pPr>
    </w:p>
    <w:p w14:paraId="7EC3D029" w14:textId="77777777" w:rsidR="00F04DDD" w:rsidRDefault="00F04DDD" w:rsidP="005639F9">
      <w:pPr>
        <w:spacing w:line="276" w:lineRule="auto"/>
      </w:pPr>
    </w:p>
    <w:p w14:paraId="1260DFEE" w14:textId="77777777" w:rsidR="00F04DDD" w:rsidRDefault="00F04DDD" w:rsidP="005639F9">
      <w:pPr>
        <w:spacing w:line="276" w:lineRule="auto"/>
      </w:pPr>
    </w:p>
    <w:p w14:paraId="7438FBE1" w14:textId="77777777" w:rsidR="00F04DDD" w:rsidRDefault="00F04DDD" w:rsidP="005639F9">
      <w:pPr>
        <w:spacing w:line="276" w:lineRule="auto"/>
      </w:pPr>
    </w:p>
    <w:p w14:paraId="2F8469BD" w14:textId="3B4496E5" w:rsidR="00E217AD" w:rsidRDefault="00E217AD" w:rsidP="005639F9">
      <w:pPr>
        <w:spacing w:line="276" w:lineRule="auto"/>
      </w:pPr>
    </w:p>
    <w:p w14:paraId="1A032954" w14:textId="77777777" w:rsidR="00F04DDD" w:rsidRDefault="00F04DDD" w:rsidP="005639F9">
      <w:pPr>
        <w:spacing w:line="276" w:lineRule="auto"/>
      </w:pPr>
    </w:p>
    <w:p w14:paraId="0C3DC05B" w14:textId="77777777" w:rsidR="00F04DDD" w:rsidRDefault="00F04DDD" w:rsidP="005639F9">
      <w:pPr>
        <w:spacing w:line="276" w:lineRule="auto"/>
      </w:pPr>
    </w:p>
    <w:p w14:paraId="4F873961" w14:textId="77777777" w:rsidR="00F04DDD" w:rsidRDefault="00F04DDD" w:rsidP="005639F9">
      <w:pPr>
        <w:spacing w:line="276" w:lineRule="auto"/>
      </w:pPr>
    </w:p>
    <w:p w14:paraId="5568013C" w14:textId="77777777" w:rsidR="00F04DDD" w:rsidRDefault="00F04DDD" w:rsidP="005639F9">
      <w:pPr>
        <w:spacing w:line="276" w:lineRule="auto"/>
      </w:pPr>
    </w:p>
    <w:p w14:paraId="48A6F3D3" w14:textId="77777777" w:rsidR="00F04DDD" w:rsidRDefault="00F04DDD" w:rsidP="005639F9">
      <w:pPr>
        <w:spacing w:line="276" w:lineRule="auto"/>
      </w:pPr>
      <w:r>
        <w:rPr>
          <w:b/>
          <w:bCs/>
        </w:rPr>
        <w:t xml:space="preserve">Avtorji: </w:t>
      </w:r>
      <w:r>
        <w:t>Barbara Ferlinc, Klara Kirbiš, Jaša Jernej Rakun Kokalj</w:t>
      </w:r>
    </w:p>
    <w:p w14:paraId="704AAFE0" w14:textId="77777777" w:rsidR="008C1A67" w:rsidRDefault="00F04DDD" w:rsidP="005639F9">
      <w:pPr>
        <w:spacing w:line="276" w:lineRule="auto"/>
      </w:pPr>
      <w:r>
        <w:rPr>
          <w:b/>
          <w:bCs/>
        </w:rPr>
        <w:t xml:space="preserve">Leto: </w:t>
      </w:r>
      <w:r>
        <w:t>2024</w:t>
      </w:r>
    </w:p>
    <w:p w14:paraId="411CCE19" w14:textId="3975ECBD" w:rsidR="008C1A67" w:rsidRDefault="008C1A67" w:rsidP="005639F9">
      <w:pPr>
        <w:spacing w:after="0" w:line="276" w:lineRule="auto"/>
      </w:pPr>
    </w:p>
    <w:sdt>
      <w:sdtPr>
        <w:rPr>
          <w:b w:val="0"/>
          <w:bCs w:val="0"/>
          <w:sz w:val="24"/>
          <w:szCs w:val="22"/>
          <w:lang w:bidi="ar-SA"/>
        </w:rPr>
        <w:id w:val="-1565176392"/>
        <w:docPartObj>
          <w:docPartGallery w:val="Table of Contents"/>
          <w:docPartUnique/>
        </w:docPartObj>
      </w:sdtPr>
      <w:sdtContent>
        <w:p w14:paraId="2FD2B80B" w14:textId="11464F3F" w:rsidR="008C1A67" w:rsidRDefault="008C1A67" w:rsidP="005639F9">
          <w:pPr>
            <w:pStyle w:val="NaslovTOC"/>
            <w:spacing w:line="276" w:lineRule="auto"/>
          </w:pPr>
          <w:r>
            <w:t>Kazalo vsebine</w:t>
          </w:r>
        </w:p>
        <w:p w14:paraId="36138341" w14:textId="4CF180D5" w:rsidR="00FC43EE" w:rsidRDefault="008C1A67" w:rsidP="00FC43EE">
          <w:pPr>
            <w:pStyle w:val="Kazalovsebine1"/>
            <w:rPr>
              <w:rFonts w:asciiTheme="minorHAnsi" w:hAnsiTheme="minorHAnsi"/>
              <w:noProof/>
              <w:kern w:val="2"/>
              <w:sz w:val="22"/>
              <w:lang w:val="en-GB" w:eastAsia="en-GB"/>
              <w14:ligatures w14:val="standardContextual"/>
            </w:rPr>
          </w:pPr>
          <w:r>
            <w:fldChar w:fldCharType="begin"/>
          </w:r>
          <w:r>
            <w:instrText xml:space="preserve"> TOC \o "1-3" \h \z \u </w:instrText>
          </w:r>
          <w:r>
            <w:fldChar w:fldCharType="separate"/>
          </w:r>
          <w:hyperlink w:anchor="_Toc175485442" w:history="1">
            <w:r w:rsidR="00FC43EE" w:rsidRPr="00547A1F">
              <w:rPr>
                <w:rStyle w:val="Hiperpovezava"/>
                <w:noProof/>
              </w:rPr>
              <w:t>2</w:t>
            </w:r>
            <w:r w:rsidR="00FC43EE">
              <w:rPr>
                <w:rFonts w:asciiTheme="minorHAnsi" w:hAnsiTheme="minorHAnsi"/>
                <w:noProof/>
                <w:kern w:val="2"/>
                <w:sz w:val="22"/>
                <w:lang w:val="en-GB" w:eastAsia="en-GB"/>
                <w14:ligatures w14:val="standardContextual"/>
              </w:rPr>
              <w:tab/>
            </w:r>
            <w:r w:rsidR="00FC43EE" w:rsidRPr="00547A1F">
              <w:rPr>
                <w:rStyle w:val="Hiperpovezava"/>
                <w:noProof/>
              </w:rPr>
              <w:t>Kazalo slik</w:t>
            </w:r>
            <w:r w:rsidR="00FC43EE">
              <w:rPr>
                <w:noProof/>
                <w:webHidden/>
              </w:rPr>
              <w:tab/>
            </w:r>
            <w:r w:rsidR="00FC43EE">
              <w:rPr>
                <w:noProof/>
                <w:webHidden/>
              </w:rPr>
              <w:fldChar w:fldCharType="begin"/>
            </w:r>
            <w:r w:rsidR="00FC43EE">
              <w:rPr>
                <w:noProof/>
                <w:webHidden/>
              </w:rPr>
              <w:instrText xml:space="preserve"> PAGEREF _Toc175485442 \h </w:instrText>
            </w:r>
            <w:r w:rsidR="00FC43EE">
              <w:rPr>
                <w:noProof/>
                <w:webHidden/>
              </w:rPr>
            </w:r>
            <w:r w:rsidR="00FC43EE">
              <w:rPr>
                <w:noProof/>
                <w:webHidden/>
              </w:rPr>
              <w:fldChar w:fldCharType="separate"/>
            </w:r>
            <w:r w:rsidR="00FC43EE">
              <w:rPr>
                <w:noProof/>
                <w:webHidden/>
              </w:rPr>
              <w:t>5</w:t>
            </w:r>
            <w:r w:rsidR="00FC43EE">
              <w:rPr>
                <w:noProof/>
                <w:webHidden/>
              </w:rPr>
              <w:fldChar w:fldCharType="end"/>
            </w:r>
          </w:hyperlink>
        </w:p>
        <w:p w14:paraId="259F12A8" w14:textId="6DE87B83" w:rsidR="00FC43EE" w:rsidRDefault="00000000" w:rsidP="00FC43EE">
          <w:pPr>
            <w:pStyle w:val="Kazalovsebine1"/>
            <w:rPr>
              <w:rFonts w:asciiTheme="minorHAnsi" w:hAnsiTheme="minorHAnsi"/>
              <w:noProof/>
              <w:kern w:val="2"/>
              <w:sz w:val="22"/>
              <w:lang w:val="en-GB" w:eastAsia="en-GB"/>
              <w14:ligatures w14:val="standardContextual"/>
            </w:rPr>
          </w:pPr>
          <w:hyperlink w:anchor="_Toc175485443" w:history="1">
            <w:r w:rsidR="00FC43EE" w:rsidRPr="00547A1F">
              <w:rPr>
                <w:rStyle w:val="Hiperpovezava"/>
                <w:noProof/>
              </w:rPr>
              <w:t>3</w:t>
            </w:r>
            <w:r w:rsidR="00FC43EE">
              <w:rPr>
                <w:rFonts w:asciiTheme="minorHAnsi" w:hAnsiTheme="minorHAnsi"/>
                <w:noProof/>
                <w:kern w:val="2"/>
                <w:sz w:val="22"/>
                <w:lang w:val="en-GB" w:eastAsia="en-GB"/>
                <w14:ligatures w14:val="standardContextual"/>
              </w:rPr>
              <w:tab/>
            </w:r>
            <w:r w:rsidR="00FC43EE" w:rsidRPr="00547A1F">
              <w:rPr>
                <w:rStyle w:val="Hiperpovezava"/>
                <w:noProof/>
              </w:rPr>
              <w:t>Opis</w:t>
            </w:r>
            <w:r w:rsidR="00FC43EE">
              <w:rPr>
                <w:noProof/>
                <w:webHidden/>
              </w:rPr>
              <w:tab/>
            </w:r>
            <w:r w:rsidR="00FC43EE">
              <w:rPr>
                <w:noProof/>
                <w:webHidden/>
              </w:rPr>
              <w:fldChar w:fldCharType="begin"/>
            </w:r>
            <w:r w:rsidR="00FC43EE">
              <w:rPr>
                <w:noProof/>
                <w:webHidden/>
              </w:rPr>
              <w:instrText xml:space="preserve"> PAGEREF _Toc175485443 \h </w:instrText>
            </w:r>
            <w:r w:rsidR="00FC43EE">
              <w:rPr>
                <w:noProof/>
                <w:webHidden/>
              </w:rPr>
            </w:r>
            <w:r w:rsidR="00FC43EE">
              <w:rPr>
                <w:noProof/>
                <w:webHidden/>
              </w:rPr>
              <w:fldChar w:fldCharType="separate"/>
            </w:r>
            <w:r w:rsidR="00FC43EE">
              <w:rPr>
                <w:noProof/>
                <w:webHidden/>
              </w:rPr>
              <w:t>6</w:t>
            </w:r>
            <w:r w:rsidR="00FC43EE">
              <w:rPr>
                <w:noProof/>
                <w:webHidden/>
              </w:rPr>
              <w:fldChar w:fldCharType="end"/>
            </w:r>
          </w:hyperlink>
        </w:p>
        <w:p w14:paraId="629B79CA" w14:textId="3F7ED270"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44" w:history="1">
            <w:r w:rsidR="00FC43EE" w:rsidRPr="00547A1F">
              <w:rPr>
                <w:rStyle w:val="Hiperpovezava"/>
                <w:rFonts w:eastAsia="Segoe UI"/>
                <w:noProof/>
              </w:rPr>
              <w:t>3.1</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rFonts w:eastAsia="Segoe UI"/>
                <w:noProof/>
              </w:rPr>
              <w:t>Cilji</w:t>
            </w:r>
            <w:r w:rsidR="00FC43EE">
              <w:rPr>
                <w:noProof/>
                <w:webHidden/>
              </w:rPr>
              <w:tab/>
            </w:r>
            <w:r w:rsidR="00FC43EE">
              <w:rPr>
                <w:noProof/>
                <w:webHidden/>
              </w:rPr>
              <w:fldChar w:fldCharType="begin"/>
            </w:r>
            <w:r w:rsidR="00FC43EE">
              <w:rPr>
                <w:noProof/>
                <w:webHidden/>
              </w:rPr>
              <w:instrText xml:space="preserve"> PAGEREF _Toc175485444 \h </w:instrText>
            </w:r>
            <w:r w:rsidR="00FC43EE">
              <w:rPr>
                <w:noProof/>
                <w:webHidden/>
              </w:rPr>
            </w:r>
            <w:r w:rsidR="00FC43EE">
              <w:rPr>
                <w:noProof/>
                <w:webHidden/>
              </w:rPr>
              <w:fldChar w:fldCharType="separate"/>
            </w:r>
            <w:r w:rsidR="00FC43EE">
              <w:rPr>
                <w:noProof/>
                <w:webHidden/>
              </w:rPr>
              <w:t>6</w:t>
            </w:r>
            <w:r w:rsidR="00FC43EE">
              <w:rPr>
                <w:noProof/>
                <w:webHidden/>
              </w:rPr>
              <w:fldChar w:fldCharType="end"/>
            </w:r>
          </w:hyperlink>
        </w:p>
        <w:p w14:paraId="019C3485" w14:textId="4641E956"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45" w:history="1">
            <w:r w:rsidR="00FC43EE" w:rsidRPr="00547A1F">
              <w:rPr>
                <w:rStyle w:val="Hiperpovezava"/>
                <w:noProof/>
              </w:rPr>
              <w:t>3.2</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Namen</w:t>
            </w:r>
            <w:r w:rsidR="00FC43EE">
              <w:rPr>
                <w:noProof/>
                <w:webHidden/>
              </w:rPr>
              <w:tab/>
            </w:r>
            <w:r w:rsidR="00FC43EE">
              <w:rPr>
                <w:noProof/>
                <w:webHidden/>
              </w:rPr>
              <w:fldChar w:fldCharType="begin"/>
            </w:r>
            <w:r w:rsidR="00FC43EE">
              <w:rPr>
                <w:noProof/>
                <w:webHidden/>
              </w:rPr>
              <w:instrText xml:space="preserve"> PAGEREF _Toc175485445 \h </w:instrText>
            </w:r>
            <w:r w:rsidR="00FC43EE">
              <w:rPr>
                <w:noProof/>
                <w:webHidden/>
              </w:rPr>
            </w:r>
            <w:r w:rsidR="00FC43EE">
              <w:rPr>
                <w:noProof/>
                <w:webHidden/>
              </w:rPr>
              <w:fldChar w:fldCharType="separate"/>
            </w:r>
            <w:r w:rsidR="00FC43EE">
              <w:rPr>
                <w:noProof/>
                <w:webHidden/>
              </w:rPr>
              <w:t>6</w:t>
            </w:r>
            <w:r w:rsidR="00FC43EE">
              <w:rPr>
                <w:noProof/>
                <w:webHidden/>
              </w:rPr>
              <w:fldChar w:fldCharType="end"/>
            </w:r>
          </w:hyperlink>
        </w:p>
        <w:p w14:paraId="609788A3" w14:textId="26DA038A"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46" w:history="1">
            <w:r w:rsidR="00FC43EE" w:rsidRPr="00547A1F">
              <w:rPr>
                <w:rStyle w:val="Hiperpovezava"/>
                <w:noProof/>
              </w:rPr>
              <w:t>3.3</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Potencialni uporabniki</w:t>
            </w:r>
            <w:r w:rsidR="00FC43EE">
              <w:rPr>
                <w:noProof/>
                <w:webHidden/>
              </w:rPr>
              <w:tab/>
            </w:r>
            <w:r w:rsidR="00FC43EE">
              <w:rPr>
                <w:noProof/>
                <w:webHidden/>
              </w:rPr>
              <w:fldChar w:fldCharType="begin"/>
            </w:r>
            <w:r w:rsidR="00FC43EE">
              <w:rPr>
                <w:noProof/>
                <w:webHidden/>
              </w:rPr>
              <w:instrText xml:space="preserve"> PAGEREF _Toc175485446 \h </w:instrText>
            </w:r>
            <w:r w:rsidR="00FC43EE">
              <w:rPr>
                <w:noProof/>
                <w:webHidden/>
              </w:rPr>
            </w:r>
            <w:r w:rsidR="00FC43EE">
              <w:rPr>
                <w:noProof/>
                <w:webHidden/>
              </w:rPr>
              <w:fldChar w:fldCharType="separate"/>
            </w:r>
            <w:r w:rsidR="00FC43EE">
              <w:rPr>
                <w:noProof/>
                <w:webHidden/>
              </w:rPr>
              <w:t>6</w:t>
            </w:r>
            <w:r w:rsidR="00FC43EE">
              <w:rPr>
                <w:noProof/>
                <w:webHidden/>
              </w:rPr>
              <w:fldChar w:fldCharType="end"/>
            </w:r>
          </w:hyperlink>
        </w:p>
        <w:p w14:paraId="3061C982" w14:textId="2A9D0E2F" w:rsidR="00FC43EE" w:rsidRDefault="00000000" w:rsidP="00FC43EE">
          <w:pPr>
            <w:pStyle w:val="Kazalovsebine1"/>
            <w:rPr>
              <w:rFonts w:asciiTheme="minorHAnsi" w:hAnsiTheme="minorHAnsi"/>
              <w:noProof/>
              <w:kern w:val="2"/>
              <w:sz w:val="22"/>
              <w:lang w:val="en-GB" w:eastAsia="en-GB"/>
              <w14:ligatures w14:val="standardContextual"/>
            </w:rPr>
          </w:pPr>
          <w:hyperlink w:anchor="_Toc175485447" w:history="1">
            <w:r w:rsidR="00FC43EE" w:rsidRPr="00547A1F">
              <w:rPr>
                <w:rStyle w:val="Hiperpovezava"/>
                <w:noProof/>
              </w:rPr>
              <w:t>4</w:t>
            </w:r>
            <w:r w:rsidR="00FC43EE">
              <w:rPr>
                <w:rFonts w:asciiTheme="minorHAnsi" w:hAnsiTheme="minorHAnsi"/>
                <w:noProof/>
                <w:kern w:val="2"/>
                <w:sz w:val="22"/>
                <w:lang w:val="en-GB" w:eastAsia="en-GB"/>
                <w14:ligatures w14:val="standardContextual"/>
              </w:rPr>
              <w:tab/>
            </w:r>
            <w:r w:rsidR="00FC43EE" w:rsidRPr="00547A1F">
              <w:rPr>
                <w:rStyle w:val="Hiperpovezava"/>
                <w:noProof/>
              </w:rPr>
              <w:t>Dokumentacija</w:t>
            </w:r>
            <w:r w:rsidR="00FC43EE">
              <w:rPr>
                <w:noProof/>
                <w:webHidden/>
              </w:rPr>
              <w:tab/>
            </w:r>
            <w:r w:rsidR="00FC43EE">
              <w:rPr>
                <w:noProof/>
                <w:webHidden/>
              </w:rPr>
              <w:fldChar w:fldCharType="begin"/>
            </w:r>
            <w:r w:rsidR="00FC43EE">
              <w:rPr>
                <w:noProof/>
                <w:webHidden/>
              </w:rPr>
              <w:instrText xml:space="preserve"> PAGEREF _Toc175485447 \h </w:instrText>
            </w:r>
            <w:r w:rsidR="00FC43EE">
              <w:rPr>
                <w:noProof/>
                <w:webHidden/>
              </w:rPr>
            </w:r>
            <w:r w:rsidR="00FC43EE">
              <w:rPr>
                <w:noProof/>
                <w:webHidden/>
              </w:rPr>
              <w:fldChar w:fldCharType="separate"/>
            </w:r>
            <w:r w:rsidR="00FC43EE">
              <w:rPr>
                <w:noProof/>
                <w:webHidden/>
              </w:rPr>
              <w:t>7</w:t>
            </w:r>
            <w:r w:rsidR="00FC43EE">
              <w:rPr>
                <w:noProof/>
                <w:webHidden/>
              </w:rPr>
              <w:fldChar w:fldCharType="end"/>
            </w:r>
          </w:hyperlink>
        </w:p>
        <w:p w14:paraId="327C3B92" w14:textId="1785099F"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48" w:history="1">
            <w:r w:rsidR="00FC43EE" w:rsidRPr="00547A1F">
              <w:rPr>
                <w:rStyle w:val="Hiperpovezava"/>
                <w:noProof/>
              </w:rPr>
              <w:t>4.1</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DPU</w:t>
            </w:r>
            <w:r w:rsidR="00FC43EE">
              <w:rPr>
                <w:noProof/>
                <w:webHidden/>
              </w:rPr>
              <w:tab/>
            </w:r>
            <w:r w:rsidR="00FC43EE">
              <w:rPr>
                <w:noProof/>
                <w:webHidden/>
              </w:rPr>
              <w:fldChar w:fldCharType="begin"/>
            </w:r>
            <w:r w:rsidR="00FC43EE">
              <w:rPr>
                <w:noProof/>
                <w:webHidden/>
              </w:rPr>
              <w:instrText xml:space="preserve"> PAGEREF _Toc175485448 \h </w:instrText>
            </w:r>
            <w:r w:rsidR="00FC43EE">
              <w:rPr>
                <w:noProof/>
                <w:webHidden/>
              </w:rPr>
            </w:r>
            <w:r w:rsidR="00FC43EE">
              <w:rPr>
                <w:noProof/>
                <w:webHidden/>
              </w:rPr>
              <w:fldChar w:fldCharType="separate"/>
            </w:r>
            <w:r w:rsidR="00FC43EE">
              <w:rPr>
                <w:noProof/>
                <w:webHidden/>
              </w:rPr>
              <w:t>7</w:t>
            </w:r>
            <w:r w:rsidR="00FC43EE">
              <w:rPr>
                <w:noProof/>
                <w:webHidden/>
              </w:rPr>
              <w:fldChar w:fldCharType="end"/>
            </w:r>
          </w:hyperlink>
        </w:p>
        <w:p w14:paraId="6306247B" w14:textId="223D71CC"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49" w:history="1">
            <w:r w:rsidR="00FC43EE" w:rsidRPr="00547A1F">
              <w:rPr>
                <w:rStyle w:val="Hiperpovezava"/>
                <w:noProof/>
              </w:rPr>
              <w:t>4.2</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Specifikacije primerov uporabe</w:t>
            </w:r>
            <w:r w:rsidR="00FC43EE">
              <w:rPr>
                <w:noProof/>
                <w:webHidden/>
              </w:rPr>
              <w:tab/>
            </w:r>
            <w:r w:rsidR="00FC43EE">
              <w:rPr>
                <w:noProof/>
                <w:webHidden/>
              </w:rPr>
              <w:fldChar w:fldCharType="begin"/>
            </w:r>
            <w:r w:rsidR="00FC43EE">
              <w:rPr>
                <w:noProof/>
                <w:webHidden/>
              </w:rPr>
              <w:instrText xml:space="preserve"> PAGEREF _Toc175485449 \h </w:instrText>
            </w:r>
            <w:r w:rsidR="00FC43EE">
              <w:rPr>
                <w:noProof/>
                <w:webHidden/>
              </w:rPr>
            </w:r>
            <w:r w:rsidR="00FC43EE">
              <w:rPr>
                <w:noProof/>
                <w:webHidden/>
              </w:rPr>
              <w:fldChar w:fldCharType="separate"/>
            </w:r>
            <w:r w:rsidR="00FC43EE">
              <w:rPr>
                <w:noProof/>
                <w:webHidden/>
              </w:rPr>
              <w:t>8</w:t>
            </w:r>
            <w:r w:rsidR="00FC43EE">
              <w:rPr>
                <w:noProof/>
                <w:webHidden/>
              </w:rPr>
              <w:fldChar w:fldCharType="end"/>
            </w:r>
          </w:hyperlink>
        </w:p>
        <w:p w14:paraId="7DB277B8" w14:textId="2E5115C5"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50" w:history="1">
            <w:r w:rsidR="00FC43EE" w:rsidRPr="00547A1F">
              <w:rPr>
                <w:rStyle w:val="Hiperpovezava"/>
                <w:noProof/>
              </w:rPr>
              <w:t>4.2.1</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Registracija podjetja &gt;&gt;</w:t>
            </w:r>
            <w:r w:rsidR="00FC43EE">
              <w:rPr>
                <w:noProof/>
                <w:webHidden/>
              </w:rPr>
              <w:tab/>
            </w:r>
            <w:r w:rsidR="00FC43EE">
              <w:rPr>
                <w:noProof/>
                <w:webHidden/>
              </w:rPr>
              <w:fldChar w:fldCharType="begin"/>
            </w:r>
            <w:r w:rsidR="00FC43EE">
              <w:rPr>
                <w:noProof/>
                <w:webHidden/>
              </w:rPr>
              <w:instrText xml:space="preserve"> PAGEREF _Toc175485450 \h </w:instrText>
            </w:r>
            <w:r w:rsidR="00FC43EE">
              <w:rPr>
                <w:noProof/>
                <w:webHidden/>
              </w:rPr>
            </w:r>
            <w:r w:rsidR="00FC43EE">
              <w:rPr>
                <w:noProof/>
                <w:webHidden/>
              </w:rPr>
              <w:fldChar w:fldCharType="separate"/>
            </w:r>
            <w:r w:rsidR="00FC43EE">
              <w:rPr>
                <w:noProof/>
                <w:webHidden/>
              </w:rPr>
              <w:t>8</w:t>
            </w:r>
            <w:r w:rsidR="00FC43EE">
              <w:rPr>
                <w:noProof/>
                <w:webHidden/>
              </w:rPr>
              <w:fldChar w:fldCharType="end"/>
            </w:r>
          </w:hyperlink>
        </w:p>
        <w:p w14:paraId="42A7C368" w14:textId="5DB6F12D"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51" w:history="1">
            <w:r w:rsidR="00FC43EE" w:rsidRPr="00547A1F">
              <w:rPr>
                <w:rStyle w:val="Hiperpovezava"/>
                <w:noProof/>
              </w:rPr>
              <w:t>4.2.2</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Dodajanje uporabnikov na platformo &gt;&gt;</w:t>
            </w:r>
            <w:r w:rsidR="00FC43EE">
              <w:rPr>
                <w:noProof/>
                <w:webHidden/>
              </w:rPr>
              <w:tab/>
            </w:r>
            <w:r w:rsidR="00FC43EE">
              <w:rPr>
                <w:noProof/>
                <w:webHidden/>
              </w:rPr>
              <w:fldChar w:fldCharType="begin"/>
            </w:r>
            <w:r w:rsidR="00FC43EE">
              <w:rPr>
                <w:noProof/>
                <w:webHidden/>
              </w:rPr>
              <w:instrText xml:space="preserve"> PAGEREF _Toc175485451 \h </w:instrText>
            </w:r>
            <w:r w:rsidR="00FC43EE">
              <w:rPr>
                <w:noProof/>
                <w:webHidden/>
              </w:rPr>
            </w:r>
            <w:r w:rsidR="00FC43EE">
              <w:rPr>
                <w:noProof/>
                <w:webHidden/>
              </w:rPr>
              <w:fldChar w:fldCharType="separate"/>
            </w:r>
            <w:r w:rsidR="00FC43EE">
              <w:rPr>
                <w:noProof/>
                <w:webHidden/>
              </w:rPr>
              <w:t>9</w:t>
            </w:r>
            <w:r w:rsidR="00FC43EE">
              <w:rPr>
                <w:noProof/>
                <w:webHidden/>
              </w:rPr>
              <w:fldChar w:fldCharType="end"/>
            </w:r>
          </w:hyperlink>
        </w:p>
        <w:p w14:paraId="39004679" w14:textId="12913EAD"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52" w:history="1">
            <w:r w:rsidR="00FC43EE" w:rsidRPr="00547A1F">
              <w:rPr>
                <w:rStyle w:val="Hiperpovezava"/>
                <w:noProof/>
              </w:rPr>
              <w:t>4.2.3</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Prijavite se v platformo &gt;&gt;</w:t>
            </w:r>
            <w:r w:rsidR="00FC43EE">
              <w:rPr>
                <w:noProof/>
                <w:webHidden/>
              </w:rPr>
              <w:tab/>
            </w:r>
            <w:r w:rsidR="00FC43EE">
              <w:rPr>
                <w:noProof/>
                <w:webHidden/>
              </w:rPr>
              <w:fldChar w:fldCharType="begin"/>
            </w:r>
            <w:r w:rsidR="00FC43EE">
              <w:rPr>
                <w:noProof/>
                <w:webHidden/>
              </w:rPr>
              <w:instrText xml:space="preserve"> PAGEREF _Toc175485452 \h </w:instrText>
            </w:r>
            <w:r w:rsidR="00FC43EE">
              <w:rPr>
                <w:noProof/>
                <w:webHidden/>
              </w:rPr>
            </w:r>
            <w:r w:rsidR="00FC43EE">
              <w:rPr>
                <w:noProof/>
                <w:webHidden/>
              </w:rPr>
              <w:fldChar w:fldCharType="separate"/>
            </w:r>
            <w:r w:rsidR="00FC43EE">
              <w:rPr>
                <w:noProof/>
                <w:webHidden/>
              </w:rPr>
              <w:t>10</w:t>
            </w:r>
            <w:r w:rsidR="00FC43EE">
              <w:rPr>
                <w:noProof/>
                <w:webHidden/>
              </w:rPr>
              <w:fldChar w:fldCharType="end"/>
            </w:r>
          </w:hyperlink>
        </w:p>
        <w:p w14:paraId="5A9C53B1" w14:textId="43BB198C"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53" w:history="1">
            <w:r w:rsidR="00FC43EE" w:rsidRPr="00547A1F">
              <w:rPr>
                <w:rStyle w:val="Hiperpovezava"/>
                <w:noProof/>
              </w:rPr>
              <w:t>4.2.4</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Dodajanje domen znanja &gt;&gt;</w:t>
            </w:r>
            <w:r w:rsidR="00FC43EE">
              <w:rPr>
                <w:noProof/>
                <w:webHidden/>
              </w:rPr>
              <w:tab/>
            </w:r>
            <w:r w:rsidR="00FC43EE">
              <w:rPr>
                <w:noProof/>
                <w:webHidden/>
              </w:rPr>
              <w:fldChar w:fldCharType="begin"/>
            </w:r>
            <w:r w:rsidR="00FC43EE">
              <w:rPr>
                <w:noProof/>
                <w:webHidden/>
              </w:rPr>
              <w:instrText xml:space="preserve"> PAGEREF _Toc175485453 \h </w:instrText>
            </w:r>
            <w:r w:rsidR="00FC43EE">
              <w:rPr>
                <w:noProof/>
                <w:webHidden/>
              </w:rPr>
            </w:r>
            <w:r w:rsidR="00FC43EE">
              <w:rPr>
                <w:noProof/>
                <w:webHidden/>
              </w:rPr>
              <w:fldChar w:fldCharType="separate"/>
            </w:r>
            <w:r w:rsidR="00FC43EE">
              <w:rPr>
                <w:noProof/>
                <w:webHidden/>
              </w:rPr>
              <w:t>10</w:t>
            </w:r>
            <w:r w:rsidR="00FC43EE">
              <w:rPr>
                <w:noProof/>
                <w:webHidden/>
              </w:rPr>
              <w:fldChar w:fldCharType="end"/>
            </w:r>
          </w:hyperlink>
        </w:p>
        <w:p w14:paraId="3A438EEF" w14:textId="31BE34F3"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54" w:history="1">
            <w:r w:rsidR="00FC43EE" w:rsidRPr="00547A1F">
              <w:rPr>
                <w:rStyle w:val="Hiperpovezava"/>
                <w:noProof/>
              </w:rPr>
              <w:t>4.2.5</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Opredelitev ključnih spretnosti &gt;&gt;</w:t>
            </w:r>
            <w:r w:rsidR="00FC43EE">
              <w:rPr>
                <w:noProof/>
                <w:webHidden/>
              </w:rPr>
              <w:tab/>
            </w:r>
            <w:r w:rsidR="00FC43EE">
              <w:rPr>
                <w:noProof/>
                <w:webHidden/>
              </w:rPr>
              <w:fldChar w:fldCharType="begin"/>
            </w:r>
            <w:r w:rsidR="00FC43EE">
              <w:rPr>
                <w:noProof/>
                <w:webHidden/>
              </w:rPr>
              <w:instrText xml:space="preserve"> PAGEREF _Toc175485454 \h </w:instrText>
            </w:r>
            <w:r w:rsidR="00FC43EE">
              <w:rPr>
                <w:noProof/>
                <w:webHidden/>
              </w:rPr>
            </w:r>
            <w:r w:rsidR="00FC43EE">
              <w:rPr>
                <w:noProof/>
                <w:webHidden/>
              </w:rPr>
              <w:fldChar w:fldCharType="separate"/>
            </w:r>
            <w:r w:rsidR="00FC43EE">
              <w:rPr>
                <w:noProof/>
                <w:webHidden/>
              </w:rPr>
              <w:t>11</w:t>
            </w:r>
            <w:r w:rsidR="00FC43EE">
              <w:rPr>
                <w:noProof/>
                <w:webHidden/>
              </w:rPr>
              <w:fldChar w:fldCharType="end"/>
            </w:r>
          </w:hyperlink>
        </w:p>
        <w:p w14:paraId="4CCF344D" w14:textId="05D44060"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55" w:history="1">
            <w:r w:rsidR="00FC43EE" w:rsidRPr="00547A1F">
              <w:rPr>
                <w:rStyle w:val="Hiperpovezava"/>
                <w:noProof/>
              </w:rPr>
              <w:t>4.2.6</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Dodajanje in brisanje učnih gradiv &gt;&gt;</w:t>
            </w:r>
            <w:r w:rsidR="00FC43EE">
              <w:rPr>
                <w:noProof/>
                <w:webHidden/>
              </w:rPr>
              <w:tab/>
            </w:r>
            <w:r w:rsidR="00FC43EE">
              <w:rPr>
                <w:noProof/>
                <w:webHidden/>
              </w:rPr>
              <w:fldChar w:fldCharType="begin"/>
            </w:r>
            <w:r w:rsidR="00FC43EE">
              <w:rPr>
                <w:noProof/>
                <w:webHidden/>
              </w:rPr>
              <w:instrText xml:space="preserve"> PAGEREF _Toc175485455 \h </w:instrText>
            </w:r>
            <w:r w:rsidR="00FC43EE">
              <w:rPr>
                <w:noProof/>
                <w:webHidden/>
              </w:rPr>
            </w:r>
            <w:r w:rsidR="00FC43EE">
              <w:rPr>
                <w:noProof/>
                <w:webHidden/>
              </w:rPr>
              <w:fldChar w:fldCharType="separate"/>
            </w:r>
            <w:r w:rsidR="00FC43EE">
              <w:rPr>
                <w:noProof/>
                <w:webHidden/>
              </w:rPr>
              <w:t>12</w:t>
            </w:r>
            <w:r w:rsidR="00FC43EE">
              <w:rPr>
                <w:noProof/>
                <w:webHidden/>
              </w:rPr>
              <w:fldChar w:fldCharType="end"/>
            </w:r>
          </w:hyperlink>
        </w:p>
        <w:p w14:paraId="441640C5" w14:textId="10F52C2D"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56" w:history="1">
            <w:r w:rsidR="00FC43EE" w:rsidRPr="00547A1F">
              <w:rPr>
                <w:rStyle w:val="Hiperpovezava"/>
                <w:noProof/>
              </w:rPr>
              <w:t>4.2.7</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Vnašanje in brisanje vprašanj &gt;&gt;</w:t>
            </w:r>
            <w:r w:rsidR="00FC43EE">
              <w:rPr>
                <w:noProof/>
                <w:webHidden/>
              </w:rPr>
              <w:tab/>
            </w:r>
            <w:r w:rsidR="00FC43EE">
              <w:rPr>
                <w:noProof/>
                <w:webHidden/>
              </w:rPr>
              <w:fldChar w:fldCharType="begin"/>
            </w:r>
            <w:r w:rsidR="00FC43EE">
              <w:rPr>
                <w:noProof/>
                <w:webHidden/>
              </w:rPr>
              <w:instrText xml:space="preserve"> PAGEREF _Toc175485456 \h </w:instrText>
            </w:r>
            <w:r w:rsidR="00FC43EE">
              <w:rPr>
                <w:noProof/>
                <w:webHidden/>
              </w:rPr>
            </w:r>
            <w:r w:rsidR="00FC43EE">
              <w:rPr>
                <w:noProof/>
                <w:webHidden/>
              </w:rPr>
              <w:fldChar w:fldCharType="separate"/>
            </w:r>
            <w:r w:rsidR="00FC43EE">
              <w:rPr>
                <w:noProof/>
                <w:webHidden/>
              </w:rPr>
              <w:t>13</w:t>
            </w:r>
            <w:r w:rsidR="00FC43EE">
              <w:rPr>
                <w:noProof/>
                <w:webHidden/>
              </w:rPr>
              <w:fldChar w:fldCharType="end"/>
            </w:r>
          </w:hyperlink>
        </w:p>
        <w:p w14:paraId="24BF9465" w14:textId="7C9CB878"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57" w:history="1">
            <w:r w:rsidR="00FC43EE" w:rsidRPr="00547A1F">
              <w:rPr>
                <w:rStyle w:val="Hiperpovezava"/>
                <w:noProof/>
              </w:rPr>
              <w:t>4.2.8</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Dodajanje pravilnih in nepravilnih odgovorov &gt;&gt;</w:t>
            </w:r>
            <w:r w:rsidR="00FC43EE">
              <w:rPr>
                <w:noProof/>
                <w:webHidden/>
              </w:rPr>
              <w:tab/>
            </w:r>
            <w:r w:rsidR="00FC43EE">
              <w:rPr>
                <w:noProof/>
                <w:webHidden/>
              </w:rPr>
              <w:fldChar w:fldCharType="begin"/>
            </w:r>
            <w:r w:rsidR="00FC43EE">
              <w:rPr>
                <w:noProof/>
                <w:webHidden/>
              </w:rPr>
              <w:instrText xml:space="preserve"> PAGEREF _Toc175485457 \h </w:instrText>
            </w:r>
            <w:r w:rsidR="00FC43EE">
              <w:rPr>
                <w:noProof/>
                <w:webHidden/>
              </w:rPr>
            </w:r>
            <w:r w:rsidR="00FC43EE">
              <w:rPr>
                <w:noProof/>
                <w:webHidden/>
              </w:rPr>
              <w:fldChar w:fldCharType="separate"/>
            </w:r>
            <w:r w:rsidR="00FC43EE">
              <w:rPr>
                <w:noProof/>
                <w:webHidden/>
              </w:rPr>
              <w:t>14</w:t>
            </w:r>
            <w:r w:rsidR="00FC43EE">
              <w:rPr>
                <w:noProof/>
                <w:webHidden/>
              </w:rPr>
              <w:fldChar w:fldCharType="end"/>
            </w:r>
          </w:hyperlink>
        </w:p>
        <w:p w14:paraId="64AC9D76" w14:textId="6AD50272"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58" w:history="1">
            <w:r w:rsidR="00FC43EE" w:rsidRPr="00547A1F">
              <w:rPr>
                <w:rStyle w:val="Hiperpovezava"/>
                <w:noProof/>
              </w:rPr>
              <w:t>4.2.9</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Razvrstitev zaposlenih v domene znanja &gt;&gt;</w:t>
            </w:r>
            <w:r w:rsidR="00FC43EE">
              <w:rPr>
                <w:noProof/>
                <w:webHidden/>
              </w:rPr>
              <w:tab/>
            </w:r>
            <w:r w:rsidR="00FC43EE">
              <w:rPr>
                <w:noProof/>
                <w:webHidden/>
              </w:rPr>
              <w:fldChar w:fldCharType="begin"/>
            </w:r>
            <w:r w:rsidR="00FC43EE">
              <w:rPr>
                <w:noProof/>
                <w:webHidden/>
              </w:rPr>
              <w:instrText xml:space="preserve"> PAGEREF _Toc175485458 \h </w:instrText>
            </w:r>
            <w:r w:rsidR="00FC43EE">
              <w:rPr>
                <w:noProof/>
                <w:webHidden/>
              </w:rPr>
            </w:r>
            <w:r w:rsidR="00FC43EE">
              <w:rPr>
                <w:noProof/>
                <w:webHidden/>
              </w:rPr>
              <w:fldChar w:fldCharType="separate"/>
            </w:r>
            <w:r w:rsidR="00FC43EE">
              <w:rPr>
                <w:noProof/>
                <w:webHidden/>
              </w:rPr>
              <w:t>15</w:t>
            </w:r>
            <w:r w:rsidR="00FC43EE">
              <w:rPr>
                <w:noProof/>
                <w:webHidden/>
              </w:rPr>
              <w:fldChar w:fldCharType="end"/>
            </w:r>
          </w:hyperlink>
        </w:p>
        <w:p w14:paraId="4D21AF9A" w14:textId="6E07A16C"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59" w:history="1">
            <w:r w:rsidR="00FC43EE" w:rsidRPr="00547A1F">
              <w:rPr>
                <w:rStyle w:val="Hiperpovezava"/>
                <w:noProof/>
              </w:rPr>
              <w:t>4.2.10</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Ustvarjanje in posodabljanje matrike znanja &gt;&gt;</w:t>
            </w:r>
            <w:r w:rsidR="00FC43EE">
              <w:rPr>
                <w:noProof/>
                <w:webHidden/>
              </w:rPr>
              <w:tab/>
            </w:r>
            <w:r w:rsidR="00FC43EE">
              <w:rPr>
                <w:noProof/>
                <w:webHidden/>
              </w:rPr>
              <w:fldChar w:fldCharType="begin"/>
            </w:r>
            <w:r w:rsidR="00FC43EE">
              <w:rPr>
                <w:noProof/>
                <w:webHidden/>
              </w:rPr>
              <w:instrText xml:space="preserve"> PAGEREF _Toc175485459 \h </w:instrText>
            </w:r>
            <w:r w:rsidR="00FC43EE">
              <w:rPr>
                <w:noProof/>
                <w:webHidden/>
              </w:rPr>
            </w:r>
            <w:r w:rsidR="00FC43EE">
              <w:rPr>
                <w:noProof/>
                <w:webHidden/>
              </w:rPr>
              <w:fldChar w:fldCharType="separate"/>
            </w:r>
            <w:r w:rsidR="00FC43EE">
              <w:rPr>
                <w:noProof/>
                <w:webHidden/>
              </w:rPr>
              <w:t>16</w:t>
            </w:r>
            <w:r w:rsidR="00FC43EE">
              <w:rPr>
                <w:noProof/>
                <w:webHidden/>
              </w:rPr>
              <w:fldChar w:fldCharType="end"/>
            </w:r>
          </w:hyperlink>
        </w:p>
        <w:p w14:paraId="205A8AD4" w14:textId="40855DC7"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60" w:history="1">
            <w:r w:rsidR="00FC43EE" w:rsidRPr="00547A1F">
              <w:rPr>
                <w:rStyle w:val="Hiperpovezava"/>
                <w:noProof/>
              </w:rPr>
              <w:t>4.2.11</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Dostop do učnih enot in gradiv &gt;&gt;</w:t>
            </w:r>
            <w:r w:rsidR="00FC43EE">
              <w:rPr>
                <w:noProof/>
                <w:webHidden/>
              </w:rPr>
              <w:tab/>
            </w:r>
            <w:r w:rsidR="00FC43EE">
              <w:rPr>
                <w:noProof/>
                <w:webHidden/>
              </w:rPr>
              <w:fldChar w:fldCharType="begin"/>
            </w:r>
            <w:r w:rsidR="00FC43EE">
              <w:rPr>
                <w:noProof/>
                <w:webHidden/>
              </w:rPr>
              <w:instrText xml:space="preserve"> PAGEREF _Toc175485460 \h </w:instrText>
            </w:r>
            <w:r w:rsidR="00FC43EE">
              <w:rPr>
                <w:noProof/>
                <w:webHidden/>
              </w:rPr>
            </w:r>
            <w:r w:rsidR="00FC43EE">
              <w:rPr>
                <w:noProof/>
                <w:webHidden/>
              </w:rPr>
              <w:fldChar w:fldCharType="separate"/>
            </w:r>
            <w:r w:rsidR="00FC43EE">
              <w:rPr>
                <w:noProof/>
                <w:webHidden/>
              </w:rPr>
              <w:t>17</w:t>
            </w:r>
            <w:r w:rsidR="00FC43EE">
              <w:rPr>
                <w:noProof/>
                <w:webHidden/>
              </w:rPr>
              <w:fldChar w:fldCharType="end"/>
            </w:r>
          </w:hyperlink>
        </w:p>
        <w:p w14:paraId="4C8C9F5C" w14:textId="5D8812FF"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61" w:history="1">
            <w:r w:rsidR="00FC43EE" w:rsidRPr="00547A1F">
              <w:rPr>
                <w:rStyle w:val="Hiperpovezava"/>
                <w:noProof/>
              </w:rPr>
              <w:t>4.2.12</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Odgovarjanje na vprašanja &gt;&gt;</w:t>
            </w:r>
            <w:r w:rsidR="00FC43EE">
              <w:rPr>
                <w:noProof/>
                <w:webHidden/>
              </w:rPr>
              <w:tab/>
            </w:r>
            <w:r w:rsidR="00FC43EE">
              <w:rPr>
                <w:noProof/>
                <w:webHidden/>
              </w:rPr>
              <w:fldChar w:fldCharType="begin"/>
            </w:r>
            <w:r w:rsidR="00FC43EE">
              <w:rPr>
                <w:noProof/>
                <w:webHidden/>
              </w:rPr>
              <w:instrText xml:space="preserve"> PAGEREF _Toc175485461 \h </w:instrText>
            </w:r>
            <w:r w:rsidR="00FC43EE">
              <w:rPr>
                <w:noProof/>
                <w:webHidden/>
              </w:rPr>
            </w:r>
            <w:r w:rsidR="00FC43EE">
              <w:rPr>
                <w:noProof/>
                <w:webHidden/>
              </w:rPr>
              <w:fldChar w:fldCharType="separate"/>
            </w:r>
            <w:r w:rsidR="00FC43EE">
              <w:rPr>
                <w:noProof/>
                <w:webHidden/>
              </w:rPr>
              <w:t>18</w:t>
            </w:r>
            <w:r w:rsidR="00FC43EE">
              <w:rPr>
                <w:noProof/>
                <w:webHidden/>
              </w:rPr>
              <w:fldChar w:fldCharType="end"/>
            </w:r>
          </w:hyperlink>
        </w:p>
        <w:p w14:paraId="49CA7D0A" w14:textId="6D1C69CE"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62" w:history="1">
            <w:r w:rsidR="00FC43EE" w:rsidRPr="00547A1F">
              <w:rPr>
                <w:rStyle w:val="Hiperpovezava"/>
                <w:noProof/>
              </w:rPr>
              <w:t>4.2.13</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Ustvarjanje odgovorov z umetno inteligenco &gt;&gt;</w:t>
            </w:r>
            <w:r w:rsidR="00FC43EE">
              <w:rPr>
                <w:noProof/>
                <w:webHidden/>
              </w:rPr>
              <w:tab/>
            </w:r>
            <w:r w:rsidR="00FC43EE">
              <w:rPr>
                <w:noProof/>
                <w:webHidden/>
              </w:rPr>
              <w:fldChar w:fldCharType="begin"/>
            </w:r>
            <w:r w:rsidR="00FC43EE">
              <w:rPr>
                <w:noProof/>
                <w:webHidden/>
              </w:rPr>
              <w:instrText xml:space="preserve"> PAGEREF _Toc175485462 \h </w:instrText>
            </w:r>
            <w:r w:rsidR="00FC43EE">
              <w:rPr>
                <w:noProof/>
                <w:webHidden/>
              </w:rPr>
            </w:r>
            <w:r w:rsidR="00FC43EE">
              <w:rPr>
                <w:noProof/>
                <w:webHidden/>
              </w:rPr>
              <w:fldChar w:fldCharType="separate"/>
            </w:r>
            <w:r w:rsidR="00FC43EE">
              <w:rPr>
                <w:noProof/>
                <w:webHidden/>
              </w:rPr>
              <w:t>19</w:t>
            </w:r>
            <w:r w:rsidR="00FC43EE">
              <w:rPr>
                <w:noProof/>
                <w:webHidden/>
              </w:rPr>
              <w:fldChar w:fldCharType="end"/>
            </w:r>
          </w:hyperlink>
        </w:p>
        <w:p w14:paraId="782BC2B2" w14:textId="2BEF9B52"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63" w:history="1">
            <w:r w:rsidR="00FC43EE" w:rsidRPr="00547A1F">
              <w:rPr>
                <w:rStyle w:val="Hiperpovezava"/>
                <w:noProof/>
              </w:rPr>
              <w:t>4.2.14</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Ustvarjanje in posodabljanje matrike znanja &gt;&gt;</w:t>
            </w:r>
            <w:r w:rsidR="00FC43EE">
              <w:rPr>
                <w:noProof/>
                <w:webHidden/>
              </w:rPr>
              <w:tab/>
            </w:r>
            <w:r w:rsidR="00FC43EE">
              <w:rPr>
                <w:noProof/>
                <w:webHidden/>
              </w:rPr>
              <w:fldChar w:fldCharType="begin"/>
            </w:r>
            <w:r w:rsidR="00FC43EE">
              <w:rPr>
                <w:noProof/>
                <w:webHidden/>
              </w:rPr>
              <w:instrText xml:space="preserve"> PAGEREF _Toc175485463 \h </w:instrText>
            </w:r>
            <w:r w:rsidR="00FC43EE">
              <w:rPr>
                <w:noProof/>
                <w:webHidden/>
              </w:rPr>
            </w:r>
            <w:r w:rsidR="00FC43EE">
              <w:rPr>
                <w:noProof/>
                <w:webHidden/>
              </w:rPr>
              <w:fldChar w:fldCharType="separate"/>
            </w:r>
            <w:r w:rsidR="00FC43EE">
              <w:rPr>
                <w:noProof/>
                <w:webHidden/>
              </w:rPr>
              <w:t>20</w:t>
            </w:r>
            <w:r w:rsidR="00FC43EE">
              <w:rPr>
                <w:noProof/>
                <w:webHidden/>
              </w:rPr>
              <w:fldChar w:fldCharType="end"/>
            </w:r>
          </w:hyperlink>
        </w:p>
        <w:p w14:paraId="41D90D3E" w14:textId="0932223E"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64" w:history="1">
            <w:r w:rsidR="00FC43EE" w:rsidRPr="00547A1F">
              <w:rPr>
                <w:rStyle w:val="Hiperpovezava"/>
                <w:noProof/>
              </w:rPr>
              <w:t>4.2.15</w:t>
            </w:r>
            <w:r w:rsidR="00FC43EE">
              <w:rPr>
                <w:rFonts w:asciiTheme="minorHAnsi" w:hAnsiTheme="minorHAnsi"/>
                <w:noProof/>
                <w:kern w:val="2"/>
                <w:sz w:val="22"/>
                <w:lang w:val="en-GB" w:eastAsia="en-GB"/>
                <w14:ligatures w14:val="standardContextual"/>
              </w:rPr>
              <w:tab/>
            </w:r>
            <w:r w:rsidR="00FC43EE" w:rsidRPr="00547A1F">
              <w:rPr>
                <w:rStyle w:val="Hiperpovezava"/>
                <w:noProof/>
              </w:rPr>
              <w:t>&lt;&lt; Analiza odgovorov &gt;&gt;</w:t>
            </w:r>
            <w:r w:rsidR="00FC43EE">
              <w:rPr>
                <w:noProof/>
                <w:webHidden/>
              </w:rPr>
              <w:tab/>
            </w:r>
            <w:r w:rsidR="00FC43EE">
              <w:rPr>
                <w:noProof/>
                <w:webHidden/>
              </w:rPr>
              <w:fldChar w:fldCharType="begin"/>
            </w:r>
            <w:r w:rsidR="00FC43EE">
              <w:rPr>
                <w:noProof/>
                <w:webHidden/>
              </w:rPr>
              <w:instrText xml:space="preserve"> PAGEREF _Toc175485464 \h </w:instrText>
            </w:r>
            <w:r w:rsidR="00FC43EE">
              <w:rPr>
                <w:noProof/>
                <w:webHidden/>
              </w:rPr>
            </w:r>
            <w:r w:rsidR="00FC43EE">
              <w:rPr>
                <w:noProof/>
                <w:webHidden/>
              </w:rPr>
              <w:fldChar w:fldCharType="separate"/>
            </w:r>
            <w:r w:rsidR="00FC43EE">
              <w:rPr>
                <w:noProof/>
                <w:webHidden/>
              </w:rPr>
              <w:t>20</w:t>
            </w:r>
            <w:r w:rsidR="00FC43EE">
              <w:rPr>
                <w:noProof/>
                <w:webHidden/>
              </w:rPr>
              <w:fldChar w:fldCharType="end"/>
            </w:r>
          </w:hyperlink>
        </w:p>
        <w:p w14:paraId="3EDDD0A0" w14:textId="50FB3FAA"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65" w:history="1">
            <w:r w:rsidR="00FC43EE" w:rsidRPr="00547A1F">
              <w:rPr>
                <w:rStyle w:val="Hiperpovezava"/>
                <w:noProof/>
              </w:rPr>
              <w:t>4.3</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Funkcionalnosti</w:t>
            </w:r>
            <w:r w:rsidR="00FC43EE">
              <w:rPr>
                <w:noProof/>
                <w:webHidden/>
              </w:rPr>
              <w:tab/>
            </w:r>
            <w:r w:rsidR="00FC43EE">
              <w:rPr>
                <w:noProof/>
                <w:webHidden/>
              </w:rPr>
              <w:fldChar w:fldCharType="begin"/>
            </w:r>
            <w:r w:rsidR="00FC43EE">
              <w:rPr>
                <w:noProof/>
                <w:webHidden/>
              </w:rPr>
              <w:instrText xml:space="preserve"> PAGEREF _Toc175485465 \h </w:instrText>
            </w:r>
            <w:r w:rsidR="00FC43EE">
              <w:rPr>
                <w:noProof/>
                <w:webHidden/>
              </w:rPr>
            </w:r>
            <w:r w:rsidR="00FC43EE">
              <w:rPr>
                <w:noProof/>
                <w:webHidden/>
              </w:rPr>
              <w:fldChar w:fldCharType="separate"/>
            </w:r>
            <w:r w:rsidR="00FC43EE">
              <w:rPr>
                <w:noProof/>
                <w:webHidden/>
              </w:rPr>
              <w:t>21</w:t>
            </w:r>
            <w:r w:rsidR="00FC43EE">
              <w:rPr>
                <w:noProof/>
                <w:webHidden/>
              </w:rPr>
              <w:fldChar w:fldCharType="end"/>
            </w:r>
          </w:hyperlink>
        </w:p>
        <w:p w14:paraId="5E996071" w14:textId="7008D8F3"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66" w:history="1">
            <w:r w:rsidR="00FC43EE" w:rsidRPr="00547A1F">
              <w:rPr>
                <w:rStyle w:val="Hiperpovezava"/>
                <w:noProof/>
              </w:rPr>
              <w:t>4.4</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Odzivnost in dostopnost</w:t>
            </w:r>
            <w:r w:rsidR="00FC43EE">
              <w:rPr>
                <w:noProof/>
                <w:webHidden/>
              </w:rPr>
              <w:tab/>
            </w:r>
            <w:r w:rsidR="00FC43EE">
              <w:rPr>
                <w:noProof/>
                <w:webHidden/>
              </w:rPr>
              <w:fldChar w:fldCharType="begin"/>
            </w:r>
            <w:r w:rsidR="00FC43EE">
              <w:rPr>
                <w:noProof/>
                <w:webHidden/>
              </w:rPr>
              <w:instrText xml:space="preserve"> PAGEREF _Toc175485466 \h </w:instrText>
            </w:r>
            <w:r w:rsidR="00FC43EE">
              <w:rPr>
                <w:noProof/>
                <w:webHidden/>
              </w:rPr>
            </w:r>
            <w:r w:rsidR="00FC43EE">
              <w:rPr>
                <w:noProof/>
                <w:webHidden/>
              </w:rPr>
              <w:fldChar w:fldCharType="separate"/>
            </w:r>
            <w:r w:rsidR="00FC43EE">
              <w:rPr>
                <w:noProof/>
                <w:webHidden/>
              </w:rPr>
              <w:t>24</w:t>
            </w:r>
            <w:r w:rsidR="00FC43EE">
              <w:rPr>
                <w:noProof/>
                <w:webHidden/>
              </w:rPr>
              <w:fldChar w:fldCharType="end"/>
            </w:r>
          </w:hyperlink>
        </w:p>
        <w:p w14:paraId="3D15B27B" w14:textId="68651614"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67" w:history="1">
            <w:r w:rsidR="00FC43EE" w:rsidRPr="00547A1F">
              <w:rPr>
                <w:rStyle w:val="Hiperpovezava"/>
                <w:noProof/>
              </w:rPr>
              <w:t>4.5</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Vloge in funkcije</w:t>
            </w:r>
            <w:r w:rsidR="00FC43EE">
              <w:rPr>
                <w:noProof/>
                <w:webHidden/>
              </w:rPr>
              <w:tab/>
            </w:r>
            <w:r w:rsidR="00FC43EE">
              <w:rPr>
                <w:noProof/>
                <w:webHidden/>
              </w:rPr>
              <w:fldChar w:fldCharType="begin"/>
            </w:r>
            <w:r w:rsidR="00FC43EE">
              <w:rPr>
                <w:noProof/>
                <w:webHidden/>
              </w:rPr>
              <w:instrText xml:space="preserve"> PAGEREF _Toc175485467 \h </w:instrText>
            </w:r>
            <w:r w:rsidR="00FC43EE">
              <w:rPr>
                <w:noProof/>
                <w:webHidden/>
              </w:rPr>
            </w:r>
            <w:r w:rsidR="00FC43EE">
              <w:rPr>
                <w:noProof/>
                <w:webHidden/>
              </w:rPr>
              <w:fldChar w:fldCharType="separate"/>
            </w:r>
            <w:r w:rsidR="00FC43EE">
              <w:rPr>
                <w:noProof/>
                <w:webHidden/>
              </w:rPr>
              <w:t>24</w:t>
            </w:r>
            <w:r w:rsidR="00FC43EE">
              <w:rPr>
                <w:noProof/>
                <w:webHidden/>
              </w:rPr>
              <w:fldChar w:fldCharType="end"/>
            </w:r>
          </w:hyperlink>
        </w:p>
        <w:p w14:paraId="046CF3F3" w14:textId="7F90F502" w:rsidR="00FC43EE" w:rsidRDefault="00000000" w:rsidP="00FC43EE">
          <w:pPr>
            <w:pStyle w:val="Kazalovsebine1"/>
            <w:rPr>
              <w:rFonts w:asciiTheme="minorHAnsi" w:hAnsiTheme="minorHAnsi"/>
              <w:noProof/>
              <w:kern w:val="2"/>
              <w:sz w:val="22"/>
              <w:lang w:val="en-GB" w:eastAsia="en-GB"/>
              <w14:ligatures w14:val="standardContextual"/>
            </w:rPr>
          </w:pPr>
          <w:hyperlink w:anchor="_Toc175485468" w:history="1">
            <w:r w:rsidR="00FC43EE" w:rsidRPr="00547A1F">
              <w:rPr>
                <w:rStyle w:val="Hiperpovezava"/>
                <w:noProof/>
              </w:rPr>
              <w:t>5</w:t>
            </w:r>
            <w:r w:rsidR="00FC43EE">
              <w:rPr>
                <w:rFonts w:asciiTheme="minorHAnsi" w:hAnsiTheme="minorHAnsi"/>
                <w:noProof/>
                <w:kern w:val="2"/>
                <w:sz w:val="22"/>
                <w:lang w:val="en-GB" w:eastAsia="en-GB"/>
                <w14:ligatures w14:val="standardContextual"/>
              </w:rPr>
              <w:tab/>
            </w:r>
            <w:r w:rsidR="00FC43EE" w:rsidRPr="00547A1F">
              <w:rPr>
                <w:rStyle w:val="Hiperpovezava"/>
                <w:noProof/>
              </w:rPr>
              <w:t>Arhitektura</w:t>
            </w:r>
            <w:r w:rsidR="00FC43EE">
              <w:rPr>
                <w:noProof/>
                <w:webHidden/>
              </w:rPr>
              <w:tab/>
            </w:r>
            <w:r w:rsidR="00FC43EE">
              <w:rPr>
                <w:noProof/>
                <w:webHidden/>
              </w:rPr>
              <w:fldChar w:fldCharType="begin"/>
            </w:r>
            <w:r w:rsidR="00FC43EE">
              <w:rPr>
                <w:noProof/>
                <w:webHidden/>
              </w:rPr>
              <w:instrText xml:space="preserve"> PAGEREF _Toc175485468 \h </w:instrText>
            </w:r>
            <w:r w:rsidR="00FC43EE">
              <w:rPr>
                <w:noProof/>
                <w:webHidden/>
              </w:rPr>
            </w:r>
            <w:r w:rsidR="00FC43EE">
              <w:rPr>
                <w:noProof/>
                <w:webHidden/>
              </w:rPr>
              <w:fldChar w:fldCharType="separate"/>
            </w:r>
            <w:r w:rsidR="00FC43EE">
              <w:rPr>
                <w:noProof/>
                <w:webHidden/>
              </w:rPr>
              <w:t>26</w:t>
            </w:r>
            <w:r w:rsidR="00FC43EE">
              <w:rPr>
                <w:noProof/>
                <w:webHidden/>
              </w:rPr>
              <w:fldChar w:fldCharType="end"/>
            </w:r>
          </w:hyperlink>
        </w:p>
        <w:p w14:paraId="62D76DE4" w14:textId="26C03E75"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69" w:history="1">
            <w:r w:rsidR="00FC43EE" w:rsidRPr="00547A1F">
              <w:rPr>
                <w:rStyle w:val="Hiperpovezava"/>
                <w:noProof/>
              </w:rPr>
              <w:t>5.1</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Uporabniški vmesnik in vmesnik obličja</w:t>
            </w:r>
            <w:r w:rsidR="00FC43EE">
              <w:rPr>
                <w:noProof/>
                <w:webHidden/>
              </w:rPr>
              <w:tab/>
            </w:r>
            <w:r w:rsidR="00FC43EE">
              <w:rPr>
                <w:noProof/>
                <w:webHidden/>
              </w:rPr>
              <w:fldChar w:fldCharType="begin"/>
            </w:r>
            <w:r w:rsidR="00FC43EE">
              <w:rPr>
                <w:noProof/>
                <w:webHidden/>
              </w:rPr>
              <w:instrText xml:space="preserve"> PAGEREF _Toc175485469 \h </w:instrText>
            </w:r>
            <w:r w:rsidR="00FC43EE">
              <w:rPr>
                <w:noProof/>
                <w:webHidden/>
              </w:rPr>
            </w:r>
            <w:r w:rsidR="00FC43EE">
              <w:rPr>
                <w:noProof/>
                <w:webHidden/>
              </w:rPr>
              <w:fldChar w:fldCharType="separate"/>
            </w:r>
            <w:r w:rsidR="00FC43EE">
              <w:rPr>
                <w:noProof/>
                <w:webHidden/>
              </w:rPr>
              <w:t>26</w:t>
            </w:r>
            <w:r w:rsidR="00FC43EE">
              <w:rPr>
                <w:noProof/>
                <w:webHidden/>
              </w:rPr>
              <w:fldChar w:fldCharType="end"/>
            </w:r>
          </w:hyperlink>
        </w:p>
        <w:p w14:paraId="7D9FC201" w14:textId="2F7546F3"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70" w:history="1">
            <w:r w:rsidR="00FC43EE" w:rsidRPr="00547A1F">
              <w:rPr>
                <w:rStyle w:val="Hiperpovezava"/>
                <w:noProof/>
              </w:rPr>
              <w:t>5.2</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Komponente zalednega dela</w:t>
            </w:r>
            <w:r w:rsidR="00FC43EE">
              <w:rPr>
                <w:noProof/>
                <w:webHidden/>
              </w:rPr>
              <w:tab/>
            </w:r>
            <w:r w:rsidR="00FC43EE">
              <w:rPr>
                <w:noProof/>
                <w:webHidden/>
              </w:rPr>
              <w:fldChar w:fldCharType="begin"/>
            </w:r>
            <w:r w:rsidR="00FC43EE">
              <w:rPr>
                <w:noProof/>
                <w:webHidden/>
              </w:rPr>
              <w:instrText xml:space="preserve"> PAGEREF _Toc175485470 \h </w:instrText>
            </w:r>
            <w:r w:rsidR="00FC43EE">
              <w:rPr>
                <w:noProof/>
                <w:webHidden/>
              </w:rPr>
            </w:r>
            <w:r w:rsidR="00FC43EE">
              <w:rPr>
                <w:noProof/>
                <w:webHidden/>
              </w:rPr>
              <w:fldChar w:fldCharType="separate"/>
            </w:r>
            <w:r w:rsidR="00FC43EE">
              <w:rPr>
                <w:noProof/>
                <w:webHidden/>
              </w:rPr>
              <w:t>26</w:t>
            </w:r>
            <w:r w:rsidR="00FC43EE">
              <w:rPr>
                <w:noProof/>
                <w:webHidden/>
              </w:rPr>
              <w:fldChar w:fldCharType="end"/>
            </w:r>
          </w:hyperlink>
        </w:p>
        <w:p w14:paraId="74E29C11" w14:textId="6AF1E04A"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71" w:history="1">
            <w:r w:rsidR="00FC43EE" w:rsidRPr="00547A1F">
              <w:rPr>
                <w:rStyle w:val="Hiperpovezava"/>
                <w:noProof/>
              </w:rPr>
              <w:t>5.3</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Integracija umetne inteligence</w:t>
            </w:r>
            <w:r w:rsidR="00FC43EE">
              <w:rPr>
                <w:noProof/>
                <w:webHidden/>
              </w:rPr>
              <w:tab/>
            </w:r>
            <w:r w:rsidR="00FC43EE">
              <w:rPr>
                <w:noProof/>
                <w:webHidden/>
              </w:rPr>
              <w:fldChar w:fldCharType="begin"/>
            </w:r>
            <w:r w:rsidR="00FC43EE">
              <w:rPr>
                <w:noProof/>
                <w:webHidden/>
              </w:rPr>
              <w:instrText xml:space="preserve"> PAGEREF _Toc175485471 \h </w:instrText>
            </w:r>
            <w:r w:rsidR="00FC43EE">
              <w:rPr>
                <w:noProof/>
                <w:webHidden/>
              </w:rPr>
            </w:r>
            <w:r w:rsidR="00FC43EE">
              <w:rPr>
                <w:noProof/>
                <w:webHidden/>
              </w:rPr>
              <w:fldChar w:fldCharType="separate"/>
            </w:r>
            <w:r w:rsidR="00FC43EE">
              <w:rPr>
                <w:noProof/>
                <w:webHidden/>
              </w:rPr>
              <w:t>26</w:t>
            </w:r>
            <w:r w:rsidR="00FC43EE">
              <w:rPr>
                <w:noProof/>
                <w:webHidden/>
              </w:rPr>
              <w:fldChar w:fldCharType="end"/>
            </w:r>
          </w:hyperlink>
        </w:p>
        <w:p w14:paraId="348A342F" w14:textId="28B02978"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72" w:history="1">
            <w:r w:rsidR="00FC43EE" w:rsidRPr="00547A1F">
              <w:rPr>
                <w:rStyle w:val="Hiperpovezava"/>
                <w:noProof/>
              </w:rPr>
              <w:t>5.4</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Deployment</w:t>
            </w:r>
            <w:r w:rsidR="00FC43EE">
              <w:rPr>
                <w:noProof/>
                <w:webHidden/>
              </w:rPr>
              <w:tab/>
            </w:r>
            <w:r w:rsidR="00FC43EE">
              <w:rPr>
                <w:noProof/>
                <w:webHidden/>
              </w:rPr>
              <w:fldChar w:fldCharType="begin"/>
            </w:r>
            <w:r w:rsidR="00FC43EE">
              <w:rPr>
                <w:noProof/>
                <w:webHidden/>
              </w:rPr>
              <w:instrText xml:space="preserve"> PAGEREF _Toc175485472 \h </w:instrText>
            </w:r>
            <w:r w:rsidR="00FC43EE">
              <w:rPr>
                <w:noProof/>
                <w:webHidden/>
              </w:rPr>
            </w:r>
            <w:r w:rsidR="00FC43EE">
              <w:rPr>
                <w:noProof/>
                <w:webHidden/>
              </w:rPr>
              <w:fldChar w:fldCharType="separate"/>
            </w:r>
            <w:r w:rsidR="00FC43EE">
              <w:rPr>
                <w:noProof/>
                <w:webHidden/>
              </w:rPr>
              <w:t>26</w:t>
            </w:r>
            <w:r w:rsidR="00FC43EE">
              <w:rPr>
                <w:noProof/>
                <w:webHidden/>
              </w:rPr>
              <w:fldChar w:fldCharType="end"/>
            </w:r>
          </w:hyperlink>
        </w:p>
        <w:p w14:paraId="3500BA3A" w14:textId="02BAAB9C" w:rsidR="00FC43EE" w:rsidRDefault="00000000" w:rsidP="00FC43EE">
          <w:pPr>
            <w:pStyle w:val="Kazalovsebine1"/>
            <w:rPr>
              <w:rFonts w:asciiTheme="minorHAnsi" w:hAnsiTheme="minorHAnsi"/>
              <w:noProof/>
              <w:kern w:val="2"/>
              <w:sz w:val="22"/>
              <w:lang w:val="en-GB" w:eastAsia="en-GB"/>
              <w14:ligatures w14:val="standardContextual"/>
            </w:rPr>
          </w:pPr>
          <w:hyperlink w:anchor="_Toc175485473" w:history="1">
            <w:r w:rsidR="00FC43EE" w:rsidRPr="00547A1F">
              <w:rPr>
                <w:rStyle w:val="Hiperpovezava"/>
                <w:noProof/>
              </w:rPr>
              <w:t>6</w:t>
            </w:r>
            <w:r w:rsidR="00FC43EE">
              <w:rPr>
                <w:rFonts w:asciiTheme="minorHAnsi" w:hAnsiTheme="minorHAnsi"/>
                <w:noProof/>
                <w:kern w:val="2"/>
                <w:sz w:val="22"/>
                <w:lang w:val="en-GB" w:eastAsia="en-GB"/>
                <w14:ligatures w14:val="standardContextual"/>
              </w:rPr>
              <w:tab/>
            </w:r>
            <w:r w:rsidR="00FC43EE" w:rsidRPr="00547A1F">
              <w:rPr>
                <w:rStyle w:val="Hiperpovezava"/>
                <w:noProof/>
              </w:rPr>
              <w:t>Tehnologije</w:t>
            </w:r>
            <w:r w:rsidR="00FC43EE">
              <w:rPr>
                <w:noProof/>
                <w:webHidden/>
              </w:rPr>
              <w:tab/>
            </w:r>
            <w:r w:rsidR="00FC43EE">
              <w:rPr>
                <w:noProof/>
                <w:webHidden/>
              </w:rPr>
              <w:fldChar w:fldCharType="begin"/>
            </w:r>
            <w:r w:rsidR="00FC43EE">
              <w:rPr>
                <w:noProof/>
                <w:webHidden/>
              </w:rPr>
              <w:instrText xml:space="preserve"> PAGEREF _Toc175485473 \h </w:instrText>
            </w:r>
            <w:r w:rsidR="00FC43EE">
              <w:rPr>
                <w:noProof/>
                <w:webHidden/>
              </w:rPr>
            </w:r>
            <w:r w:rsidR="00FC43EE">
              <w:rPr>
                <w:noProof/>
                <w:webHidden/>
              </w:rPr>
              <w:fldChar w:fldCharType="separate"/>
            </w:r>
            <w:r w:rsidR="00FC43EE">
              <w:rPr>
                <w:noProof/>
                <w:webHidden/>
              </w:rPr>
              <w:t>27</w:t>
            </w:r>
            <w:r w:rsidR="00FC43EE">
              <w:rPr>
                <w:noProof/>
                <w:webHidden/>
              </w:rPr>
              <w:fldChar w:fldCharType="end"/>
            </w:r>
          </w:hyperlink>
        </w:p>
        <w:p w14:paraId="77F52406" w14:textId="4B6FD2A0"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74" w:history="1">
            <w:r w:rsidR="00FC43EE" w:rsidRPr="00547A1F">
              <w:rPr>
                <w:rStyle w:val="Hiperpovezava"/>
                <w:noProof/>
              </w:rPr>
              <w:t>6.1</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Openai</w:t>
            </w:r>
            <w:r w:rsidR="00FC43EE">
              <w:rPr>
                <w:noProof/>
                <w:webHidden/>
              </w:rPr>
              <w:tab/>
            </w:r>
            <w:r w:rsidR="00FC43EE">
              <w:rPr>
                <w:noProof/>
                <w:webHidden/>
              </w:rPr>
              <w:fldChar w:fldCharType="begin"/>
            </w:r>
            <w:r w:rsidR="00FC43EE">
              <w:rPr>
                <w:noProof/>
                <w:webHidden/>
              </w:rPr>
              <w:instrText xml:space="preserve"> PAGEREF _Toc175485474 \h </w:instrText>
            </w:r>
            <w:r w:rsidR="00FC43EE">
              <w:rPr>
                <w:noProof/>
                <w:webHidden/>
              </w:rPr>
            </w:r>
            <w:r w:rsidR="00FC43EE">
              <w:rPr>
                <w:noProof/>
                <w:webHidden/>
              </w:rPr>
              <w:fldChar w:fldCharType="separate"/>
            </w:r>
            <w:r w:rsidR="00FC43EE">
              <w:rPr>
                <w:noProof/>
                <w:webHidden/>
              </w:rPr>
              <w:t>27</w:t>
            </w:r>
            <w:r w:rsidR="00FC43EE">
              <w:rPr>
                <w:noProof/>
                <w:webHidden/>
              </w:rPr>
              <w:fldChar w:fldCharType="end"/>
            </w:r>
          </w:hyperlink>
        </w:p>
        <w:p w14:paraId="1273FC09" w14:textId="0865749C"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75" w:history="1">
            <w:r w:rsidR="00FC43EE" w:rsidRPr="00547A1F">
              <w:rPr>
                <w:rStyle w:val="Hiperpovezava"/>
                <w:noProof/>
              </w:rPr>
              <w:t>6.2</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Python</w:t>
            </w:r>
            <w:r w:rsidR="00FC43EE">
              <w:rPr>
                <w:noProof/>
                <w:webHidden/>
              </w:rPr>
              <w:tab/>
            </w:r>
            <w:r w:rsidR="00FC43EE">
              <w:rPr>
                <w:noProof/>
                <w:webHidden/>
              </w:rPr>
              <w:fldChar w:fldCharType="begin"/>
            </w:r>
            <w:r w:rsidR="00FC43EE">
              <w:rPr>
                <w:noProof/>
                <w:webHidden/>
              </w:rPr>
              <w:instrText xml:space="preserve"> PAGEREF _Toc175485475 \h </w:instrText>
            </w:r>
            <w:r w:rsidR="00FC43EE">
              <w:rPr>
                <w:noProof/>
                <w:webHidden/>
              </w:rPr>
            </w:r>
            <w:r w:rsidR="00FC43EE">
              <w:rPr>
                <w:noProof/>
                <w:webHidden/>
              </w:rPr>
              <w:fldChar w:fldCharType="separate"/>
            </w:r>
            <w:r w:rsidR="00FC43EE">
              <w:rPr>
                <w:noProof/>
                <w:webHidden/>
              </w:rPr>
              <w:t>28</w:t>
            </w:r>
            <w:r w:rsidR="00FC43EE">
              <w:rPr>
                <w:noProof/>
                <w:webHidden/>
              </w:rPr>
              <w:fldChar w:fldCharType="end"/>
            </w:r>
          </w:hyperlink>
        </w:p>
        <w:p w14:paraId="06989082" w14:textId="5B80B0A8"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76" w:history="1">
            <w:r w:rsidR="00FC43EE" w:rsidRPr="00547A1F">
              <w:rPr>
                <w:rStyle w:val="Hiperpovezava"/>
                <w:noProof/>
              </w:rPr>
              <w:t>6.3</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Firebase</w:t>
            </w:r>
            <w:r w:rsidR="00FC43EE">
              <w:rPr>
                <w:noProof/>
                <w:webHidden/>
              </w:rPr>
              <w:tab/>
            </w:r>
            <w:r w:rsidR="00FC43EE">
              <w:rPr>
                <w:noProof/>
                <w:webHidden/>
              </w:rPr>
              <w:fldChar w:fldCharType="begin"/>
            </w:r>
            <w:r w:rsidR="00FC43EE">
              <w:rPr>
                <w:noProof/>
                <w:webHidden/>
              </w:rPr>
              <w:instrText xml:space="preserve"> PAGEREF _Toc175485476 \h </w:instrText>
            </w:r>
            <w:r w:rsidR="00FC43EE">
              <w:rPr>
                <w:noProof/>
                <w:webHidden/>
              </w:rPr>
            </w:r>
            <w:r w:rsidR="00FC43EE">
              <w:rPr>
                <w:noProof/>
                <w:webHidden/>
              </w:rPr>
              <w:fldChar w:fldCharType="separate"/>
            </w:r>
            <w:r w:rsidR="00FC43EE">
              <w:rPr>
                <w:noProof/>
                <w:webHidden/>
              </w:rPr>
              <w:t>28</w:t>
            </w:r>
            <w:r w:rsidR="00FC43EE">
              <w:rPr>
                <w:noProof/>
                <w:webHidden/>
              </w:rPr>
              <w:fldChar w:fldCharType="end"/>
            </w:r>
          </w:hyperlink>
        </w:p>
        <w:p w14:paraId="25EC7749" w14:textId="106C57AE"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77" w:history="1">
            <w:r w:rsidR="00FC43EE" w:rsidRPr="00547A1F">
              <w:rPr>
                <w:rStyle w:val="Hiperpovezava"/>
                <w:noProof/>
              </w:rPr>
              <w:t>6.4</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Express Js</w:t>
            </w:r>
            <w:r w:rsidR="00FC43EE">
              <w:rPr>
                <w:noProof/>
                <w:webHidden/>
              </w:rPr>
              <w:tab/>
            </w:r>
            <w:r w:rsidR="00FC43EE">
              <w:rPr>
                <w:noProof/>
                <w:webHidden/>
              </w:rPr>
              <w:fldChar w:fldCharType="begin"/>
            </w:r>
            <w:r w:rsidR="00FC43EE">
              <w:rPr>
                <w:noProof/>
                <w:webHidden/>
              </w:rPr>
              <w:instrText xml:space="preserve"> PAGEREF _Toc175485477 \h </w:instrText>
            </w:r>
            <w:r w:rsidR="00FC43EE">
              <w:rPr>
                <w:noProof/>
                <w:webHidden/>
              </w:rPr>
            </w:r>
            <w:r w:rsidR="00FC43EE">
              <w:rPr>
                <w:noProof/>
                <w:webHidden/>
              </w:rPr>
              <w:fldChar w:fldCharType="separate"/>
            </w:r>
            <w:r w:rsidR="00FC43EE">
              <w:rPr>
                <w:noProof/>
                <w:webHidden/>
              </w:rPr>
              <w:t>28</w:t>
            </w:r>
            <w:r w:rsidR="00FC43EE">
              <w:rPr>
                <w:noProof/>
                <w:webHidden/>
              </w:rPr>
              <w:fldChar w:fldCharType="end"/>
            </w:r>
          </w:hyperlink>
        </w:p>
        <w:p w14:paraId="7BA8FDDD" w14:textId="517CF00C"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78" w:history="1">
            <w:r w:rsidR="00FC43EE" w:rsidRPr="00547A1F">
              <w:rPr>
                <w:rStyle w:val="Hiperpovezava"/>
                <w:noProof/>
              </w:rPr>
              <w:t>6.5</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Vite</w:t>
            </w:r>
            <w:r w:rsidR="00FC43EE">
              <w:rPr>
                <w:noProof/>
                <w:webHidden/>
              </w:rPr>
              <w:tab/>
            </w:r>
            <w:r w:rsidR="00FC43EE">
              <w:rPr>
                <w:noProof/>
                <w:webHidden/>
              </w:rPr>
              <w:fldChar w:fldCharType="begin"/>
            </w:r>
            <w:r w:rsidR="00FC43EE">
              <w:rPr>
                <w:noProof/>
                <w:webHidden/>
              </w:rPr>
              <w:instrText xml:space="preserve"> PAGEREF _Toc175485478 \h </w:instrText>
            </w:r>
            <w:r w:rsidR="00FC43EE">
              <w:rPr>
                <w:noProof/>
                <w:webHidden/>
              </w:rPr>
            </w:r>
            <w:r w:rsidR="00FC43EE">
              <w:rPr>
                <w:noProof/>
                <w:webHidden/>
              </w:rPr>
              <w:fldChar w:fldCharType="separate"/>
            </w:r>
            <w:r w:rsidR="00FC43EE">
              <w:rPr>
                <w:noProof/>
                <w:webHidden/>
              </w:rPr>
              <w:t>28</w:t>
            </w:r>
            <w:r w:rsidR="00FC43EE">
              <w:rPr>
                <w:noProof/>
                <w:webHidden/>
              </w:rPr>
              <w:fldChar w:fldCharType="end"/>
            </w:r>
          </w:hyperlink>
        </w:p>
        <w:p w14:paraId="1D1FF907" w14:textId="180804CD"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79" w:history="1">
            <w:r w:rsidR="00FC43EE" w:rsidRPr="00547A1F">
              <w:rPr>
                <w:rStyle w:val="Hiperpovezava"/>
                <w:noProof/>
              </w:rPr>
              <w:t>6.6</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React Jsx</w:t>
            </w:r>
            <w:r w:rsidR="00FC43EE">
              <w:rPr>
                <w:noProof/>
                <w:webHidden/>
              </w:rPr>
              <w:tab/>
            </w:r>
            <w:r w:rsidR="00FC43EE">
              <w:rPr>
                <w:noProof/>
                <w:webHidden/>
              </w:rPr>
              <w:fldChar w:fldCharType="begin"/>
            </w:r>
            <w:r w:rsidR="00FC43EE">
              <w:rPr>
                <w:noProof/>
                <w:webHidden/>
              </w:rPr>
              <w:instrText xml:space="preserve"> PAGEREF _Toc175485479 \h </w:instrText>
            </w:r>
            <w:r w:rsidR="00FC43EE">
              <w:rPr>
                <w:noProof/>
                <w:webHidden/>
              </w:rPr>
            </w:r>
            <w:r w:rsidR="00FC43EE">
              <w:rPr>
                <w:noProof/>
                <w:webHidden/>
              </w:rPr>
              <w:fldChar w:fldCharType="separate"/>
            </w:r>
            <w:r w:rsidR="00FC43EE">
              <w:rPr>
                <w:noProof/>
                <w:webHidden/>
              </w:rPr>
              <w:t>28</w:t>
            </w:r>
            <w:r w:rsidR="00FC43EE">
              <w:rPr>
                <w:noProof/>
                <w:webHidden/>
              </w:rPr>
              <w:fldChar w:fldCharType="end"/>
            </w:r>
          </w:hyperlink>
        </w:p>
        <w:p w14:paraId="6EA15130" w14:textId="2DC612FE" w:rsidR="00FC43EE" w:rsidRDefault="00000000" w:rsidP="00FC43EE">
          <w:pPr>
            <w:pStyle w:val="Kazalovsebine1"/>
            <w:rPr>
              <w:rFonts w:asciiTheme="minorHAnsi" w:hAnsiTheme="minorHAnsi"/>
              <w:noProof/>
              <w:kern w:val="2"/>
              <w:sz w:val="22"/>
              <w:lang w:val="en-GB" w:eastAsia="en-GB"/>
              <w14:ligatures w14:val="standardContextual"/>
            </w:rPr>
          </w:pPr>
          <w:hyperlink w:anchor="_Toc175485480" w:history="1">
            <w:r w:rsidR="00FC43EE" w:rsidRPr="00547A1F">
              <w:rPr>
                <w:rStyle w:val="Hiperpovezava"/>
                <w:noProof/>
              </w:rPr>
              <w:t>7</w:t>
            </w:r>
            <w:r w:rsidR="00FC43EE">
              <w:rPr>
                <w:rFonts w:asciiTheme="minorHAnsi" w:hAnsiTheme="minorHAnsi"/>
                <w:noProof/>
                <w:kern w:val="2"/>
                <w:sz w:val="22"/>
                <w:lang w:val="en-GB" w:eastAsia="en-GB"/>
                <w14:ligatures w14:val="standardContextual"/>
              </w:rPr>
              <w:tab/>
            </w:r>
            <w:r w:rsidR="00FC43EE" w:rsidRPr="00547A1F">
              <w:rPr>
                <w:rStyle w:val="Hiperpovezava"/>
                <w:noProof/>
              </w:rPr>
              <w:t>Struktura podatkovne baze (NoSql)</w:t>
            </w:r>
            <w:r w:rsidR="00FC43EE">
              <w:rPr>
                <w:noProof/>
                <w:webHidden/>
              </w:rPr>
              <w:tab/>
            </w:r>
            <w:r w:rsidR="00FC43EE">
              <w:rPr>
                <w:noProof/>
                <w:webHidden/>
              </w:rPr>
              <w:fldChar w:fldCharType="begin"/>
            </w:r>
            <w:r w:rsidR="00FC43EE">
              <w:rPr>
                <w:noProof/>
                <w:webHidden/>
              </w:rPr>
              <w:instrText xml:space="preserve"> PAGEREF _Toc175485480 \h </w:instrText>
            </w:r>
            <w:r w:rsidR="00FC43EE">
              <w:rPr>
                <w:noProof/>
                <w:webHidden/>
              </w:rPr>
            </w:r>
            <w:r w:rsidR="00FC43EE">
              <w:rPr>
                <w:noProof/>
                <w:webHidden/>
              </w:rPr>
              <w:fldChar w:fldCharType="separate"/>
            </w:r>
            <w:r w:rsidR="00FC43EE">
              <w:rPr>
                <w:noProof/>
                <w:webHidden/>
              </w:rPr>
              <w:t>29</w:t>
            </w:r>
            <w:r w:rsidR="00FC43EE">
              <w:rPr>
                <w:noProof/>
                <w:webHidden/>
              </w:rPr>
              <w:fldChar w:fldCharType="end"/>
            </w:r>
          </w:hyperlink>
        </w:p>
        <w:p w14:paraId="3DB4A1DD" w14:textId="77443A3C"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81" w:history="1">
            <w:r w:rsidR="00FC43EE" w:rsidRPr="00547A1F">
              <w:rPr>
                <w:rStyle w:val="Hiperpovezava"/>
                <w:noProof/>
              </w:rPr>
              <w:t>7.1</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Entitetno-relacijski model</w:t>
            </w:r>
            <w:r w:rsidR="00FC43EE">
              <w:rPr>
                <w:noProof/>
                <w:webHidden/>
              </w:rPr>
              <w:tab/>
            </w:r>
            <w:r w:rsidR="00FC43EE">
              <w:rPr>
                <w:noProof/>
                <w:webHidden/>
              </w:rPr>
              <w:fldChar w:fldCharType="begin"/>
            </w:r>
            <w:r w:rsidR="00FC43EE">
              <w:rPr>
                <w:noProof/>
                <w:webHidden/>
              </w:rPr>
              <w:instrText xml:space="preserve"> PAGEREF _Toc175485481 \h </w:instrText>
            </w:r>
            <w:r w:rsidR="00FC43EE">
              <w:rPr>
                <w:noProof/>
                <w:webHidden/>
              </w:rPr>
            </w:r>
            <w:r w:rsidR="00FC43EE">
              <w:rPr>
                <w:noProof/>
                <w:webHidden/>
              </w:rPr>
              <w:fldChar w:fldCharType="separate"/>
            </w:r>
            <w:r w:rsidR="00FC43EE">
              <w:rPr>
                <w:noProof/>
                <w:webHidden/>
              </w:rPr>
              <w:t>29</w:t>
            </w:r>
            <w:r w:rsidR="00FC43EE">
              <w:rPr>
                <w:noProof/>
                <w:webHidden/>
              </w:rPr>
              <w:fldChar w:fldCharType="end"/>
            </w:r>
          </w:hyperlink>
        </w:p>
        <w:p w14:paraId="55B265D6" w14:textId="65E93F89"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82" w:history="1">
            <w:r w:rsidR="00FC43EE" w:rsidRPr="00547A1F">
              <w:rPr>
                <w:rStyle w:val="Hiperpovezava"/>
                <w:noProof/>
              </w:rPr>
              <w:t>7.2</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Kolekcije in dokumenti v podatkovni bazi</w:t>
            </w:r>
            <w:r w:rsidR="00FC43EE">
              <w:rPr>
                <w:noProof/>
                <w:webHidden/>
              </w:rPr>
              <w:tab/>
            </w:r>
            <w:r w:rsidR="00FC43EE">
              <w:rPr>
                <w:noProof/>
                <w:webHidden/>
              </w:rPr>
              <w:fldChar w:fldCharType="begin"/>
            </w:r>
            <w:r w:rsidR="00FC43EE">
              <w:rPr>
                <w:noProof/>
                <w:webHidden/>
              </w:rPr>
              <w:instrText xml:space="preserve"> PAGEREF _Toc175485482 \h </w:instrText>
            </w:r>
            <w:r w:rsidR="00FC43EE">
              <w:rPr>
                <w:noProof/>
                <w:webHidden/>
              </w:rPr>
            </w:r>
            <w:r w:rsidR="00FC43EE">
              <w:rPr>
                <w:noProof/>
                <w:webHidden/>
              </w:rPr>
              <w:fldChar w:fldCharType="separate"/>
            </w:r>
            <w:r w:rsidR="00FC43EE">
              <w:rPr>
                <w:noProof/>
                <w:webHidden/>
              </w:rPr>
              <w:t>29</w:t>
            </w:r>
            <w:r w:rsidR="00FC43EE">
              <w:rPr>
                <w:noProof/>
                <w:webHidden/>
              </w:rPr>
              <w:fldChar w:fldCharType="end"/>
            </w:r>
          </w:hyperlink>
        </w:p>
        <w:p w14:paraId="37F9B8AE" w14:textId="21DE84BC" w:rsidR="00FC43EE" w:rsidRDefault="00000000" w:rsidP="00FC43EE">
          <w:pPr>
            <w:pStyle w:val="Kazalovsebine1"/>
            <w:rPr>
              <w:rFonts w:asciiTheme="minorHAnsi" w:hAnsiTheme="minorHAnsi"/>
              <w:noProof/>
              <w:kern w:val="2"/>
              <w:sz w:val="22"/>
              <w:lang w:val="en-GB" w:eastAsia="en-GB"/>
              <w14:ligatures w14:val="standardContextual"/>
            </w:rPr>
          </w:pPr>
          <w:hyperlink w:anchor="_Toc175485483" w:history="1">
            <w:r w:rsidR="00FC43EE" w:rsidRPr="00547A1F">
              <w:rPr>
                <w:rStyle w:val="Hiperpovezava"/>
                <w:noProof/>
              </w:rPr>
              <w:t>8</w:t>
            </w:r>
            <w:r w:rsidR="00FC43EE">
              <w:rPr>
                <w:rFonts w:asciiTheme="minorHAnsi" w:hAnsiTheme="minorHAnsi"/>
                <w:noProof/>
                <w:kern w:val="2"/>
                <w:sz w:val="22"/>
                <w:lang w:val="en-GB" w:eastAsia="en-GB"/>
                <w14:ligatures w14:val="standardContextual"/>
              </w:rPr>
              <w:tab/>
            </w:r>
            <w:r w:rsidR="00FC43EE" w:rsidRPr="00547A1F">
              <w:rPr>
                <w:rStyle w:val="Hiperpovezava"/>
                <w:noProof/>
              </w:rPr>
              <w:t>Timsko delo</w:t>
            </w:r>
            <w:r w:rsidR="00FC43EE">
              <w:rPr>
                <w:noProof/>
                <w:webHidden/>
              </w:rPr>
              <w:tab/>
            </w:r>
            <w:r w:rsidR="00FC43EE">
              <w:rPr>
                <w:noProof/>
                <w:webHidden/>
              </w:rPr>
              <w:fldChar w:fldCharType="begin"/>
            </w:r>
            <w:r w:rsidR="00FC43EE">
              <w:rPr>
                <w:noProof/>
                <w:webHidden/>
              </w:rPr>
              <w:instrText xml:space="preserve"> PAGEREF _Toc175485483 \h </w:instrText>
            </w:r>
            <w:r w:rsidR="00FC43EE">
              <w:rPr>
                <w:noProof/>
                <w:webHidden/>
              </w:rPr>
            </w:r>
            <w:r w:rsidR="00FC43EE">
              <w:rPr>
                <w:noProof/>
                <w:webHidden/>
              </w:rPr>
              <w:fldChar w:fldCharType="separate"/>
            </w:r>
            <w:r w:rsidR="00FC43EE">
              <w:rPr>
                <w:noProof/>
                <w:webHidden/>
              </w:rPr>
              <w:t>30</w:t>
            </w:r>
            <w:r w:rsidR="00FC43EE">
              <w:rPr>
                <w:noProof/>
                <w:webHidden/>
              </w:rPr>
              <w:fldChar w:fldCharType="end"/>
            </w:r>
          </w:hyperlink>
        </w:p>
        <w:p w14:paraId="022EC14F" w14:textId="6E874F41"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84" w:history="1">
            <w:r w:rsidR="00FC43EE" w:rsidRPr="00547A1F">
              <w:rPr>
                <w:rStyle w:val="Hiperpovezava"/>
                <w:noProof/>
              </w:rPr>
              <w:t>8.1</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Metodologija</w:t>
            </w:r>
            <w:r w:rsidR="00FC43EE">
              <w:rPr>
                <w:noProof/>
                <w:webHidden/>
              </w:rPr>
              <w:tab/>
            </w:r>
            <w:r w:rsidR="00FC43EE">
              <w:rPr>
                <w:noProof/>
                <w:webHidden/>
              </w:rPr>
              <w:fldChar w:fldCharType="begin"/>
            </w:r>
            <w:r w:rsidR="00FC43EE">
              <w:rPr>
                <w:noProof/>
                <w:webHidden/>
              </w:rPr>
              <w:instrText xml:space="preserve"> PAGEREF _Toc175485484 \h </w:instrText>
            </w:r>
            <w:r w:rsidR="00FC43EE">
              <w:rPr>
                <w:noProof/>
                <w:webHidden/>
              </w:rPr>
            </w:r>
            <w:r w:rsidR="00FC43EE">
              <w:rPr>
                <w:noProof/>
                <w:webHidden/>
              </w:rPr>
              <w:fldChar w:fldCharType="separate"/>
            </w:r>
            <w:r w:rsidR="00FC43EE">
              <w:rPr>
                <w:noProof/>
                <w:webHidden/>
              </w:rPr>
              <w:t>30</w:t>
            </w:r>
            <w:r w:rsidR="00FC43EE">
              <w:rPr>
                <w:noProof/>
                <w:webHidden/>
              </w:rPr>
              <w:fldChar w:fldCharType="end"/>
            </w:r>
          </w:hyperlink>
        </w:p>
        <w:p w14:paraId="56BA9BDC" w14:textId="7CF4259F"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85" w:history="1">
            <w:r w:rsidR="00FC43EE" w:rsidRPr="00547A1F">
              <w:rPr>
                <w:rStyle w:val="Hiperpovezava"/>
                <w:noProof/>
              </w:rPr>
              <w:t>8.2</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Komunikacija</w:t>
            </w:r>
            <w:r w:rsidR="00FC43EE">
              <w:rPr>
                <w:noProof/>
                <w:webHidden/>
              </w:rPr>
              <w:tab/>
            </w:r>
            <w:r w:rsidR="00FC43EE">
              <w:rPr>
                <w:noProof/>
                <w:webHidden/>
              </w:rPr>
              <w:fldChar w:fldCharType="begin"/>
            </w:r>
            <w:r w:rsidR="00FC43EE">
              <w:rPr>
                <w:noProof/>
                <w:webHidden/>
              </w:rPr>
              <w:instrText xml:space="preserve"> PAGEREF _Toc175485485 \h </w:instrText>
            </w:r>
            <w:r w:rsidR="00FC43EE">
              <w:rPr>
                <w:noProof/>
                <w:webHidden/>
              </w:rPr>
            </w:r>
            <w:r w:rsidR="00FC43EE">
              <w:rPr>
                <w:noProof/>
                <w:webHidden/>
              </w:rPr>
              <w:fldChar w:fldCharType="separate"/>
            </w:r>
            <w:r w:rsidR="00FC43EE">
              <w:rPr>
                <w:noProof/>
                <w:webHidden/>
              </w:rPr>
              <w:t>30</w:t>
            </w:r>
            <w:r w:rsidR="00FC43EE">
              <w:rPr>
                <w:noProof/>
                <w:webHidden/>
              </w:rPr>
              <w:fldChar w:fldCharType="end"/>
            </w:r>
          </w:hyperlink>
        </w:p>
        <w:p w14:paraId="4FFA2E8D" w14:textId="6369540E"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86" w:history="1">
            <w:r w:rsidR="00FC43EE" w:rsidRPr="00547A1F">
              <w:rPr>
                <w:rStyle w:val="Hiperpovezava"/>
                <w:noProof/>
              </w:rPr>
              <w:t>8.3</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Postopek sledenja</w:t>
            </w:r>
            <w:r w:rsidR="00FC43EE">
              <w:rPr>
                <w:noProof/>
                <w:webHidden/>
              </w:rPr>
              <w:tab/>
            </w:r>
            <w:r w:rsidR="00FC43EE">
              <w:rPr>
                <w:noProof/>
                <w:webHidden/>
              </w:rPr>
              <w:fldChar w:fldCharType="begin"/>
            </w:r>
            <w:r w:rsidR="00FC43EE">
              <w:rPr>
                <w:noProof/>
                <w:webHidden/>
              </w:rPr>
              <w:instrText xml:space="preserve"> PAGEREF _Toc175485486 \h </w:instrText>
            </w:r>
            <w:r w:rsidR="00FC43EE">
              <w:rPr>
                <w:noProof/>
                <w:webHidden/>
              </w:rPr>
            </w:r>
            <w:r w:rsidR="00FC43EE">
              <w:rPr>
                <w:noProof/>
                <w:webHidden/>
              </w:rPr>
              <w:fldChar w:fldCharType="separate"/>
            </w:r>
            <w:r w:rsidR="00FC43EE">
              <w:rPr>
                <w:noProof/>
                <w:webHidden/>
              </w:rPr>
              <w:t>31</w:t>
            </w:r>
            <w:r w:rsidR="00FC43EE">
              <w:rPr>
                <w:noProof/>
                <w:webHidden/>
              </w:rPr>
              <w:fldChar w:fldCharType="end"/>
            </w:r>
          </w:hyperlink>
        </w:p>
        <w:p w14:paraId="4BD8A9B8" w14:textId="07AF08D0"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87" w:history="1">
            <w:r w:rsidR="00FC43EE" w:rsidRPr="00547A1F">
              <w:rPr>
                <w:rStyle w:val="Hiperpovezava"/>
                <w:noProof/>
              </w:rPr>
              <w:t>8.4</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Delitev dela</w:t>
            </w:r>
            <w:r w:rsidR="00FC43EE">
              <w:rPr>
                <w:noProof/>
                <w:webHidden/>
              </w:rPr>
              <w:tab/>
            </w:r>
            <w:r w:rsidR="00FC43EE">
              <w:rPr>
                <w:noProof/>
                <w:webHidden/>
              </w:rPr>
              <w:fldChar w:fldCharType="begin"/>
            </w:r>
            <w:r w:rsidR="00FC43EE">
              <w:rPr>
                <w:noProof/>
                <w:webHidden/>
              </w:rPr>
              <w:instrText xml:space="preserve"> PAGEREF _Toc175485487 \h </w:instrText>
            </w:r>
            <w:r w:rsidR="00FC43EE">
              <w:rPr>
                <w:noProof/>
                <w:webHidden/>
              </w:rPr>
            </w:r>
            <w:r w:rsidR="00FC43EE">
              <w:rPr>
                <w:noProof/>
                <w:webHidden/>
              </w:rPr>
              <w:fldChar w:fldCharType="separate"/>
            </w:r>
            <w:r w:rsidR="00FC43EE">
              <w:rPr>
                <w:noProof/>
                <w:webHidden/>
              </w:rPr>
              <w:t>31</w:t>
            </w:r>
            <w:r w:rsidR="00FC43EE">
              <w:rPr>
                <w:noProof/>
                <w:webHidden/>
              </w:rPr>
              <w:fldChar w:fldCharType="end"/>
            </w:r>
          </w:hyperlink>
        </w:p>
        <w:p w14:paraId="51F3D128" w14:textId="281836E6" w:rsidR="00FC43EE" w:rsidRDefault="00000000" w:rsidP="00FC43EE">
          <w:pPr>
            <w:pStyle w:val="Kazalovsebine1"/>
            <w:rPr>
              <w:rFonts w:asciiTheme="minorHAnsi" w:hAnsiTheme="minorHAnsi"/>
              <w:noProof/>
              <w:kern w:val="2"/>
              <w:sz w:val="22"/>
              <w:lang w:val="en-GB" w:eastAsia="en-GB"/>
              <w14:ligatures w14:val="standardContextual"/>
            </w:rPr>
          </w:pPr>
          <w:hyperlink w:anchor="_Toc175485488" w:history="1">
            <w:r w:rsidR="00FC43EE" w:rsidRPr="00547A1F">
              <w:rPr>
                <w:rStyle w:val="Hiperpovezava"/>
                <w:noProof/>
              </w:rPr>
              <w:t>9</w:t>
            </w:r>
            <w:r w:rsidR="00FC43EE">
              <w:rPr>
                <w:rFonts w:asciiTheme="minorHAnsi" w:hAnsiTheme="minorHAnsi"/>
                <w:noProof/>
                <w:kern w:val="2"/>
                <w:sz w:val="22"/>
                <w:lang w:val="en-GB" w:eastAsia="en-GB"/>
                <w14:ligatures w14:val="standardContextual"/>
              </w:rPr>
              <w:tab/>
            </w:r>
            <w:r w:rsidR="00FC43EE" w:rsidRPr="00547A1F">
              <w:rPr>
                <w:rStyle w:val="Hiperpovezava"/>
                <w:noProof/>
              </w:rPr>
              <w:t>Testiranje</w:t>
            </w:r>
            <w:r w:rsidR="00FC43EE">
              <w:rPr>
                <w:noProof/>
                <w:webHidden/>
              </w:rPr>
              <w:tab/>
            </w:r>
            <w:r w:rsidR="00FC43EE">
              <w:rPr>
                <w:noProof/>
                <w:webHidden/>
              </w:rPr>
              <w:fldChar w:fldCharType="begin"/>
            </w:r>
            <w:r w:rsidR="00FC43EE">
              <w:rPr>
                <w:noProof/>
                <w:webHidden/>
              </w:rPr>
              <w:instrText xml:space="preserve"> PAGEREF _Toc175485488 \h </w:instrText>
            </w:r>
            <w:r w:rsidR="00FC43EE">
              <w:rPr>
                <w:noProof/>
                <w:webHidden/>
              </w:rPr>
            </w:r>
            <w:r w:rsidR="00FC43EE">
              <w:rPr>
                <w:noProof/>
                <w:webHidden/>
              </w:rPr>
              <w:fldChar w:fldCharType="separate"/>
            </w:r>
            <w:r w:rsidR="00FC43EE">
              <w:rPr>
                <w:noProof/>
                <w:webHidden/>
              </w:rPr>
              <w:t>32</w:t>
            </w:r>
            <w:r w:rsidR="00FC43EE">
              <w:rPr>
                <w:noProof/>
                <w:webHidden/>
              </w:rPr>
              <w:fldChar w:fldCharType="end"/>
            </w:r>
          </w:hyperlink>
        </w:p>
        <w:p w14:paraId="11ABD928" w14:textId="4A92FCFA"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89" w:history="1">
            <w:r w:rsidR="00FC43EE" w:rsidRPr="00547A1F">
              <w:rPr>
                <w:rStyle w:val="Hiperpovezava"/>
                <w:noProof/>
              </w:rPr>
              <w:t>9.1</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Testiranje enot</w:t>
            </w:r>
            <w:r w:rsidR="00FC43EE">
              <w:rPr>
                <w:noProof/>
                <w:webHidden/>
              </w:rPr>
              <w:tab/>
            </w:r>
            <w:r w:rsidR="00FC43EE">
              <w:rPr>
                <w:noProof/>
                <w:webHidden/>
              </w:rPr>
              <w:fldChar w:fldCharType="begin"/>
            </w:r>
            <w:r w:rsidR="00FC43EE">
              <w:rPr>
                <w:noProof/>
                <w:webHidden/>
              </w:rPr>
              <w:instrText xml:space="preserve"> PAGEREF _Toc175485489 \h </w:instrText>
            </w:r>
            <w:r w:rsidR="00FC43EE">
              <w:rPr>
                <w:noProof/>
                <w:webHidden/>
              </w:rPr>
            </w:r>
            <w:r w:rsidR="00FC43EE">
              <w:rPr>
                <w:noProof/>
                <w:webHidden/>
              </w:rPr>
              <w:fldChar w:fldCharType="separate"/>
            </w:r>
            <w:r w:rsidR="00FC43EE">
              <w:rPr>
                <w:noProof/>
                <w:webHidden/>
              </w:rPr>
              <w:t>32</w:t>
            </w:r>
            <w:r w:rsidR="00FC43EE">
              <w:rPr>
                <w:noProof/>
                <w:webHidden/>
              </w:rPr>
              <w:fldChar w:fldCharType="end"/>
            </w:r>
          </w:hyperlink>
        </w:p>
        <w:p w14:paraId="08B67D0C" w14:textId="0BFD5994"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90" w:history="1">
            <w:r w:rsidR="00FC43EE" w:rsidRPr="00547A1F">
              <w:rPr>
                <w:rStyle w:val="Hiperpovezava"/>
                <w:noProof/>
              </w:rPr>
              <w:t>9.2</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Testni scenariji</w:t>
            </w:r>
            <w:r w:rsidR="00FC43EE">
              <w:rPr>
                <w:noProof/>
                <w:webHidden/>
              </w:rPr>
              <w:tab/>
            </w:r>
            <w:r w:rsidR="00FC43EE">
              <w:rPr>
                <w:noProof/>
                <w:webHidden/>
              </w:rPr>
              <w:fldChar w:fldCharType="begin"/>
            </w:r>
            <w:r w:rsidR="00FC43EE">
              <w:rPr>
                <w:noProof/>
                <w:webHidden/>
              </w:rPr>
              <w:instrText xml:space="preserve"> PAGEREF _Toc175485490 \h </w:instrText>
            </w:r>
            <w:r w:rsidR="00FC43EE">
              <w:rPr>
                <w:noProof/>
                <w:webHidden/>
              </w:rPr>
            </w:r>
            <w:r w:rsidR="00FC43EE">
              <w:rPr>
                <w:noProof/>
                <w:webHidden/>
              </w:rPr>
              <w:fldChar w:fldCharType="separate"/>
            </w:r>
            <w:r w:rsidR="00FC43EE">
              <w:rPr>
                <w:noProof/>
                <w:webHidden/>
              </w:rPr>
              <w:t>32</w:t>
            </w:r>
            <w:r w:rsidR="00FC43EE">
              <w:rPr>
                <w:noProof/>
                <w:webHidden/>
              </w:rPr>
              <w:fldChar w:fldCharType="end"/>
            </w:r>
          </w:hyperlink>
        </w:p>
        <w:p w14:paraId="5BE7DA99" w14:textId="339C3F99"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91" w:history="1">
            <w:r w:rsidR="00FC43EE" w:rsidRPr="00547A1F">
              <w:rPr>
                <w:rStyle w:val="Hiperpovezava"/>
                <w:noProof/>
              </w:rPr>
              <w:t>9.2.1</w:t>
            </w:r>
            <w:r w:rsidR="00FC43EE">
              <w:rPr>
                <w:rFonts w:asciiTheme="minorHAnsi" w:hAnsiTheme="minorHAnsi"/>
                <w:noProof/>
                <w:kern w:val="2"/>
                <w:sz w:val="22"/>
                <w:lang w:val="en-GB" w:eastAsia="en-GB"/>
                <w14:ligatures w14:val="standardContextual"/>
              </w:rPr>
              <w:tab/>
            </w:r>
            <w:r w:rsidR="00FC43EE" w:rsidRPr="00547A1F">
              <w:rPr>
                <w:rStyle w:val="Hiperpovezava"/>
                <w:noProof/>
              </w:rPr>
              <w:t>Preskusni scenarij 1: Registracija novega uporabnika/podjetja</w:t>
            </w:r>
            <w:r w:rsidR="00FC43EE">
              <w:rPr>
                <w:noProof/>
                <w:webHidden/>
              </w:rPr>
              <w:tab/>
            </w:r>
            <w:r w:rsidR="00FC43EE">
              <w:rPr>
                <w:noProof/>
                <w:webHidden/>
              </w:rPr>
              <w:fldChar w:fldCharType="begin"/>
            </w:r>
            <w:r w:rsidR="00FC43EE">
              <w:rPr>
                <w:noProof/>
                <w:webHidden/>
              </w:rPr>
              <w:instrText xml:space="preserve"> PAGEREF _Toc175485491 \h </w:instrText>
            </w:r>
            <w:r w:rsidR="00FC43EE">
              <w:rPr>
                <w:noProof/>
                <w:webHidden/>
              </w:rPr>
            </w:r>
            <w:r w:rsidR="00FC43EE">
              <w:rPr>
                <w:noProof/>
                <w:webHidden/>
              </w:rPr>
              <w:fldChar w:fldCharType="separate"/>
            </w:r>
            <w:r w:rsidR="00FC43EE">
              <w:rPr>
                <w:noProof/>
                <w:webHidden/>
              </w:rPr>
              <w:t>32</w:t>
            </w:r>
            <w:r w:rsidR="00FC43EE">
              <w:rPr>
                <w:noProof/>
                <w:webHidden/>
              </w:rPr>
              <w:fldChar w:fldCharType="end"/>
            </w:r>
          </w:hyperlink>
        </w:p>
        <w:p w14:paraId="68BA03FC" w14:textId="3227C911"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92" w:history="1">
            <w:r w:rsidR="00FC43EE" w:rsidRPr="00547A1F">
              <w:rPr>
                <w:rStyle w:val="Hiperpovezava"/>
                <w:noProof/>
              </w:rPr>
              <w:t>9.2.2</w:t>
            </w:r>
            <w:r w:rsidR="00FC43EE">
              <w:rPr>
                <w:rFonts w:asciiTheme="minorHAnsi" w:hAnsiTheme="minorHAnsi"/>
                <w:noProof/>
                <w:kern w:val="2"/>
                <w:sz w:val="22"/>
                <w:lang w:val="en-GB" w:eastAsia="en-GB"/>
                <w14:ligatures w14:val="standardContextual"/>
              </w:rPr>
              <w:tab/>
            </w:r>
            <w:r w:rsidR="00FC43EE" w:rsidRPr="00547A1F">
              <w:rPr>
                <w:rStyle w:val="Hiperpovezava"/>
                <w:noProof/>
              </w:rPr>
              <w:t>Preskusni scenarij 2: Prijava v platformo</w:t>
            </w:r>
            <w:r w:rsidR="00FC43EE">
              <w:rPr>
                <w:noProof/>
                <w:webHidden/>
              </w:rPr>
              <w:tab/>
            </w:r>
            <w:r w:rsidR="00FC43EE">
              <w:rPr>
                <w:noProof/>
                <w:webHidden/>
              </w:rPr>
              <w:fldChar w:fldCharType="begin"/>
            </w:r>
            <w:r w:rsidR="00FC43EE">
              <w:rPr>
                <w:noProof/>
                <w:webHidden/>
              </w:rPr>
              <w:instrText xml:space="preserve"> PAGEREF _Toc175485492 \h </w:instrText>
            </w:r>
            <w:r w:rsidR="00FC43EE">
              <w:rPr>
                <w:noProof/>
                <w:webHidden/>
              </w:rPr>
            </w:r>
            <w:r w:rsidR="00FC43EE">
              <w:rPr>
                <w:noProof/>
                <w:webHidden/>
              </w:rPr>
              <w:fldChar w:fldCharType="separate"/>
            </w:r>
            <w:r w:rsidR="00FC43EE">
              <w:rPr>
                <w:noProof/>
                <w:webHidden/>
              </w:rPr>
              <w:t>32</w:t>
            </w:r>
            <w:r w:rsidR="00FC43EE">
              <w:rPr>
                <w:noProof/>
                <w:webHidden/>
              </w:rPr>
              <w:fldChar w:fldCharType="end"/>
            </w:r>
          </w:hyperlink>
        </w:p>
        <w:p w14:paraId="4337C3AC" w14:textId="1E716C4E"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93" w:history="1">
            <w:r w:rsidR="00FC43EE" w:rsidRPr="00547A1F">
              <w:rPr>
                <w:rStyle w:val="Hiperpovezava"/>
                <w:noProof/>
              </w:rPr>
              <w:t>9.2.3</w:t>
            </w:r>
            <w:r w:rsidR="00FC43EE">
              <w:rPr>
                <w:rFonts w:asciiTheme="minorHAnsi" w:hAnsiTheme="minorHAnsi"/>
                <w:noProof/>
                <w:kern w:val="2"/>
                <w:sz w:val="22"/>
                <w:lang w:val="en-GB" w:eastAsia="en-GB"/>
                <w14:ligatures w14:val="standardContextual"/>
              </w:rPr>
              <w:tab/>
            </w:r>
            <w:r w:rsidR="00FC43EE" w:rsidRPr="00547A1F">
              <w:rPr>
                <w:rStyle w:val="Hiperpovezava"/>
                <w:noProof/>
              </w:rPr>
              <w:t>Preskusni scenarij 3: Dodajanje nove domene znanja</w:t>
            </w:r>
            <w:r w:rsidR="00FC43EE">
              <w:rPr>
                <w:noProof/>
                <w:webHidden/>
              </w:rPr>
              <w:tab/>
            </w:r>
            <w:r w:rsidR="00FC43EE">
              <w:rPr>
                <w:noProof/>
                <w:webHidden/>
              </w:rPr>
              <w:fldChar w:fldCharType="begin"/>
            </w:r>
            <w:r w:rsidR="00FC43EE">
              <w:rPr>
                <w:noProof/>
                <w:webHidden/>
              </w:rPr>
              <w:instrText xml:space="preserve"> PAGEREF _Toc175485493 \h </w:instrText>
            </w:r>
            <w:r w:rsidR="00FC43EE">
              <w:rPr>
                <w:noProof/>
                <w:webHidden/>
              </w:rPr>
            </w:r>
            <w:r w:rsidR="00FC43EE">
              <w:rPr>
                <w:noProof/>
                <w:webHidden/>
              </w:rPr>
              <w:fldChar w:fldCharType="separate"/>
            </w:r>
            <w:r w:rsidR="00FC43EE">
              <w:rPr>
                <w:noProof/>
                <w:webHidden/>
              </w:rPr>
              <w:t>33</w:t>
            </w:r>
            <w:r w:rsidR="00FC43EE">
              <w:rPr>
                <w:noProof/>
                <w:webHidden/>
              </w:rPr>
              <w:fldChar w:fldCharType="end"/>
            </w:r>
          </w:hyperlink>
        </w:p>
        <w:p w14:paraId="4D5A7141" w14:textId="7D5D4CA2"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94" w:history="1">
            <w:r w:rsidR="00FC43EE" w:rsidRPr="00547A1F">
              <w:rPr>
                <w:rStyle w:val="Hiperpovezava"/>
                <w:noProof/>
              </w:rPr>
              <w:t>9.2.4</w:t>
            </w:r>
            <w:r w:rsidR="00FC43EE">
              <w:rPr>
                <w:rFonts w:asciiTheme="minorHAnsi" w:hAnsiTheme="minorHAnsi"/>
                <w:noProof/>
                <w:kern w:val="2"/>
                <w:sz w:val="22"/>
                <w:lang w:val="en-GB" w:eastAsia="en-GB"/>
                <w14:ligatures w14:val="standardContextual"/>
              </w:rPr>
              <w:tab/>
            </w:r>
            <w:r w:rsidR="00FC43EE" w:rsidRPr="00547A1F">
              <w:rPr>
                <w:rStyle w:val="Hiperpovezava"/>
                <w:noProof/>
              </w:rPr>
              <w:t>Preskusni scenarij 4: Naložite in organizirajte učno gradivo</w:t>
            </w:r>
            <w:r w:rsidR="00FC43EE">
              <w:rPr>
                <w:noProof/>
                <w:webHidden/>
              </w:rPr>
              <w:tab/>
            </w:r>
            <w:r w:rsidR="00FC43EE">
              <w:rPr>
                <w:noProof/>
                <w:webHidden/>
              </w:rPr>
              <w:fldChar w:fldCharType="begin"/>
            </w:r>
            <w:r w:rsidR="00FC43EE">
              <w:rPr>
                <w:noProof/>
                <w:webHidden/>
              </w:rPr>
              <w:instrText xml:space="preserve"> PAGEREF _Toc175485494 \h </w:instrText>
            </w:r>
            <w:r w:rsidR="00FC43EE">
              <w:rPr>
                <w:noProof/>
                <w:webHidden/>
              </w:rPr>
            </w:r>
            <w:r w:rsidR="00FC43EE">
              <w:rPr>
                <w:noProof/>
                <w:webHidden/>
              </w:rPr>
              <w:fldChar w:fldCharType="separate"/>
            </w:r>
            <w:r w:rsidR="00FC43EE">
              <w:rPr>
                <w:noProof/>
                <w:webHidden/>
              </w:rPr>
              <w:t>33</w:t>
            </w:r>
            <w:r w:rsidR="00FC43EE">
              <w:rPr>
                <w:noProof/>
                <w:webHidden/>
              </w:rPr>
              <w:fldChar w:fldCharType="end"/>
            </w:r>
          </w:hyperlink>
        </w:p>
        <w:p w14:paraId="21B7A74D" w14:textId="537AAA15"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95" w:history="1">
            <w:r w:rsidR="00FC43EE" w:rsidRPr="00547A1F">
              <w:rPr>
                <w:rStyle w:val="Hiperpovezava"/>
                <w:noProof/>
              </w:rPr>
              <w:t>9.2.5</w:t>
            </w:r>
            <w:r w:rsidR="00FC43EE">
              <w:rPr>
                <w:rFonts w:asciiTheme="minorHAnsi" w:hAnsiTheme="minorHAnsi"/>
                <w:noProof/>
                <w:kern w:val="2"/>
                <w:sz w:val="22"/>
                <w:lang w:val="en-GB" w:eastAsia="en-GB"/>
                <w14:ligatures w14:val="standardContextual"/>
              </w:rPr>
              <w:tab/>
            </w:r>
            <w:r w:rsidR="00FC43EE" w:rsidRPr="00547A1F">
              <w:rPr>
                <w:rStyle w:val="Hiperpovezava"/>
                <w:noProof/>
              </w:rPr>
              <w:t>Preskusni scenarij 5: Ustvarjanje kviza in dodajanje vprašanj</w:t>
            </w:r>
            <w:r w:rsidR="00FC43EE">
              <w:rPr>
                <w:noProof/>
                <w:webHidden/>
              </w:rPr>
              <w:tab/>
            </w:r>
            <w:r w:rsidR="00FC43EE">
              <w:rPr>
                <w:noProof/>
                <w:webHidden/>
              </w:rPr>
              <w:fldChar w:fldCharType="begin"/>
            </w:r>
            <w:r w:rsidR="00FC43EE">
              <w:rPr>
                <w:noProof/>
                <w:webHidden/>
              </w:rPr>
              <w:instrText xml:space="preserve"> PAGEREF _Toc175485495 \h </w:instrText>
            </w:r>
            <w:r w:rsidR="00FC43EE">
              <w:rPr>
                <w:noProof/>
                <w:webHidden/>
              </w:rPr>
            </w:r>
            <w:r w:rsidR="00FC43EE">
              <w:rPr>
                <w:noProof/>
                <w:webHidden/>
              </w:rPr>
              <w:fldChar w:fldCharType="separate"/>
            </w:r>
            <w:r w:rsidR="00FC43EE">
              <w:rPr>
                <w:noProof/>
                <w:webHidden/>
              </w:rPr>
              <w:t>34</w:t>
            </w:r>
            <w:r w:rsidR="00FC43EE">
              <w:rPr>
                <w:noProof/>
                <w:webHidden/>
              </w:rPr>
              <w:fldChar w:fldCharType="end"/>
            </w:r>
          </w:hyperlink>
        </w:p>
        <w:p w14:paraId="1D9A02E7" w14:textId="2C14EC97"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96" w:history="1">
            <w:r w:rsidR="00FC43EE" w:rsidRPr="00547A1F">
              <w:rPr>
                <w:rStyle w:val="Hiperpovezava"/>
                <w:noProof/>
              </w:rPr>
              <w:t>9.2.6</w:t>
            </w:r>
            <w:r w:rsidR="00FC43EE">
              <w:rPr>
                <w:rFonts w:asciiTheme="minorHAnsi" w:hAnsiTheme="minorHAnsi"/>
                <w:noProof/>
                <w:kern w:val="2"/>
                <w:sz w:val="22"/>
                <w:lang w:val="en-GB" w:eastAsia="en-GB"/>
                <w14:ligatures w14:val="standardContextual"/>
              </w:rPr>
              <w:tab/>
            </w:r>
            <w:r w:rsidR="00FC43EE" w:rsidRPr="00547A1F">
              <w:rPr>
                <w:rStyle w:val="Hiperpovezava"/>
                <w:noProof/>
              </w:rPr>
              <w:t>Testni scenarij 6: Vprašajte umetno inteligenco o gradivih znanja</w:t>
            </w:r>
            <w:r w:rsidR="00FC43EE">
              <w:rPr>
                <w:noProof/>
                <w:webHidden/>
              </w:rPr>
              <w:tab/>
            </w:r>
            <w:r w:rsidR="00FC43EE">
              <w:rPr>
                <w:noProof/>
                <w:webHidden/>
              </w:rPr>
              <w:fldChar w:fldCharType="begin"/>
            </w:r>
            <w:r w:rsidR="00FC43EE">
              <w:rPr>
                <w:noProof/>
                <w:webHidden/>
              </w:rPr>
              <w:instrText xml:space="preserve"> PAGEREF _Toc175485496 \h </w:instrText>
            </w:r>
            <w:r w:rsidR="00FC43EE">
              <w:rPr>
                <w:noProof/>
                <w:webHidden/>
              </w:rPr>
            </w:r>
            <w:r w:rsidR="00FC43EE">
              <w:rPr>
                <w:noProof/>
                <w:webHidden/>
              </w:rPr>
              <w:fldChar w:fldCharType="separate"/>
            </w:r>
            <w:r w:rsidR="00FC43EE">
              <w:rPr>
                <w:noProof/>
                <w:webHidden/>
              </w:rPr>
              <w:t>35</w:t>
            </w:r>
            <w:r w:rsidR="00FC43EE">
              <w:rPr>
                <w:noProof/>
                <w:webHidden/>
              </w:rPr>
              <w:fldChar w:fldCharType="end"/>
            </w:r>
          </w:hyperlink>
        </w:p>
        <w:p w14:paraId="386E07CC" w14:textId="6A75D601" w:rsidR="00FC43EE" w:rsidRDefault="00000000">
          <w:pPr>
            <w:pStyle w:val="Kazalovsebine3"/>
            <w:tabs>
              <w:tab w:val="left" w:pos="1320"/>
              <w:tab w:val="right" w:leader="dot" w:pos="9062"/>
            </w:tabs>
            <w:rPr>
              <w:rFonts w:asciiTheme="minorHAnsi" w:hAnsiTheme="minorHAnsi"/>
              <w:noProof/>
              <w:kern w:val="2"/>
              <w:sz w:val="22"/>
              <w:lang w:val="en-GB" w:eastAsia="en-GB"/>
              <w14:ligatures w14:val="standardContextual"/>
            </w:rPr>
          </w:pPr>
          <w:hyperlink w:anchor="_Toc175485497" w:history="1">
            <w:r w:rsidR="00FC43EE" w:rsidRPr="00547A1F">
              <w:rPr>
                <w:rStyle w:val="Hiperpovezava"/>
                <w:noProof/>
              </w:rPr>
              <w:t>9.2.7</w:t>
            </w:r>
            <w:r w:rsidR="00FC43EE">
              <w:rPr>
                <w:rFonts w:asciiTheme="minorHAnsi" w:hAnsiTheme="minorHAnsi"/>
                <w:noProof/>
                <w:kern w:val="2"/>
                <w:sz w:val="22"/>
                <w:lang w:val="en-GB" w:eastAsia="en-GB"/>
                <w14:ligatures w14:val="standardContextual"/>
              </w:rPr>
              <w:tab/>
            </w:r>
            <w:r w:rsidR="00FC43EE" w:rsidRPr="00547A1F">
              <w:rPr>
                <w:rStyle w:val="Hiperpovezava"/>
                <w:noProof/>
              </w:rPr>
              <w:t>Testni scenarij 7: Reševanje kvizov</w:t>
            </w:r>
            <w:r w:rsidR="00FC43EE">
              <w:rPr>
                <w:noProof/>
                <w:webHidden/>
              </w:rPr>
              <w:tab/>
            </w:r>
            <w:r w:rsidR="00FC43EE">
              <w:rPr>
                <w:noProof/>
                <w:webHidden/>
              </w:rPr>
              <w:fldChar w:fldCharType="begin"/>
            </w:r>
            <w:r w:rsidR="00FC43EE">
              <w:rPr>
                <w:noProof/>
                <w:webHidden/>
              </w:rPr>
              <w:instrText xml:space="preserve"> PAGEREF _Toc175485497 \h </w:instrText>
            </w:r>
            <w:r w:rsidR="00FC43EE">
              <w:rPr>
                <w:noProof/>
                <w:webHidden/>
              </w:rPr>
            </w:r>
            <w:r w:rsidR="00FC43EE">
              <w:rPr>
                <w:noProof/>
                <w:webHidden/>
              </w:rPr>
              <w:fldChar w:fldCharType="separate"/>
            </w:r>
            <w:r w:rsidR="00FC43EE">
              <w:rPr>
                <w:noProof/>
                <w:webHidden/>
              </w:rPr>
              <w:t>36</w:t>
            </w:r>
            <w:r w:rsidR="00FC43EE">
              <w:rPr>
                <w:noProof/>
                <w:webHidden/>
              </w:rPr>
              <w:fldChar w:fldCharType="end"/>
            </w:r>
          </w:hyperlink>
        </w:p>
        <w:p w14:paraId="702DF991" w14:textId="55AC958C" w:rsidR="00FC43EE" w:rsidRDefault="00000000">
          <w:pPr>
            <w:pStyle w:val="Kazalovsebine2"/>
            <w:tabs>
              <w:tab w:val="left" w:pos="880"/>
              <w:tab w:val="right" w:leader="dot" w:pos="9062"/>
            </w:tabs>
            <w:rPr>
              <w:rFonts w:asciiTheme="minorHAnsi" w:eastAsiaTheme="minorEastAsia" w:hAnsiTheme="minorHAnsi" w:cstheme="minorBidi"/>
              <w:noProof/>
              <w:kern w:val="2"/>
              <w:sz w:val="22"/>
              <w:lang w:val="en-GB" w:eastAsia="en-GB"/>
              <w14:ligatures w14:val="standardContextual"/>
            </w:rPr>
          </w:pPr>
          <w:hyperlink w:anchor="_Toc175485498" w:history="1">
            <w:r w:rsidR="00FC43EE" w:rsidRPr="00547A1F">
              <w:rPr>
                <w:rStyle w:val="Hiperpovezava"/>
                <w:noProof/>
              </w:rPr>
              <w:t>9.3</w:t>
            </w:r>
            <w:r w:rsidR="00FC43EE">
              <w:rPr>
                <w:rFonts w:asciiTheme="minorHAnsi" w:eastAsiaTheme="minorEastAsia" w:hAnsiTheme="minorHAnsi" w:cstheme="minorBidi"/>
                <w:noProof/>
                <w:kern w:val="2"/>
                <w:sz w:val="22"/>
                <w:lang w:val="en-GB" w:eastAsia="en-GB"/>
                <w14:ligatures w14:val="standardContextual"/>
              </w:rPr>
              <w:tab/>
            </w:r>
            <w:r w:rsidR="00FC43EE" w:rsidRPr="00547A1F">
              <w:rPr>
                <w:rStyle w:val="Hiperpovezava"/>
                <w:noProof/>
              </w:rPr>
              <w:t>Optimizacija</w:t>
            </w:r>
            <w:r w:rsidR="00FC43EE">
              <w:rPr>
                <w:noProof/>
                <w:webHidden/>
              </w:rPr>
              <w:tab/>
            </w:r>
            <w:r w:rsidR="00FC43EE">
              <w:rPr>
                <w:noProof/>
                <w:webHidden/>
              </w:rPr>
              <w:fldChar w:fldCharType="begin"/>
            </w:r>
            <w:r w:rsidR="00FC43EE">
              <w:rPr>
                <w:noProof/>
                <w:webHidden/>
              </w:rPr>
              <w:instrText xml:space="preserve"> PAGEREF _Toc175485498 \h </w:instrText>
            </w:r>
            <w:r w:rsidR="00FC43EE">
              <w:rPr>
                <w:noProof/>
                <w:webHidden/>
              </w:rPr>
            </w:r>
            <w:r w:rsidR="00FC43EE">
              <w:rPr>
                <w:noProof/>
                <w:webHidden/>
              </w:rPr>
              <w:fldChar w:fldCharType="separate"/>
            </w:r>
            <w:r w:rsidR="00FC43EE">
              <w:rPr>
                <w:noProof/>
                <w:webHidden/>
              </w:rPr>
              <w:t>36</w:t>
            </w:r>
            <w:r w:rsidR="00FC43EE">
              <w:rPr>
                <w:noProof/>
                <w:webHidden/>
              </w:rPr>
              <w:fldChar w:fldCharType="end"/>
            </w:r>
          </w:hyperlink>
        </w:p>
        <w:p w14:paraId="2ECC356D" w14:textId="03CFE586" w:rsidR="00FC43EE" w:rsidRDefault="00000000" w:rsidP="00FC43EE">
          <w:pPr>
            <w:pStyle w:val="Kazalovsebine1"/>
            <w:rPr>
              <w:rFonts w:asciiTheme="minorHAnsi" w:hAnsiTheme="minorHAnsi"/>
              <w:noProof/>
              <w:kern w:val="2"/>
              <w:sz w:val="22"/>
              <w:lang w:val="en-GB" w:eastAsia="en-GB"/>
              <w14:ligatures w14:val="standardContextual"/>
            </w:rPr>
          </w:pPr>
          <w:hyperlink w:anchor="_Toc175485499" w:history="1">
            <w:r w:rsidR="00FC43EE" w:rsidRPr="00547A1F">
              <w:rPr>
                <w:rStyle w:val="Hiperpovezava"/>
                <w:noProof/>
              </w:rPr>
              <w:t>10</w:t>
            </w:r>
            <w:r w:rsidR="00FC43EE">
              <w:rPr>
                <w:rFonts w:asciiTheme="minorHAnsi" w:hAnsiTheme="minorHAnsi"/>
                <w:noProof/>
                <w:kern w:val="2"/>
                <w:sz w:val="22"/>
                <w:lang w:val="en-GB" w:eastAsia="en-GB"/>
                <w14:ligatures w14:val="standardContextual"/>
              </w:rPr>
              <w:tab/>
            </w:r>
            <w:r w:rsidR="00FC43EE" w:rsidRPr="00547A1F">
              <w:rPr>
                <w:rStyle w:val="Hiperpovezava"/>
                <w:noProof/>
              </w:rPr>
              <w:t>Uporabniški priročnik</w:t>
            </w:r>
            <w:r w:rsidR="00FC43EE">
              <w:rPr>
                <w:noProof/>
                <w:webHidden/>
              </w:rPr>
              <w:tab/>
            </w:r>
            <w:r w:rsidR="00FC43EE">
              <w:rPr>
                <w:noProof/>
                <w:webHidden/>
              </w:rPr>
              <w:fldChar w:fldCharType="begin"/>
            </w:r>
            <w:r w:rsidR="00FC43EE">
              <w:rPr>
                <w:noProof/>
                <w:webHidden/>
              </w:rPr>
              <w:instrText xml:space="preserve"> PAGEREF _Toc175485499 \h </w:instrText>
            </w:r>
            <w:r w:rsidR="00FC43EE">
              <w:rPr>
                <w:noProof/>
                <w:webHidden/>
              </w:rPr>
            </w:r>
            <w:r w:rsidR="00FC43EE">
              <w:rPr>
                <w:noProof/>
                <w:webHidden/>
              </w:rPr>
              <w:fldChar w:fldCharType="separate"/>
            </w:r>
            <w:r w:rsidR="00FC43EE">
              <w:rPr>
                <w:noProof/>
                <w:webHidden/>
              </w:rPr>
              <w:t>37</w:t>
            </w:r>
            <w:r w:rsidR="00FC43EE">
              <w:rPr>
                <w:noProof/>
                <w:webHidden/>
              </w:rPr>
              <w:fldChar w:fldCharType="end"/>
            </w:r>
          </w:hyperlink>
        </w:p>
        <w:p w14:paraId="5E2A8013" w14:textId="6B2A52EA" w:rsidR="00D9392B" w:rsidRDefault="008C1A67" w:rsidP="005639F9">
          <w:pPr>
            <w:spacing w:line="276" w:lineRule="auto"/>
            <w:rPr>
              <w:b/>
              <w:bCs/>
            </w:rPr>
          </w:pPr>
          <w:r>
            <w:rPr>
              <w:b/>
              <w:bCs/>
            </w:rPr>
            <w:fldChar w:fldCharType="end"/>
          </w:r>
        </w:p>
      </w:sdtContent>
    </w:sdt>
    <w:p w14:paraId="1920DB68" w14:textId="77777777" w:rsidR="00D9392B" w:rsidRDefault="00D9392B" w:rsidP="005639F9">
      <w:pPr>
        <w:spacing w:after="0" w:line="276" w:lineRule="auto"/>
      </w:pPr>
      <w:r>
        <w:br w:type="page"/>
      </w:r>
    </w:p>
    <w:p w14:paraId="011A956F" w14:textId="6AF4B9C8" w:rsidR="00D9392B" w:rsidRDefault="00D9392B" w:rsidP="005639F9">
      <w:pPr>
        <w:pStyle w:val="Naslov1"/>
        <w:spacing w:line="276" w:lineRule="auto"/>
      </w:pPr>
      <w:bookmarkStart w:id="1" w:name="_Toc175485442"/>
      <w:r>
        <w:lastRenderedPageBreak/>
        <w:t>Kazalo slik</w:t>
      </w:r>
      <w:bookmarkEnd w:id="1"/>
    </w:p>
    <w:p w14:paraId="3CFD0F1A" w14:textId="57F57D97" w:rsidR="005639F9" w:rsidRDefault="00D9392B"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fldChar w:fldCharType="begin"/>
      </w:r>
      <w:r>
        <w:instrText xml:space="preserve"> TOC \c "Slika" </w:instrText>
      </w:r>
      <w:r>
        <w:fldChar w:fldCharType="separate"/>
      </w:r>
      <w:r w:rsidR="005639F9">
        <w:rPr>
          <w:noProof/>
        </w:rPr>
        <w:t>Slika 1 - DPU diagram</w:t>
      </w:r>
      <w:r w:rsidR="005639F9">
        <w:rPr>
          <w:noProof/>
        </w:rPr>
        <w:tab/>
      </w:r>
      <w:r w:rsidR="005639F9">
        <w:rPr>
          <w:noProof/>
        </w:rPr>
        <w:fldChar w:fldCharType="begin"/>
      </w:r>
      <w:r w:rsidR="005639F9">
        <w:rPr>
          <w:noProof/>
        </w:rPr>
        <w:instrText xml:space="preserve"> PAGEREF _Toc175333813 \h </w:instrText>
      </w:r>
      <w:r w:rsidR="005639F9">
        <w:rPr>
          <w:noProof/>
        </w:rPr>
      </w:r>
      <w:r w:rsidR="005639F9">
        <w:rPr>
          <w:noProof/>
        </w:rPr>
        <w:fldChar w:fldCharType="separate"/>
      </w:r>
      <w:r w:rsidR="005639F9">
        <w:rPr>
          <w:noProof/>
        </w:rPr>
        <w:t>8</w:t>
      </w:r>
      <w:r w:rsidR="005639F9">
        <w:rPr>
          <w:noProof/>
        </w:rPr>
        <w:fldChar w:fldCharType="end"/>
      </w:r>
    </w:p>
    <w:p w14:paraId="533921A6" w14:textId="518EED62"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2 - Prikaz začetka strani domene znanja</w:t>
      </w:r>
      <w:r>
        <w:rPr>
          <w:noProof/>
        </w:rPr>
        <w:tab/>
      </w:r>
      <w:r>
        <w:rPr>
          <w:noProof/>
        </w:rPr>
        <w:fldChar w:fldCharType="begin"/>
      </w:r>
      <w:r>
        <w:rPr>
          <w:noProof/>
        </w:rPr>
        <w:instrText xml:space="preserve"> PAGEREF _Toc175333814 \h </w:instrText>
      </w:r>
      <w:r>
        <w:rPr>
          <w:noProof/>
        </w:rPr>
      </w:r>
      <w:r>
        <w:rPr>
          <w:noProof/>
        </w:rPr>
        <w:fldChar w:fldCharType="separate"/>
      </w:r>
      <w:r>
        <w:rPr>
          <w:noProof/>
        </w:rPr>
        <w:t>22</w:t>
      </w:r>
      <w:r>
        <w:rPr>
          <w:noProof/>
        </w:rPr>
        <w:fldChar w:fldCharType="end"/>
      </w:r>
    </w:p>
    <w:p w14:paraId="51CCC8E7" w14:textId="2F7505D1"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3 - Dodajanje nove domene znanja</w:t>
      </w:r>
      <w:r>
        <w:rPr>
          <w:noProof/>
        </w:rPr>
        <w:tab/>
      </w:r>
      <w:r>
        <w:rPr>
          <w:noProof/>
        </w:rPr>
        <w:fldChar w:fldCharType="begin"/>
      </w:r>
      <w:r>
        <w:rPr>
          <w:noProof/>
        </w:rPr>
        <w:instrText xml:space="preserve"> PAGEREF _Toc175333815 \h </w:instrText>
      </w:r>
      <w:r>
        <w:rPr>
          <w:noProof/>
        </w:rPr>
      </w:r>
      <w:r>
        <w:rPr>
          <w:noProof/>
        </w:rPr>
        <w:fldChar w:fldCharType="separate"/>
      </w:r>
      <w:r>
        <w:rPr>
          <w:noProof/>
        </w:rPr>
        <w:t>22</w:t>
      </w:r>
      <w:r>
        <w:rPr>
          <w:noProof/>
        </w:rPr>
        <w:fldChar w:fldCharType="end"/>
      </w:r>
    </w:p>
    <w:p w14:paraId="38441977" w14:textId="5D0A3922"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4 - Dodajanje kviza</w:t>
      </w:r>
      <w:r>
        <w:rPr>
          <w:noProof/>
        </w:rPr>
        <w:tab/>
      </w:r>
      <w:r>
        <w:rPr>
          <w:noProof/>
        </w:rPr>
        <w:fldChar w:fldCharType="begin"/>
      </w:r>
      <w:r>
        <w:rPr>
          <w:noProof/>
        </w:rPr>
        <w:instrText xml:space="preserve"> PAGEREF _Toc175333816 \h </w:instrText>
      </w:r>
      <w:r>
        <w:rPr>
          <w:noProof/>
        </w:rPr>
      </w:r>
      <w:r>
        <w:rPr>
          <w:noProof/>
        </w:rPr>
        <w:fldChar w:fldCharType="separate"/>
      </w:r>
      <w:r>
        <w:rPr>
          <w:noProof/>
        </w:rPr>
        <w:t>22</w:t>
      </w:r>
      <w:r>
        <w:rPr>
          <w:noProof/>
        </w:rPr>
        <w:fldChar w:fldCharType="end"/>
      </w:r>
    </w:p>
    <w:p w14:paraId="2791B203" w14:textId="44FDFE40"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5 - Gumb za posodobitev učnega modela domene znanja</w:t>
      </w:r>
      <w:r>
        <w:rPr>
          <w:noProof/>
        </w:rPr>
        <w:tab/>
      </w:r>
      <w:r>
        <w:rPr>
          <w:noProof/>
        </w:rPr>
        <w:fldChar w:fldCharType="begin"/>
      </w:r>
      <w:r>
        <w:rPr>
          <w:noProof/>
        </w:rPr>
        <w:instrText xml:space="preserve"> PAGEREF _Toc175333817 \h </w:instrText>
      </w:r>
      <w:r>
        <w:rPr>
          <w:noProof/>
        </w:rPr>
      </w:r>
      <w:r>
        <w:rPr>
          <w:noProof/>
        </w:rPr>
        <w:fldChar w:fldCharType="separate"/>
      </w:r>
      <w:r>
        <w:rPr>
          <w:noProof/>
        </w:rPr>
        <w:t>23</w:t>
      </w:r>
      <w:r>
        <w:rPr>
          <w:noProof/>
        </w:rPr>
        <w:fldChar w:fldCharType="end"/>
      </w:r>
    </w:p>
    <w:p w14:paraId="1B66F762" w14:textId="61549DDB"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6 - Okno za postavljanje vprašanj umetni inteligenci</w:t>
      </w:r>
      <w:r>
        <w:rPr>
          <w:noProof/>
        </w:rPr>
        <w:tab/>
      </w:r>
      <w:r>
        <w:rPr>
          <w:noProof/>
        </w:rPr>
        <w:fldChar w:fldCharType="begin"/>
      </w:r>
      <w:r>
        <w:rPr>
          <w:noProof/>
        </w:rPr>
        <w:instrText xml:space="preserve"> PAGEREF _Toc175333818 \h </w:instrText>
      </w:r>
      <w:r>
        <w:rPr>
          <w:noProof/>
        </w:rPr>
      </w:r>
      <w:r>
        <w:rPr>
          <w:noProof/>
        </w:rPr>
        <w:fldChar w:fldCharType="separate"/>
      </w:r>
      <w:r>
        <w:rPr>
          <w:noProof/>
        </w:rPr>
        <w:t>23</w:t>
      </w:r>
      <w:r>
        <w:rPr>
          <w:noProof/>
        </w:rPr>
        <w:fldChar w:fldCharType="end"/>
      </w:r>
    </w:p>
    <w:p w14:paraId="582D195B" w14:textId="2B270A89"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7 - Dodajanje učnih gradiv</w:t>
      </w:r>
      <w:r>
        <w:rPr>
          <w:noProof/>
        </w:rPr>
        <w:tab/>
      </w:r>
      <w:r>
        <w:rPr>
          <w:noProof/>
        </w:rPr>
        <w:fldChar w:fldCharType="begin"/>
      </w:r>
      <w:r>
        <w:rPr>
          <w:noProof/>
        </w:rPr>
        <w:instrText xml:space="preserve"> PAGEREF _Toc175333819 \h </w:instrText>
      </w:r>
      <w:r>
        <w:rPr>
          <w:noProof/>
        </w:rPr>
      </w:r>
      <w:r>
        <w:rPr>
          <w:noProof/>
        </w:rPr>
        <w:fldChar w:fldCharType="separate"/>
      </w:r>
      <w:r>
        <w:rPr>
          <w:noProof/>
        </w:rPr>
        <w:t>23</w:t>
      </w:r>
      <w:r>
        <w:rPr>
          <w:noProof/>
        </w:rPr>
        <w:fldChar w:fldCharType="end"/>
      </w:r>
    </w:p>
    <w:p w14:paraId="55329F16" w14:textId="4F85D31C"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8 - Matrika znanja, ki primerja rezultate zaposlenih po domenah znanja</w:t>
      </w:r>
      <w:r>
        <w:rPr>
          <w:noProof/>
        </w:rPr>
        <w:tab/>
      </w:r>
      <w:r>
        <w:rPr>
          <w:noProof/>
        </w:rPr>
        <w:fldChar w:fldCharType="begin"/>
      </w:r>
      <w:r>
        <w:rPr>
          <w:noProof/>
        </w:rPr>
        <w:instrText xml:space="preserve"> PAGEREF _Toc175333820 \h </w:instrText>
      </w:r>
      <w:r>
        <w:rPr>
          <w:noProof/>
        </w:rPr>
      </w:r>
      <w:r>
        <w:rPr>
          <w:noProof/>
        </w:rPr>
        <w:fldChar w:fldCharType="separate"/>
      </w:r>
      <w:r>
        <w:rPr>
          <w:noProof/>
        </w:rPr>
        <w:t>24</w:t>
      </w:r>
      <w:r>
        <w:rPr>
          <w:noProof/>
        </w:rPr>
        <w:fldChar w:fldCharType="end"/>
      </w:r>
    </w:p>
    <w:p w14:paraId="120DDF78" w14:textId="7FB9AC01"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9 - Dodajanje uporabnika</w:t>
      </w:r>
      <w:r>
        <w:rPr>
          <w:noProof/>
        </w:rPr>
        <w:tab/>
      </w:r>
      <w:r>
        <w:rPr>
          <w:noProof/>
        </w:rPr>
        <w:fldChar w:fldCharType="begin"/>
      </w:r>
      <w:r>
        <w:rPr>
          <w:noProof/>
        </w:rPr>
        <w:instrText xml:space="preserve"> PAGEREF _Toc175333821 \h </w:instrText>
      </w:r>
      <w:r>
        <w:rPr>
          <w:noProof/>
        </w:rPr>
      </w:r>
      <w:r>
        <w:rPr>
          <w:noProof/>
        </w:rPr>
        <w:fldChar w:fldCharType="separate"/>
      </w:r>
      <w:r>
        <w:rPr>
          <w:noProof/>
        </w:rPr>
        <w:t>24</w:t>
      </w:r>
      <w:r>
        <w:rPr>
          <w:noProof/>
        </w:rPr>
        <w:fldChar w:fldCharType="end"/>
      </w:r>
    </w:p>
    <w:p w14:paraId="3942B538" w14:textId="73C36E52"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10 - Dodajanje uporabnikov v domene znanja</w:t>
      </w:r>
      <w:r>
        <w:rPr>
          <w:noProof/>
        </w:rPr>
        <w:tab/>
      </w:r>
      <w:r>
        <w:rPr>
          <w:noProof/>
        </w:rPr>
        <w:fldChar w:fldCharType="begin"/>
      </w:r>
      <w:r>
        <w:rPr>
          <w:noProof/>
        </w:rPr>
        <w:instrText xml:space="preserve"> PAGEREF _Toc175333822 \h </w:instrText>
      </w:r>
      <w:r>
        <w:rPr>
          <w:noProof/>
        </w:rPr>
      </w:r>
      <w:r>
        <w:rPr>
          <w:noProof/>
        </w:rPr>
        <w:fldChar w:fldCharType="separate"/>
      </w:r>
      <w:r>
        <w:rPr>
          <w:noProof/>
        </w:rPr>
        <w:t>25</w:t>
      </w:r>
      <w:r>
        <w:rPr>
          <w:noProof/>
        </w:rPr>
        <w:fldChar w:fldCharType="end"/>
      </w:r>
    </w:p>
    <w:p w14:paraId="4F2EE8C7" w14:textId="2155C875"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11 - Sledenje napredka posameznega uporabnika</w:t>
      </w:r>
      <w:r>
        <w:rPr>
          <w:noProof/>
        </w:rPr>
        <w:tab/>
      </w:r>
      <w:r>
        <w:rPr>
          <w:noProof/>
        </w:rPr>
        <w:fldChar w:fldCharType="begin"/>
      </w:r>
      <w:r>
        <w:rPr>
          <w:noProof/>
        </w:rPr>
        <w:instrText xml:space="preserve"> PAGEREF _Toc175333823 \h </w:instrText>
      </w:r>
      <w:r>
        <w:rPr>
          <w:noProof/>
        </w:rPr>
      </w:r>
      <w:r>
        <w:rPr>
          <w:noProof/>
        </w:rPr>
        <w:fldChar w:fldCharType="separate"/>
      </w:r>
      <w:r>
        <w:rPr>
          <w:noProof/>
        </w:rPr>
        <w:t>25</w:t>
      </w:r>
      <w:r>
        <w:rPr>
          <w:noProof/>
        </w:rPr>
        <w:fldChar w:fldCharType="end"/>
      </w:r>
    </w:p>
    <w:p w14:paraId="55A5066A" w14:textId="16DABB7B"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12 - Povezave do učnega gradiva</w:t>
      </w:r>
      <w:r>
        <w:rPr>
          <w:noProof/>
        </w:rPr>
        <w:tab/>
      </w:r>
      <w:r>
        <w:rPr>
          <w:noProof/>
        </w:rPr>
        <w:fldChar w:fldCharType="begin"/>
      </w:r>
      <w:r>
        <w:rPr>
          <w:noProof/>
        </w:rPr>
        <w:instrText xml:space="preserve"> PAGEREF _Toc175333824 \h </w:instrText>
      </w:r>
      <w:r>
        <w:rPr>
          <w:noProof/>
        </w:rPr>
      </w:r>
      <w:r>
        <w:rPr>
          <w:noProof/>
        </w:rPr>
        <w:fldChar w:fldCharType="separate"/>
      </w:r>
      <w:r>
        <w:rPr>
          <w:noProof/>
        </w:rPr>
        <w:t>25</w:t>
      </w:r>
      <w:r>
        <w:rPr>
          <w:noProof/>
        </w:rPr>
        <w:fldChar w:fldCharType="end"/>
      </w:r>
    </w:p>
    <w:p w14:paraId="36F3EE78" w14:textId="0B30B290"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13 - Prikaz rešenih/nerešenih kvizov</w:t>
      </w:r>
      <w:r>
        <w:rPr>
          <w:noProof/>
        </w:rPr>
        <w:tab/>
      </w:r>
      <w:r>
        <w:rPr>
          <w:noProof/>
        </w:rPr>
        <w:fldChar w:fldCharType="begin"/>
      </w:r>
      <w:r>
        <w:rPr>
          <w:noProof/>
        </w:rPr>
        <w:instrText xml:space="preserve"> PAGEREF _Toc175333825 \h </w:instrText>
      </w:r>
      <w:r>
        <w:rPr>
          <w:noProof/>
        </w:rPr>
      </w:r>
      <w:r>
        <w:rPr>
          <w:noProof/>
        </w:rPr>
        <w:fldChar w:fldCharType="separate"/>
      </w:r>
      <w:r>
        <w:rPr>
          <w:noProof/>
        </w:rPr>
        <w:t>25</w:t>
      </w:r>
      <w:r>
        <w:rPr>
          <w:noProof/>
        </w:rPr>
        <w:fldChar w:fldCharType="end"/>
      </w:r>
    </w:p>
    <w:p w14:paraId="471042E4" w14:textId="78E1DEDB"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14 - Arhitekturni diagram</w:t>
      </w:r>
      <w:r>
        <w:rPr>
          <w:noProof/>
        </w:rPr>
        <w:tab/>
      </w:r>
      <w:r>
        <w:rPr>
          <w:noProof/>
        </w:rPr>
        <w:fldChar w:fldCharType="begin"/>
      </w:r>
      <w:r>
        <w:rPr>
          <w:noProof/>
        </w:rPr>
        <w:instrText xml:space="preserve"> PAGEREF _Toc175333826 \h </w:instrText>
      </w:r>
      <w:r>
        <w:rPr>
          <w:noProof/>
        </w:rPr>
      </w:r>
      <w:r>
        <w:rPr>
          <w:noProof/>
        </w:rPr>
        <w:fldChar w:fldCharType="separate"/>
      </w:r>
      <w:r>
        <w:rPr>
          <w:noProof/>
        </w:rPr>
        <w:t>27</w:t>
      </w:r>
      <w:r>
        <w:rPr>
          <w:noProof/>
        </w:rPr>
        <w:fldChar w:fldCharType="end"/>
      </w:r>
    </w:p>
    <w:p w14:paraId="55E301BD" w14:textId="76C698CD"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15 - ER model</w:t>
      </w:r>
      <w:r>
        <w:rPr>
          <w:noProof/>
        </w:rPr>
        <w:tab/>
      </w:r>
      <w:r>
        <w:rPr>
          <w:noProof/>
        </w:rPr>
        <w:fldChar w:fldCharType="begin"/>
      </w:r>
      <w:r>
        <w:rPr>
          <w:noProof/>
        </w:rPr>
        <w:instrText xml:space="preserve"> PAGEREF _Toc175333827 \h </w:instrText>
      </w:r>
      <w:r>
        <w:rPr>
          <w:noProof/>
        </w:rPr>
      </w:r>
      <w:r>
        <w:rPr>
          <w:noProof/>
        </w:rPr>
        <w:fldChar w:fldCharType="separate"/>
      </w:r>
      <w:r>
        <w:rPr>
          <w:noProof/>
        </w:rPr>
        <w:t>29</w:t>
      </w:r>
      <w:r>
        <w:rPr>
          <w:noProof/>
        </w:rPr>
        <w:fldChar w:fldCharType="end"/>
      </w:r>
    </w:p>
    <w:p w14:paraId="00C6927F" w14:textId="6B4208AA"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16 – 1. primer pogovora na Discord-u</w:t>
      </w:r>
      <w:r>
        <w:rPr>
          <w:noProof/>
        </w:rPr>
        <w:tab/>
      </w:r>
      <w:r>
        <w:rPr>
          <w:noProof/>
        </w:rPr>
        <w:fldChar w:fldCharType="begin"/>
      </w:r>
      <w:r>
        <w:rPr>
          <w:noProof/>
        </w:rPr>
        <w:instrText xml:space="preserve"> PAGEREF _Toc175333828 \h </w:instrText>
      </w:r>
      <w:r>
        <w:rPr>
          <w:noProof/>
        </w:rPr>
      </w:r>
      <w:r>
        <w:rPr>
          <w:noProof/>
        </w:rPr>
        <w:fldChar w:fldCharType="separate"/>
      </w:r>
      <w:r>
        <w:rPr>
          <w:noProof/>
        </w:rPr>
        <w:t>30</w:t>
      </w:r>
      <w:r>
        <w:rPr>
          <w:noProof/>
        </w:rPr>
        <w:fldChar w:fldCharType="end"/>
      </w:r>
    </w:p>
    <w:p w14:paraId="5CEEB5A7" w14:textId="7F737750"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17 - 2. primer pogovora na Discord-u</w:t>
      </w:r>
      <w:r>
        <w:rPr>
          <w:noProof/>
        </w:rPr>
        <w:tab/>
      </w:r>
      <w:r>
        <w:rPr>
          <w:noProof/>
        </w:rPr>
        <w:fldChar w:fldCharType="begin"/>
      </w:r>
      <w:r>
        <w:rPr>
          <w:noProof/>
        </w:rPr>
        <w:instrText xml:space="preserve"> PAGEREF _Toc175333829 \h </w:instrText>
      </w:r>
      <w:r>
        <w:rPr>
          <w:noProof/>
        </w:rPr>
      </w:r>
      <w:r>
        <w:rPr>
          <w:noProof/>
        </w:rPr>
        <w:fldChar w:fldCharType="separate"/>
      </w:r>
      <w:r>
        <w:rPr>
          <w:noProof/>
        </w:rPr>
        <w:t>31</w:t>
      </w:r>
      <w:r>
        <w:rPr>
          <w:noProof/>
        </w:rPr>
        <w:fldChar w:fldCharType="end"/>
      </w:r>
    </w:p>
    <w:p w14:paraId="4CBBA541" w14:textId="30589D4A"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18 - Postopek sledenja opravilom na Trello</w:t>
      </w:r>
      <w:r>
        <w:rPr>
          <w:noProof/>
        </w:rPr>
        <w:tab/>
      </w:r>
      <w:r>
        <w:rPr>
          <w:noProof/>
        </w:rPr>
        <w:fldChar w:fldCharType="begin"/>
      </w:r>
      <w:r>
        <w:rPr>
          <w:noProof/>
        </w:rPr>
        <w:instrText xml:space="preserve"> PAGEREF _Toc175333830 \h </w:instrText>
      </w:r>
      <w:r>
        <w:rPr>
          <w:noProof/>
        </w:rPr>
      </w:r>
      <w:r>
        <w:rPr>
          <w:noProof/>
        </w:rPr>
        <w:fldChar w:fldCharType="separate"/>
      </w:r>
      <w:r>
        <w:rPr>
          <w:noProof/>
        </w:rPr>
        <w:t>31</w:t>
      </w:r>
      <w:r>
        <w:rPr>
          <w:noProof/>
        </w:rPr>
        <w:fldChar w:fldCharType="end"/>
      </w:r>
    </w:p>
    <w:p w14:paraId="55BF8EE5" w14:textId="798D2ADE" w:rsidR="005639F9" w:rsidRDefault="005639F9" w:rsidP="005639F9">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19 - Povzetek analize rešitve na SonarCloud</w:t>
      </w:r>
      <w:r>
        <w:rPr>
          <w:noProof/>
        </w:rPr>
        <w:tab/>
      </w:r>
      <w:r>
        <w:rPr>
          <w:noProof/>
        </w:rPr>
        <w:fldChar w:fldCharType="begin"/>
      </w:r>
      <w:r>
        <w:rPr>
          <w:noProof/>
        </w:rPr>
        <w:instrText xml:space="preserve"> PAGEREF _Toc175333831 \h </w:instrText>
      </w:r>
      <w:r>
        <w:rPr>
          <w:noProof/>
        </w:rPr>
      </w:r>
      <w:r>
        <w:rPr>
          <w:noProof/>
        </w:rPr>
        <w:fldChar w:fldCharType="separate"/>
      </w:r>
      <w:r>
        <w:rPr>
          <w:noProof/>
        </w:rPr>
        <w:t>37</w:t>
      </w:r>
      <w:r>
        <w:rPr>
          <w:noProof/>
        </w:rPr>
        <w:fldChar w:fldCharType="end"/>
      </w:r>
    </w:p>
    <w:p w14:paraId="158E89BB" w14:textId="30D9D0B1" w:rsidR="00F04DDD" w:rsidRPr="000574F0" w:rsidRDefault="00D9392B" w:rsidP="005639F9">
      <w:pPr>
        <w:spacing w:line="276" w:lineRule="auto"/>
      </w:pPr>
      <w:r>
        <w:fldChar w:fldCharType="end"/>
      </w:r>
      <w:r w:rsidR="00F04DDD" w:rsidRPr="000574F0">
        <w:br w:type="page"/>
      </w:r>
    </w:p>
    <w:p w14:paraId="7B453C0B" w14:textId="77777777" w:rsidR="00F04DDD" w:rsidRPr="000574F0" w:rsidRDefault="00F04DDD" w:rsidP="005639F9">
      <w:pPr>
        <w:pStyle w:val="Naslov1"/>
        <w:spacing w:line="276" w:lineRule="auto"/>
      </w:pPr>
      <w:bookmarkStart w:id="2" w:name="_Toc1796732752"/>
      <w:bookmarkStart w:id="3" w:name="_Toc175485443"/>
      <w:r>
        <w:lastRenderedPageBreak/>
        <w:t>Opis</w:t>
      </w:r>
      <w:bookmarkEnd w:id="2"/>
      <w:bookmarkEnd w:id="3"/>
    </w:p>
    <w:p w14:paraId="2A1D68D6" w14:textId="0B0B38F7" w:rsidR="00F04DDD" w:rsidRPr="00E34EB6" w:rsidRDefault="00F04DDD" w:rsidP="005639F9">
      <w:pPr>
        <w:spacing w:line="276" w:lineRule="auto"/>
      </w:pPr>
      <w:r w:rsidRPr="00E34EB6">
        <w:t xml:space="preserve">Naša platforma ponuja celovito orodje za podporo podjetjem pri ocenjevanju zaposlenih in razvoju njihovega znanja </w:t>
      </w:r>
      <w:r>
        <w:t>ter</w:t>
      </w:r>
      <w:r w:rsidRPr="00E34EB6">
        <w:t xml:space="preserve"> spretnosti s prilagodljivimi </w:t>
      </w:r>
      <w:r>
        <w:t xml:space="preserve">kvizi, ki so podkovani z </w:t>
      </w:r>
      <w:r w:rsidRPr="00E34EB6">
        <w:t xml:space="preserve">učnimi vsebinami, ki jih </w:t>
      </w:r>
      <w:r>
        <w:t>ustvarijo upravitelji.</w:t>
      </w:r>
      <w:r w:rsidRPr="00E34EB6">
        <w:t xml:space="preserve"> Rešitev zagotavlja vodstvu enostaven način upravljanja učnih virov, saj platforma po nalaganju vsebine samodejno poskrbi za njeno vključitev v učne poti za zaposlene. Ta avtomatiziran pristop zmanjša upravno breme in vodstvu omogoča osredotočanje na strateške pobude, medtem ko platforma učinkovito skrbi za razvoj delovne sile</w:t>
      </w:r>
      <w:r>
        <w:t>.</w:t>
      </w:r>
    </w:p>
    <w:p w14:paraId="454B9084" w14:textId="6F7D0C72" w:rsidR="00F04DDD" w:rsidRPr="00E34EB6" w:rsidRDefault="00F04DDD" w:rsidP="005639F9">
      <w:pPr>
        <w:pStyle w:val="Naslov2"/>
        <w:spacing w:line="276" w:lineRule="auto"/>
        <w:rPr>
          <w:rFonts w:eastAsia="Segoe UI"/>
        </w:rPr>
      </w:pPr>
      <w:bookmarkStart w:id="4" w:name="_Toc175485444"/>
      <w:r w:rsidRPr="00F03C3F">
        <w:rPr>
          <w:rFonts w:eastAsia="Segoe UI"/>
        </w:rPr>
        <w:t>Cilji</w:t>
      </w:r>
      <w:bookmarkEnd w:id="4"/>
    </w:p>
    <w:p w14:paraId="7EF3E952" w14:textId="77777777" w:rsidR="00F04DDD" w:rsidRPr="00F03C3F" w:rsidRDefault="00F04DDD" w:rsidP="00D96EBC">
      <w:pPr>
        <w:pStyle w:val="Odstavekseznama"/>
        <w:numPr>
          <w:ilvl w:val="0"/>
          <w:numId w:val="14"/>
        </w:numPr>
        <w:spacing w:after="160" w:line="276" w:lineRule="auto"/>
        <w:rPr>
          <w:rFonts w:eastAsia="Segoe UI"/>
          <w:color w:val="1F2328"/>
        </w:rPr>
      </w:pPr>
      <w:r w:rsidRPr="3995742B">
        <w:rPr>
          <w:rFonts w:eastAsia="Segoe UI"/>
          <w:b/>
        </w:rPr>
        <w:t xml:space="preserve">Omogočiti </w:t>
      </w:r>
      <w:r w:rsidRPr="00F03C3F">
        <w:rPr>
          <w:rFonts w:eastAsia="Segoe UI"/>
          <w:b/>
          <w:bCs/>
          <w:color w:val="1F2328"/>
        </w:rPr>
        <w:t>nenehno učenje:</w:t>
      </w:r>
      <w:r w:rsidRPr="00F03C3F">
        <w:rPr>
          <w:rFonts w:eastAsia="Segoe UI"/>
          <w:color w:val="1F2328"/>
        </w:rPr>
        <w:t xml:space="preserve"> Omogočiti stalen razvoj zaposlenih z zagotavljanjem ustreznih, z umetno inteligenco </w:t>
      </w:r>
      <w:r w:rsidRPr="3995742B">
        <w:rPr>
          <w:rFonts w:eastAsia="Segoe UI"/>
          <w:color w:val="1F2328"/>
        </w:rPr>
        <w:t>podprtih</w:t>
      </w:r>
      <w:r w:rsidRPr="00F03C3F">
        <w:rPr>
          <w:rFonts w:eastAsia="Segoe UI"/>
          <w:color w:val="1F2328"/>
        </w:rPr>
        <w:t xml:space="preserve"> učnih vsebin, ki se razvijajo v skladu z njihovimi potrebami.</w:t>
      </w:r>
    </w:p>
    <w:p w14:paraId="6E4AF907" w14:textId="77777777" w:rsidR="00F04DDD" w:rsidRPr="00F03C3F" w:rsidRDefault="00F04DDD" w:rsidP="00D96EBC">
      <w:pPr>
        <w:pStyle w:val="Odstavekseznama"/>
        <w:numPr>
          <w:ilvl w:val="0"/>
          <w:numId w:val="14"/>
        </w:numPr>
        <w:spacing w:after="160" w:line="276" w:lineRule="auto"/>
        <w:rPr>
          <w:rFonts w:eastAsia="Segoe UI"/>
          <w:color w:val="1F2328"/>
        </w:rPr>
      </w:pPr>
      <w:r w:rsidRPr="3995742B">
        <w:rPr>
          <w:rFonts w:eastAsia="Segoe UI"/>
          <w:b/>
          <w:bCs/>
          <w:color w:val="1F2328"/>
        </w:rPr>
        <w:t>Poenostaviti upravljanje</w:t>
      </w:r>
      <w:r>
        <w:rPr>
          <w:rFonts w:eastAsia="Segoe UI"/>
          <w:color w:val="1F2328"/>
        </w:rPr>
        <w:t>: Praktična</w:t>
      </w:r>
      <w:r w:rsidRPr="00F03C3F">
        <w:rPr>
          <w:rFonts w:eastAsia="Segoe UI"/>
          <w:color w:val="1F2328"/>
        </w:rPr>
        <w:t xml:space="preserve"> rešitev za vodje ter zmanjša</w:t>
      </w:r>
      <w:r>
        <w:rPr>
          <w:rFonts w:eastAsia="Segoe UI"/>
          <w:color w:val="1F2328"/>
        </w:rPr>
        <w:t>nje</w:t>
      </w:r>
      <w:r w:rsidRPr="00F03C3F">
        <w:rPr>
          <w:rFonts w:eastAsia="Segoe UI"/>
          <w:color w:val="1F2328"/>
        </w:rPr>
        <w:t xml:space="preserve"> čas</w:t>
      </w:r>
      <w:r>
        <w:rPr>
          <w:rFonts w:eastAsia="Segoe UI"/>
          <w:color w:val="1F2328"/>
        </w:rPr>
        <w:t>a</w:t>
      </w:r>
      <w:r w:rsidRPr="00F03C3F">
        <w:rPr>
          <w:rFonts w:eastAsia="Segoe UI"/>
          <w:color w:val="1F2328"/>
        </w:rPr>
        <w:t xml:space="preserve"> in napor</w:t>
      </w:r>
      <w:r>
        <w:rPr>
          <w:rFonts w:eastAsia="Segoe UI"/>
          <w:color w:val="1F2328"/>
        </w:rPr>
        <w:t>a</w:t>
      </w:r>
      <w:r w:rsidRPr="00F03C3F">
        <w:rPr>
          <w:rFonts w:eastAsia="Segoe UI"/>
          <w:color w:val="1F2328"/>
        </w:rPr>
        <w:t>, ki sta potrebna za nadzor programov za razvoj zaposlenih.</w:t>
      </w:r>
    </w:p>
    <w:p w14:paraId="4D4086B1" w14:textId="77777777" w:rsidR="00F04DDD" w:rsidRPr="00F03C3F" w:rsidRDefault="00F04DDD" w:rsidP="00D96EBC">
      <w:pPr>
        <w:pStyle w:val="Odstavekseznama"/>
        <w:numPr>
          <w:ilvl w:val="0"/>
          <w:numId w:val="14"/>
        </w:numPr>
        <w:spacing w:after="160" w:line="276" w:lineRule="auto"/>
        <w:rPr>
          <w:rFonts w:eastAsia="Segoe UI"/>
          <w:color w:val="1F2328"/>
        </w:rPr>
      </w:pPr>
      <w:r w:rsidRPr="3995742B">
        <w:rPr>
          <w:rFonts w:eastAsia="Segoe UI"/>
          <w:b/>
          <w:bCs/>
          <w:color w:val="1F2328"/>
        </w:rPr>
        <w:t>Povečati</w:t>
      </w:r>
      <w:r w:rsidRPr="00F03C3F">
        <w:rPr>
          <w:rFonts w:eastAsia="Segoe UI"/>
          <w:b/>
          <w:bCs/>
          <w:color w:val="1F2328"/>
        </w:rPr>
        <w:t xml:space="preserve"> zavzetost zaposlenih</w:t>
      </w:r>
      <w:r w:rsidRPr="00F03C3F">
        <w:rPr>
          <w:rFonts w:eastAsia="Segoe UI"/>
          <w:color w:val="1F2328"/>
        </w:rPr>
        <w:t xml:space="preserve">: </w:t>
      </w:r>
      <w:r w:rsidRPr="3995742B">
        <w:rPr>
          <w:rFonts w:eastAsia="Segoe UI"/>
          <w:color w:val="1F2328"/>
        </w:rPr>
        <w:t>Spodbujanje aktivnega sodelovanja</w:t>
      </w:r>
      <w:r>
        <w:rPr>
          <w:rFonts w:eastAsia="Segoe UI"/>
          <w:color w:val="1F2328"/>
        </w:rPr>
        <w:t>, ter</w:t>
      </w:r>
      <w:r w:rsidRPr="00F03C3F">
        <w:rPr>
          <w:rFonts w:eastAsia="Segoe UI"/>
          <w:color w:val="1F2328"/>
        </w:rPr>
        <w:t xml:space="preserve"> učenju z zagotavljanjem prilagojenih, </w:t>
      </w:r>
      <w:r w:rsidRPr="3995742B">
        <w:rPr>
          <w:rFonts w:eastAsia="Segoe UI"/>
          <w:color w:val="1F2328"/>
        </w:rPr>
        <w:t>relevantnih</w:t>
      </w:r>
      <w:r w:rsidRPr="00F03C3F">
        <w:rPr>
          <w:rFonts w:eastAsia="Segoe UI"/>
          <w:color w:val="1F2328"/>
        </w:rPr>
        <w:t xml:space="preserve"> vsebin, ki so skladne s cilji posameznikove poklicne rasti.</w:t>
      </w:r>
    </w:p>
    <w:p w14:paraId="3F7C0599" w14:textId="77777777" w:rsidR="00F04DDD" w:rsidRPr="00F03C3F" w:rsidRDefault="00F04DDD" w:rsidP="00D96EBC">
      <w:pPr>
        <w:pStyle w:val="Odstavekseznama"/>
        <w:numPr>
          <w:ilvl w:val="0"/>
          <w:numId w:val="14"/>
        </w:numPr>
        <w:spacing w:after="160" w:line="276" w:lineRule="auto"/>
        <w:rPr>
          <w:rFonts w:eastAsia="Segoe UI"/>
          <w:color w:val="1F2328"/>
        </w:rPr>
      </w:pPr>
      <w:r w:rsidRPr="3995742B">
        <w:rPr>
          <w:rFonts w:eastAsia="Segoe UI"/>
          <w:b/>
          <w:bCs/>
          <w:color w:val="1F2328"/>
        </w:rPr>
        <w:t>Spodbujati</w:t>
      </w:r>
      <w:r w:rsidRPr="00F03C3F">
        <w:rPr>
          <w:rFonts w:eastAsia="Segoe UI"/>
          <w:b/>
          <w:bCs/>
          <w:color w:val="1F2328"/>
        </w:rPr>
        <w:t xml:space="preserve"> rasti organizacije:</w:t>
      </w:r>
      <w:r w:rsidRPr="00F03C3F">
        <w:rPr>
          <w:rFonts w:eastAsia="Segoe UI"/>
          <w:color w:val="1F2328"/>
        </w:rPr>
        <w:t xml:space="preserve"> </w:t>
      </w:r>
      <w:r w:rsidRPr="3995742B">
        <w:rPr>
          <w:rFonts w:eastAsia="Segoe UI"/>
          <w:color w:val="1F2328"/>
        </w:rPr>
        <w:t>Podpora podjetju</w:t>
      </w:r>
      <w:r w:rsidRPr="00F03C3F">
        <w:rPr>
          <w:rFonts w:eastAsia="Segoe UI"/>
          <w:color w:val="1F2328"/>
        </w:rPr>
        <w:t xml:space="preserve"> pri oblikovanju bolj usposobljene in strokovno podkovane delovne sile, ki bo na koncu prispevala k splošni rasti in uspehu organizacije.</w:t>
      </w:r>
    </w:p>
    <w:p w14:paraId="13EF9B7F" w14:textId="413A2A7E" w:rsidR="00F04DDD" w:rsidRPr="00E34EB6" w:rsidRDefault="00F04DDD" w:rsidP="005639F9">
      <w:pPr>
        <w:pStyle w:val="Naslov2"/>
        <w:spacing w:line="276" w:lineRule="auto"/>
      </w:pPr>
      <w:bookmarkStart w:id="5" w:name="_Toc175485445"/>
      <w:r w:rsidRPr="00E34EB6">
        <w:t>Namen</w:t>
      </w:r>
      <w:bookmarkEnd w:id="5"/>
    </w:p>
    <w:p w14:paraId="6A2D139A" w14:textId="72971E88" w:rsidR="00F04DDD" w:rsidRDefault="00F04DDD" w:rsidP="005639F9">
      <w:pPr>
        <w:spacing w:line="276" w:lineRule="auto"/>
      </w:pPr>
      <w:r>
        <w:t xml:space="preserve">Glavni namen naše </w:t>
      </w:r>
      <w:r w:rsidR="00D96EBC">
        <w:t>platforme</w:t>
      </w:r>
      <w:r>
        <w:t xml:space="preserve"> je poenostaviti in izboljšati proces razvoja zaposlenih. S strukturo, ki se lahko uporabi v vsaki organizaciji, poenostavimo prehod iz že obstoječe učne platforme k nam, hkrati pa zagotovimo ustrezno podporo umetne inteligence tako zaposlenim kot tudi vodstvu podjetja. Integracija umetne inteligence v platformo uporabnikom omogoča, da se nenehno učijo ter strokovno razvijajo, hkrati pa jih podpira s  funkcionalnostmi, ki uporabnikom prihranijo čas in spodbujajo karierno rast, pridobivanje novih veščin in znanja ter tako pozitivno vplivajo na konkurenčno prednost organizacije. To zagotavlja, da je razvoj delovne sile učinkovit in uspešen, vodstvu pa delo olajšano, kar pa koristi dobrobiti celotne organizacije.</w:t>
      </w:r>
    </w:p>
    <w:p w14:paraId="5E55EB30" w14:textId="01A2F9B8" w:rsidR="00F04DDD" w:rsidRDefault="00F04DDD" w:rsidP="005639F9">
      <w:pPr>
        <w:pStyle w:val="Naslov2"/>
        <w:spacing w:line="276" w:lineRule="auto"/>
      </w:pPr>
      <w:bookmarkStart w:id="6" w:name="_Toc953483543"/>
      <w:bookmarkStart w:id="7" w:name="_Toc175485446"/>
      <w:r>
        <w:t xml:space="preserve">Potencialni </w:t>
      </w:r>
      <w:r w:rsidR="0053389F">
        <w:t>u</w:t>
      </w:r>
      <w:r>
        <w:t>porabniki</w:t>
      </w:r>
      <w:bookmarkEnd w:id="6"/>
      <w:bookmarkEnd w:id="7"/>
    </w:p>
    <w:p w14:paraId="212C6E06" w14:textId="77777777" w:rsidR="00F04DDD" w:rsidRDefault="00F04DDD" w:rsidP="005639F9">
      <w:pPr>
        <w:spacing w:line="276" w:lineRule="auto"/>
      </w:pPr>
      <w:r w:rsidRPr="00724E98">
        <w:t xml:space="preserve">Persone so fiktivni liki, ki predstavljajo različne tipe uporabnikov naše platforme. Z njihovo pomočjo se lahko osredotočimo na potrebe in želje uporabnikov, kar nam omogoča oblikovanje uporabniku </w:t>
      </w:r>
      <w:r>
        <w:t xml:space="preserve">bolj </w:t>
      </w:r>
      <w:r w:rsidRPr="00724E98">
        <w:t>prijaznih rešitev.</w:t>
      </w:r>
    </w:p>
    <w:p w14:paraId="4085B100" w14:textId="77777777" w:rsidR="00F04DDD" w:rsidRDefault="00F04DDD" w:rsidP="005639F9">
      <w:pPr>
        <w:spacing w:line="276" w:lineRule="auto"/>
      </w:pPr>
    </w:p>
    <w:p w14:paraId="63E41827" w14:textId="77777777" w:rsidR="00F04DDD" w:rsidRDefault="00F04DDD" w:rsidP="005639F9">
      <w:pPr>
        <w:spacing w:line="276" w:lineRule="auto"/>
      </w:pPr>
      <w:r>
        <w:rPr>
          <w:noProof/>
        </w:rPr>
        <w:lastRenderedPageBreak/>
        <mc:AlternateContent>
          <mc:Choice Requires="wps">
            <w:drawing>
              <wp:anchor distT="0" distB="0" distL="114300" distR="114300" simplePos="0" relativeHeight="251660288" behindDoc="0" locked="0" layoutInCell="1" allowOverlap="1" wp14:anchorId="4B912622" wp14:editId="5EA6B744">
                <wp:simplePos x="0" y="0"/>
                <wp:positionH relativeFrom="margin">
                  <wp:align>right</wp:align>
                </wp:positionH>
                <wp:positionV relativeFrom="paragraph">
                  <wp:posOffset>6985</wp:posOffset>
                </wp:positionV>
                <wp:extent cx="4343400" cy="1857375"/>
                <wp:effectExtent l="0" t="0" r="19050" b="28575"/>
                <wp:wrapNone/>
                <wp:docPr id="1180179989" name="Polje z besedilom 1"/>
                <wp:cNvGraphicFramePr/>
                <a:graphic xmlns:a="http://schemas.openxmlformats.org/drawingml/2006/main">
                  <a:graphicData uri="http://schemas.microsoft.com/office/word/2010/wordprocessingShape">
                    <wps:wsp>
                      <wps:cNvSpPr txBox="1"/>
                      <wps:spPr>
                        <a:xfrm>
                          <a:off x="0" y="0"/>
                          <a:ext cx="4343400" cy="1857375"/>
                        </a:xfrm>
                        <a:prstGeom prst="rect">
                          <a:avLst/>
                        </a:prstGeom>
                        <a:solidFill>
                          <a:schemeClr val="lt1"/>
                        </a:solidFill>
                        <a:ln w="6350">
                          <a:solidFill>
                            <a:schemeClr val="bg1"/>
                          </a:solidFill>
                        </a:ln>
                      </wps:spPr>
                      <wps:txbx>
                        <w:txbxContent>
                          <w:p w14:paraId="37E56D85" w14:textId="77777777" w:rsidR="006F7B6D" w:rsidRDefault="006F7B6D" w:rsidP="00F04DDD">
                            <w:r w:rsidRPr="007C13E3">
                              <w:rPr>
                                <w:b/>
                                <w:bCs/>
                              </w:rPr>
                              <w:t>Ime</w:t>
                            </w:r>
                            <w:r>
                              <w:t>: Barbara Novak</w:t>
                            </w:r>
                          </w:p>
                          <w:p w14:paraId="77A7480D" w14:textId="77777777" w:rsidR="006F7B6D" w:rsidRDefault="006F7B6D" w:rsidP="00F04DDD">
                            <w:r w:rsidRPr="007C13E3">
                              <w:rPr>
                                <w:b/>
                                <w:bCs/>
                              </w:rPr>
                              <w:t>Pozicija</w:t>
                            </w:r>
                            <w:r>
                              <w:t>: HR Manager</w:t>
                            </w:r>
                          </w:p>
                          <w:p w14:paraId="67841886" w14:textId="77777777" w:rsidR="006F7B6D" w:rsidRDefault="006F7B6D" w:rsidP="00F04DDD">
                            <w:r w:rsidRPr="007C13E3">
                              <w:rPr>
                                <w:b/>
                                <w:bCs/>
                              </w:rPr>
                              <w:t>Vloga</w:t>
                            </w:r>
                            <w:r>
                              <w:t>: Administrator</w:t>
                            </w:r>
                          </w:p>
                          <w:p w14:paraId="51ADCBFB" w14:textId="77777777" w:rsidR="006F7B6D" w:rsidRPr="007C13E3" w:rsidRDefault="006F7B6D" w:rsidP="00F04DDD">
                            <w:r w:rsidRPr="007C13E3">
                              <w:rPr>
                                <w:b/>
                                <w:bCs/>
                              </w:rPr>
                              <w:t>Opis</w:t>
                            </w:r>
                            <w:r>
                              <w:t>:</w:t>
                            </w:r>
                            <w:r w:rsidRPr="007C13E3">
                              <w:rPr>
                                <w:rFonts w:ascii="Source Code Pro" w:hAnsi="Source Code Pro"/>
                                <w:sz w:val="21"/>
                                <w:szCs w:val="21"/>
                                <w:lang w:eastAsia="sl-SI"/>
                              </w:rPr>
                              <w:t xml:space="preserve"> </w:t>
                            </w:r>
                            <w:r>
                              <w:t xml:space="preserve">Barbara </w:t>
                            </w:r>
                            <w:r w:rsidRPr="007C13E3">
                              <w:t xml:space="preserve">je odgovorna za administracijo uporabnikov v aplikaciji SkillsBooster. Njena naloga je dodajanje novih zaposlenih in njihovo dodeljevanje ustreznim vlogam (employee ali manager). </w:t>
                            </w:r>
                            <w:r>
                              <w:t>Barbara</w:t>
                            </w:r>
                            <w:r w:rsidRPr="007C13E3">
                              <w:t xml:space="preserve"> ima dostop do vseh zaposlenih v podjetju in redno preverja, ali so vsi novi zaposleni ustrezno vključeni v sistem.</w:t>
                            </w:r>
                          </w:p>
                          <w:p w14:paraId="13774D54" w14:textId="77777777" w:rsidR="006F7B6D" w:rsidRDefault="006F7B6D" w:rsidP="00F04D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912622" id="_x0000_t202" coordsize="21600,21600" o:spt="202" path="m,l,21600r21600,l21600,xe">
                <v:stroke joinstyle="miter"/>
                <v:path gradientshapeok="t" o:connecttype="rect"/>
              </v:shapetype>
              <v:shape id="Polje z besedilom 1" o:spid="_x0000_s1026" type="#_x0000_t202" style="position:absolute;left:0;text-align:left;margin-left:290.8pt;margin-top:.55pt;width:342pt;height:146.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" fillcolor="white [3201]" strokecolor="white [3212]" strokeweight=".5pt">
                <v:textbox>
                  <w:txbxContent>
                    <w:p w14:paraId="37E56D85" w14:textId="77777777" w:rsidR="006F7B6D" w:rsidRDefault="006F7B6D" w:rsidP="00F04DDD">
                      <w:r w:rsidRPr="007C13E3">
                        <w:rPr>
                          <w:b/>
                          <w:bCs/>
                        </w:rPr>
                        <w:t>Ime</w:t>
                      </w:r>
                      <w:r>
                        <w:t>: Barbara Novak</w:t>
                      </w:r>
                    </w:p>
                    <w:p w14:paraId="77A7480D" w14:textId="77777777" w:rsidR="006F7B6D" w:rsidRDefault="006F7B6D" w:rsidP="00F04DDD">
                      <w:r w:rsidRPr="007C13E3">
                        <w:rPr>
                          <w:b/>
                          <w:bCs/>
                        </w:rPr>
                        <w:t>Pozicija</w:t>
                      </w:r>
                      <w:r>
                        <w:t>: HR Manager</w:t>
                      </w:r>
                    </w:p>
                    <w:p w14:paraId="67841886" w14:textId="77777777" w:rsidR="006F7B6D" w:rsidRDefault="006F7B6D" w:rsidP="00F04DDD">
                      <w:r w:rsidRPr="007C13E3">
                        <w:rPr>
                          <w:b/>
                          <w:bCs/>
                        </w:rPr>
                        <w:t>Vloga</w:t>
                      </w:r>
                      <w:r>
                        <w:t>: Administrator</w:t>
                      </w:r>
                    </w:p>
                    <w:p w14:paraId="51ADCBFB" w14:textId="77777777" w:rsidR="006F7B6D" w:rsidRPr="007C13E3" w:rsidRDefault="006F7B6D" w:rsidP="00F04DDD">
                      <w:r w:rsidRPr="007C13E3">
                        <w:rPr>
                          <w:b/>
                          <w:bCs/>
                        </w:rPr>
                        <w:t>Opis</w:t>
                      </w:r>
                      <w:r>
                        <w:t>:</w:t>
                      </w:r>
                      <w:r w:rsidRPr="007C13E3">
                        <w:rPr>
                          <w:rFonts w:ascii="Source Code Pro" w:hAnsi="Source Code Pro"/>
                          <w:sz w:val="21"/>
                          <w:szCs w:val="21"/>
                          <w:lang w:eastAsia="sl-SI"/>
                        </w:rPr>
                        <w:t xml:space="preserve"> </w:t>
                      </w:r>
                      <w:r>
                        <w:t xml:space="preserve">Barbara </w:t>
                      </w:r>
                      <w:r w:rsidRPr="007C13E3">
                        <w:t xml:space="preserve">je odgovorna za administracijo uporabnikov v aplikaciji SkillsBooster. Njena naloga je dodajanje novih zaposlenih in njihovo dodeljevanje ustreznim vlogam (employee ali manager). </w:t>
                      </w:r>
                      <w:r>
                        <w:t>Barbara</w:t>
                      </w:r>
                      <w:r w:rsidRPr="007C13E3">
                        <w:t xml:space="preserve"> ima dostop do vseh zaposlenih v podjetju in redno preverja, ali so vsi novi zaposleni ustrezno vključeni v sistem.</w:t>
                      </w:r>
                    </w:p>
                    <w:p w14:paraId="13774D54" w14:textId="77777777" w:rsidR="006F7B6D" w:rsidRDefault="006F7B6D" w:rsidP="00F04DDD"/>
                  </w:txbxContent>
                </v:textbox>
                <w10:wrap anchorx="margin"/>
              </v:shape>
            </w:pict>
          </mc:Fallback>
        </mc:AlternateContent>
      </w:r>
      <w:r>
        <w:rPr>
          <w:noProof/>
        </w:rPr>
        <w:drawing>
          <wp:inline distT="0" distB="0" distL="0" distR="0" wp14:anchorId="755E48E1" wp14:editId="3D1EDCCB">
            <wp:extent cx="1412750" cy="1356360"/>
            <wp:effectExtent l="0" t="0" r="0" b="0"/>
            <wp:docPr id="1805832617" name="Slika 2" descr="Slika, ki vsebuje besede sličica, risanka, umetnost,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85386" name="Slika 3" descr="Slika, ki vsebuje besede sličica, risanka, umetnost, oblikovanje&#10;&#10;Opis je samodejno ustvarj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2508" cy="1365728"/>
                    </a:xfrm>
                    <a:prstGeom prst="rect">
                      <a:avLst/>
                    </a:prstGeom>
                    <a:noFill/>
                    <a:ln>
                      <a:noFill/>
                    </a:ln>
                  </pic:spPr>
                </pic:pic>
              </a:graphicData>
            </a:graphic>
          </wp:inline>
        </w:drawing>
      </w:r>
    </w:p>
    <w:p w14:paraId="407F7120" w14:textId="77777777" w:rsidR="00F04DDD" w:rsidRDefault="00F04DDD" w:rsidP="005639F9">
      <w:pPr>
        <w:spacing w:line="276" w:lineRule="auto"/>
      </w:pPr>
    </w:p>
    <w:p w14:paraId="5BA34022" w14:textId="77777777" w:rsidR="00907DB4" w:rsidRDefault="00907DB4" w:rsidP="005639F9">
      <w:pPr>
        <w:spacing w:line="276" w:lineRule="auto"/>
      </w:pPr>
    </w:p>
    <w:p w14:paraId="7423B41C" w14:textId="36486CD3" w:rsidR="00F04DDD" w:rsidRDefault="00547658" w:rsidP="005639F9">
      <w:pPr>
        <w:spacing w:line="276" w:lineRule="auto"/>
      </w:pPr>
      <w:r>
        <w:rPr>
          <w:noProof/>
        </w:rPr>
        <mc:AlternateContent>
          <mc:Choice Requires="wps">
            <w:drawing>
              <wp:anchor distT="0" distB="0" distL="114300" distR="114300" simplePos="0" relativeHeight="251659264" behindDoc="0" locked="0" layoutInCell="1" allowOverlap="1" wp14:anchorId="6A2024AE" wp14:editId="4CE095B4">
                <wp:simplePos x="0" y="0"/>
                <wp:positionH relativeFrom="column">
                  <wp:posOffset>1378585</wp:posOffset>
                </wp:positionH>
                <wp:positionV relativeFrom="paragraph">
                  <wp:posOffset>4445</wp:posOffset>
                </wp:positionV>
                <wp:extent cx="4396740" cy="1757045"/>
                <wp:effectExtent l="0" t="0" r="22860" b="14605"/>
                <wp:wrapNone/>
                <wp:docPr id="1329396968" name="Polje z besedilom 4"/>
                <wp:cNvGraphicFramePr/>
                <a:graphic xmlns:a="http://schemas.openxmlformats.org/drawingml/2006/main">
                  <a:graphicData uri="http://schemas.microsoft.com/office/word/2010/wordprocessingShape">
                    <wps:wsp>
                      <wps:cNvSpPr txBox="1"/>
                      <wps:spPr>
                        <a:xfrm>
                          <a:off x="0" y="0"/>
                          <a:ext cx="4396740" cy="1757045"/>
                        </a:xfrm>
                        <a:prstGeom prst="rect">
                          <a:avLst/>
                        </a:prstGeom>
                        <a:solidFill>
                          <a:schemeClr val="lt1"/>
                        </a:solidFill>
                        <a:ln w="6350">
                          <a:solidFill>
                            <a:schemeClr val="bg1"/>
                          </a:solidFill>
                        </a:ln>
                      </wps:spPr>
                      <wps:txbx>
                        <w:txbxContent>
                          <w:p w14:paraId="05550996" w14:textId="77777777" w:rsidR="006F7B6D" w:rsidRDefault="006F7B6D" w:rsidP="00F04DDD">
                            <w:r w:rsidRPr="007C13E3">
                              <w:rPr>
                                <w:b/>
                                <w:bCs/>
                              </w:rPr>
                              <w:t>Ime</w:t>
                            </w:r>
                            <w:r>
                              <w:t>: Jasna Kos</w:t>
                            </w:r>
                          </w:p>
                          <w:p w14:paraId="2A5D68C8" w14:textId="77777777" w:rsidR="006F7B6D" w:rsidRDefault="006F7B6D" w:rsidP="00F04DDD">
                            <w:r w:rsidRPr="007C13E3">
                              <w:rPr>
                                <w:b/>
                                <w:bCs/>
                              </w:rPr>
                              <w:t>Pozicija</w:t>
                            </w:r>
                            <w:r>
                              <w:t>: Vodja razvoja programske opreme</w:t>
                            </w:r>
                          </w:p>
                          <w:p w14:paraId="5C89775A" w14:textId="77777777" w:rsidR="006F7B6D" w:rsidRDefault="006F7B6D" w:rsidP="00F04DDD">
                            <w:r w:rsidRPr="00DF5AEB">
                              <w:rPr>
                                <w:b/>
                                <w:bCs/>
                              </w:rPr>
                              <w:t>Vloga</w:t>
                            </w:r>
                            <w:r>
                              <w:t>: Manager</w:t>
                            </w:r>
                          </w:p>
                          <w:p w14:paraId="20B4A877" w14:textId="77777777" w:rsidR="006F7B6D" w:rsidRDefault="006F7B6D" w:rsidP="00F04DDD">
                            <w:r w:rsidRPr="007C13E3">
                              <w:rPr>
                                <w:b/>
                                <w:bCs/>
                              </w:rPr>
                              <w:t>Opis</w:t>
                            </w:r>
                            <w:r>
                              <w:t>:</w:t>
                            </w:r>
                            <w:r w:rsidRPr="00DF5AEB">
                              <w:rPr>
                                <w:rFonts w:ascii="Source Code Pro" w:hAnsi="Source Code Pro"/>
                                <w:sz w:val="21"/>
                                <w:szCs w:val="21"/>
                                <w:lang w:eastAsia="sl-SI"/>
                              </w:rPr>
                              <w:t xml:space="preserve"> </w:t>
                            </w:r>
                            <w:r>
                              <w:t>Jasna</w:t>
                            </w:r>
                            <w:r w:rsidRPr="00DF5AEB">
                              <w:t xml:space="preserve"> vodi ekipo razvijalcev in je odgovoren za razvoj njihovih tehničnih znanj. Ustvarja domene znanja, povezana z razvojem programske opreme, kot so programiranje, podatkovne baze in programska orodja. Prav tako pripravlja učna gradiva in kvize ter spremlja napredek svoje ekipe.</w:t>
                            </w:r>
                          </w:p>
                          <w:p w14:paraId="4DAF9EDE" w14:textId="77777777" w:rsidR="006F7B6D" w:rsidRPr="00DF5AEB" w:rsidRDefault="006F7B6D" w:rsidP="00F04DDD"/>
                          <w:p w14:paraId="656E88FB" w14:textId="77777777" w:rsidR="006F7B6D" w:rsidRDefault="006F7B6D" w:rsidP="00F04D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024AE" id="Polje z besedilom 4" o:spid="_x0000_s1027" type="#_x0000_t202" style="position:absolute;left:0;text-align:left;margin-left:108.55pt;margin-top:.35pt;width:346.2pt;height:13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" fillcolor="white [3201]" strokecolor="white [3212]" strokeweight=".5pt">
                <v:textbox>
                  <w:txbxContent>
                    <w:p w14:paraId="05550996" w14:textId="77777777" w:rsidR="006F7B6D" w:rsidRDefault="006F7B6D" w:rsidP="00F04DDD">
                      <w:r w:rsidRPr="007C13E3">
                        <w:rPr>
                          <w:b/>
                          <w:bCs/>
                        </w:rPr>
                        <w:t>Ime</w:t>
                      </w:r>
                      <w:r>
                        <w:t>: Jasna Kos</w:t>
                      </w:r>
                    </w:p>
                    <w:p w14:paraId="2A5D68C8" w14:textId="77777777" w:rsidR="006F7B6D" w:rsidRDefault="006F7B6D" w:rsidP="00F04DDD">
                      <w:r w:rsidRPr="007C13E3">
                        <w:rPr>
                          <w:b/>
                          <w:bCs/>
                        </w:rPr>
                        <w:t>Pozicija</w:t>
                      </w:r>
                      <w:r>
                        <w:t>: Vodja razvoja programske opreme</w:t>
                      </w:r>
                    </w:p>
                    <w:p w14:paraId="5C89775A" w14:textId="77777777" w:rsidR="006F7B6D" w:rsidRDefault="006F7B6D" w:rsidP="00F04DDD">
                      <w:r w:rsidRPr="00DF5AEB">
                        <w:rPr>
                          <w:b/>
                          <w:bCs/>
                        </w:rPr>
                        <w:t>Vloga</w:t>
                      </w:r>
                      <w:r>
                        <w:t>: Manager</w:t>
                      </w:r>
                    </w:p>
                    <w:p w14:paraId="20B4A877" w14:textId="77777777" w:rsidR="006F7B6D" w:rsidRDefault="006F7B6D" w:rsidP="00F04DDD">
                      <w:r w:rsidRPr="007C13E3">
                        <w:rPr>
                          <w:b/>
                          <w:bCs/>
                        </w:rPr>
                        <w:t>Opis</w:t>
                      </w:r>
                      <w:r>
                        <w:t>:</w:t>
                      </w:r>
                      <w:r w:rsidRPr="00DF5AEB">
                        <w:rPr>
                          <w:rFonts w:ascii="Source Code Pro" w:hAnsi="Source Code Pro"/>
                          <w:sz w:val="21"/>
                          <w:szCs w:val="21"/>
                          <w:lang w:eastAsia="sl-SI"/>
                        </w:rPr>
                        <w:t xml:space="preserve"> </w:t>
                      </w:r>
                      <w:r>
                        <w:t>Jasna</w:t>
                      </w:r>
                      <w:r w:rsidRPr="00DF5AEB">
                        <w:t xml:space="preserve"> vodi ekipo razvijalcev in je odgovoren za razvoj njihovih tehničnih znanj. Ustvarja domene znanja, povezana z razvojem programske opreme, kot so programiranje, podatkovne baze in programska orodja. Prav tako pripravlja učna gradiva in kvize ter spremlja napredek svoje ekipe.</w:t>
                      </w:r>
                    </w:p>
                    <w:p w14:paraId="4DAF9EDE" w14:textId="77777777" w:rsidR="006F7B6D" w:rsidRPr="00DF5AEB" w:rsidRDefault="006F7B6D" w:rsidP="00F04DDD"/>
                    <w:p w14:paraId="656E88FB" w14:textId="77777777" w:rsidR="006F7B6D" w:rsidRDefault="006F7B6D" w:rsidP="00F04DDD"/>
                  </w:txbxContent>
                </v:textbox>
              </v:shape>
            </w:pict>
          </mc:Fallback>
        </mc:AlternateContent>
      </w:r>
      <w:r w:rsidR="00F04DDD">
        <w:rPr>
          <w:noProof/>
        </w:rPr>
        <w:drawing>
          <wp:inline distT="0" distB="0" distL="0" distR="0" wp14:anchorId="640937BA" wp14:editId="73DAF584">
            <wp:extent cx="1253490" cy="1253490"/>
            <wp:effectExtent l="0" t="0" r="0" b="3810"/>
            <wp:docPr id="2092874762" name="Slika 3" descr="Slika, ki vsebuje besede sličica, risanka,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596" name="Slika 4" descr="Slika, ki vsebuje besede sličica, risanka, oblikovanje&#10;&#10;Opis je samodejno ustvarj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2929" cy="1262929"/>
                    </a:xfrm>
                    <a:prstGeom prst="rect">
                      <a:avLst/>
                    </a:prstGeom>
                    <a:noFill/>
                    <a:ln>
                      <a:noFill/>
                    </a:ln>
                  </pic:spPr>
                </pic:pic>
              </a:graphicData>
            </a:graphic>
          </wp:inline>
        </w:drawing>
      </w:r>
    </w:p>
    <w:p w14:paraId="18C18E0F" w14:textId="77777777" w:rsidR="00F04DDD" w:rsidRDefault="00F04DDD" w:rsidP="005639F9">
      <w:pPr>
        <w:spacing w:line="276" w:lineRule="auto"/>
      </w:pPr>
    </w:p>
    <w:p w14:paraId="5473A0E7" w14:textId="77777777" w:rsidR="00F04DDD" w:rsidRDefault="00F04DDD" w:rsidP="005639F9">
      <w:pPr>
        <w:spacing w:line="276" w:lineRule="auto"/>
      </w:pPr>
      <w:r>
        <w:rPr>
          <w:noProof/>
        </w:rPr>
        <mc:AlternateContent>
          <mc:Choice Requires="wps">
            <w:drawing>
              <wp:anchor distT="0" distB="0" distL="114300" distR="114300" simplePos="0" relativeHeight="251661312" behindDoc="0" locked="0" layoutInCell="1" allowOverlap="1" wp14:anchorId="2C0E206B" wp14:editId="7ECF1EC0">
                <wp:simplePos x="0" y="0"/>
                <wp:positionH relativeFrom="margin">
                  <wp:align>right</wp:align>
                </wp:positionH>
                <wp:positionV relativeFrom="paragraph">
                  <wp:posOffset>279400</wp:posOffset>
                </wp:positionV>
                <wp:extent cx="4389120" cy="1743075"/>
                <wp:effectExtent l="0" t="0" r="11430" b="28575"/>
                <wp:wrapNone/>
                <wp:docPr id="1441540313" name="Polje z besedilom 5"/>
                <wp:cNvGraphicFramePr/>
                <a:graphic xmlns:a="http://schemas.openxmlformats.org/drawingml/2006/main">
                  <a:graphicData uri="http://schemas.microsoft.com/office/word/2010/wordprocessingShape">
                    <wps:wsp>
                      <wps:cNvSpPr txBox="1"/>
                      <wps:spPr>
                        <a:xfrm>
                          <a:off x="0" y="0"/>
                          <a:ext cx="4389120" cy="1743075"/>
                        </a:xfrm>
                        <a:prstGeom prst="rect">
                          <a:avLst/>
                        </a:prstGeom>
                        <a:solidFill>
                          <a:schemeClr val="lt1"/>
                        </a:solidFill>
                        <a:ln w="6350">
                          <a:solidFill>
                            <a:schemeClr val="bg1"/>
                          </a:solidFill>
                        </a:ln>
                      </wps:spPr>
                      <wps:txbx>
                        <w:txbxContent>
                          <w:p w14:paraId="342EAD76" w14:textId="77777777" w:rsidR="006F7B6D" w:rsidRDefault="006F7B6D" w:rsidP="00F04DDD">
                            <w:r w:rsidRPr="007C13E3">
                              <w:rPr>
                                <w:b/>
                                <w:bCs/>
                              </w:rPr>
                              <w:t>Ime</w:t>
                            </w:r>
                            <w:r>
                              <w:t>:</w:t>
                            </w:r>
                            <w:r w:rsidRPr="007B3E7F">
                              <w:rPr>
                                <w:rFonts w:ascii="Source Code Pro" w:hAnsi="Source Code Pro"/>
                                <w:sz w:val="21"/>
                                <w:szCs w:val="21"/>
                              </w:rPr>
                              <w:t xml:space="preserve"> </w:t>
                            </w:r>
                            <w:r>
                              <w:t>Marko Petek</w:t>
                            </w:r>
                          </w:p>
                          <w:p w14:paraId="7DC14634" w14:textId="77777777" w:rsidR="006F7B6D" w:rsidRDefault="006F7B6D" w:rsidP="00F04DDD">
                            <w:r w:rsidRPr="007C13E3">
                              <w:rPr>
                                <w:b/>
                                <w:bCs/>
                              </w:rPr>
                              <w:t>Pozicija</w:t>
                            </w:r>
                            <w:r>
                              <w:t xml:space="preserve">: </w:t>
                            </w:r>
                            <w:r w:rsidRPr="00292FA0">
                              <w:t>Razvijalec programske opreme</w:t>
                            </w:r>
                          </w:p>
                          <w:p w14:paraId="7AAF3DE3" w14:textId="77777777" w:rsidR="006F7B6D" w:rsidRDefault="006F7B6D" w:rsidP="00F04DDD">
                            <w:r w:rsidRPr="00DF5AEB">
                              <w:rPr>
                                <w:b/>
                                <w:bCs/>
                              </w:rPr>
                              <w:t>Vloga</w:t>
                            </w:r>
                            <w:r>
                              <w:t>: Employee</w:t>
                            </w:r>
                          </w:p>
                          <w:p w14:paraId="2FE61731" w14:textId="77777777" w:rsidR="006F7B6D" w:rsidRPr="00292FA0" w:rsidRDefault="006F7B6D" w:rsidP="00F04DDD">
                            <w:r w:rsidRPr="007C13E3">
                              <w:rPr>
                                <w:b/>
                                <w:bCs/>
                              </w:rPr>
                              <w:t>Opis</w:t>
                            </w:r>
                            <w:r>
                              <w:t>:</w:t>
                            </w:r>
                            <w:r w:rsidRPr="00DF5AEB">
                              <w:rPr>
                                <w:rFonts w:ascii="Source Code Pro" w:hAnsi="Source Code Pro"/>
                                <w:sz w:val="21"/>
                                <w:szCs w:val="21"/>
                                <w:lang w:eastAsia="sl-SI"/>
                              </w:rPr>
                              <w:t xml:space="preserve"> </w:t>
                            </w:r>
                            <w:r>
                              <w:t xml:space="preserve">Marko </w:t>
                            </w:r>
                            <w:r w:rsidRPr="00292FA0">
                              <w:t xml:space="preserve">je član </w:t>
                            </w:r>
                            <w:r>
                              <w:t>Jasnine</w:t>
                            </w:r>
                            <w:r w:rsidRPr="00292FA0">
                              <w:t xml:space="preserve"> ekipe in uporablja aplikacijo SkillsBooster za dostop do učnih gradiv, reševanje kvizov ter spremljanje svojega napredka v domenah znanja, ki jih je ustvaril</w:t>
                            </w:r>
                            <w:r>
                              <w:t>a Jasna</w:t>
                            </w:r>
                            <w:r w:rsidRPr="00292FA0">
                              <w:t>. Osredotoča se na izboljšanje svojih programerskih veščin in znanje o bazah podatkov.</w:t>
                            </w:r>
                          </w:p>
                          <w:p w14:paraId="291471AB" w14:textId="77777777" w:rsidR="006F7B6D" w:rsidRDefault="006F7B6D" w:rsidP="00F04DDD"/>
                          <w:p w14:paraId="10596FCF" w14:textId="77777777" w:rsidR="006F7B6D" w:rsidRDefault="006F7B6D" w:rsidP="00F04D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E206B" id="Polje z besedilom 5" o:spid="_x0000_s1028" type="#_x0000_t202" style="position:absolute;left:0;text-align:left;margin-left:294.4pt;margin-top:22pt;width:345.6pt;height:137.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" fillcolor="white [3201]" strokecolor="white [3212]" strokeweight=".5pt">
                <v:textbox>
                  <w:txbxContent>
                    <w:p w14:paraId="342EAD76" w14:textId="77777777" w:rsidR="006F7B6D" w:rsidRDefault="006F7B6D" w:rsidP="00F04DDD">
                      <w:r w:rsidRPr="007C13E3">
                        <w:rPr>
                          <w:b/>
                          <w:bCs/>
                        </w:rPr>
                        <w:t>Ime</w:t>
                      </w:r>
                      <w:r>
                        <w:t>:</w:t>
                      </w:r>
                      <w:r w:rsidRPr="007B3E7F">
                        <w:rPr>
                          <w:rFonts w:ascii="Source Code Pro" w:hAnsi="Source Code Pro"/>
                          <w:sz w:val="21"/>
                          <w:szCs w:val="21"/>
                        </w:rPr>
                        <w:t xml:space="preserve"> </w:t>
                      </w:r>
                      <w:r>
                        <w:t>Marko Petek</w:t>
                      </w:r>
                    </w:p>
                    <w:p w14:paraId="7DC14634" w14:textId="77777777" w:rsidR="006F7B6D" w:rsidRDefault="006F7B6D" w:rsidP="00F04DDD">
                      <w:r w:rsidRPr="007C13E3">
                        <w:rPr>
                          <w:b/>
                          <w:bCs/>
                        </w:rPr>
                        <w:t>Pozicija</w:t>
                      </w:r>
                      <w:r>
                        <w:t xml:space="preserve">: </w:t>
                      </w:r>
                      <w:r w:rsidRPr="00292FA0">
                        <w:t>Razvijalec programske opreme</w:t>
                      </w:r>
                    </w:p>
                    <w:p w14:paraId="7AAF3DE3" w14:textId="77777777" w:rsidR="006F7B6D" w:rsidRDefault="006F7B6D" w:rsidP="00F04DDD">
                      <w:r w:rsidRPr="00DF5AEB">
                        <w:rPr>
                          <w:b/>
                          <w:bCs/>
                        </w:rPr>
                        <w:t>Vloga</w:t>
                      </w:r>
                      <w:r>
                        <w:t>: Employee</w:t>
                      </w:r>
                    </w:p>
                    <w:p w14:paraId="2FE61731" w14:textId="77777777" w:rsidR="006F7B6D" w:rsidRPr="00292FA0" w:rsidRDefault="006F7B6D" w:rsidP="00F04DDD">
                      <w:r w:rsidRPr="007C13E3">
                        <w:rPr>
                          <w:b/>
                          <w:bCs/>
                        </w:rPr>
                        <w:t>Opis</w:t>
                      </w:r>
                      <w:r>
                        <w:t>:</w:t>
                      </w:r>
                      <w:r w:rsidRPr="00DF5AEB">
                        <w:rPr>
                          <w:rFonts w:ascii="Source Code Pro" w:hAnsi="Source Code Pro"/>
                          <w:sz w:val="21"/>
                          <w:szCs w:val="21"/>
                          <w:lang w:eastAsia="sl-SI"/>
                        </w:rPr>
                        <w:t xml:space="preserve"> </w:t>
                      </w:r>
                      <w:r>
                        <w:t xml:space="preserve">Marko </w:t>
                      </w:r>
                      <w:r w:rsidRPr="00292FA0">
                        <w:t xml:space="preserve">je član </w:t>
                      </w:r>
                      <w:r>
                        <w:t>Jasnine</w:t>
                      </w:r>
                      <w:r w:rsidRPr="00292FA0">
                        <w:t xml:space="preserve"> ekipe in uporablja aplikacijo SkillsBooster za dostop do učnih gradiv, reševanje kvizov ter spremljanje svojega napredka v domenah znanja, ki jih je ustvaril</w:t>
                      </w:r>
                      <w:r>
                        <w:t>a Jasna</w:t>
                      </w:r>
                      <w:r w:rsidRPr="00292FA0">
                        <w:t>. Osredotoča se na izboljšanje svojih programerskih veščin in znanje o bazah podatkov.</w:t>
                      </w:r>
                    </w:p>
                    <w:p w14:paraId="291471AB" w14:textId="77777777" w:rsidR="006F7B6D" w:rsidRDefault="006F7B6D" w:rsidP="00F04DDD"/>
                    <w:p w14:paraId="10596FCF" w14:textId="77777777" w:rsidR="006F7B6D" w:rsidRDefault="006F7B6D" w:rsidP="00F04DDD"/>
                  </w:txbxContent>
                </v:textbox>
                <w10:wrap anchorx="margin"/>
              </v:shape>
            </w:pict>
          </mc:Fallback>
        </mc:AlternateContent>
      </w:r>
    </w:p>
    <w:p w14:paraId="72F09462" w14:textId="77777777" w:rsidR="00F04DDD" w:rsidRDefault="00F04DDD" w:rsidP="005639F9">
      <w:pPr>
        <w:spacing w:line="276" w:lineRule="auto"/>
      </w:pPr>
    </w:p>
    <w:p w14:paraId="23EE8923" w14:textId="74B337FE" w:rsidR="00F04DDD" w:rsidRPr="00EC4DA4" w:rsidRDefault="00F04DDD" w:rsidP="005639F9">
      <w:pPr>
        <w:spacing w:line="276" w:lineRule="auto"/>
      </w:pPr>
      <w:r>
        <w:rPr>
          <w:noProof/>
        </w:rPr>
        <w:drawing>
          <wp:inline distT="0" distB="0" distL="0" distR="0" wp14:anchorId="20992C6F" wp14:editId="2F4A564C">
            <wp:extent cx="1343025" cy="1343025"/>
            <wp:effectExtent l="0" t="0" r="0" b="9525"/>
            <wp:docPr id="1639870323" name="Slika 6" descr="Slika, ki vsebuje besede sličica, risanka, umetnos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12830" name="Picture 1" descr="Slika, ki vsebuje besede sličica, risanka, umetnost&#10;&#10;Opis je samodejno ustvarj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6506" cy="1346506"/>
                    </a:xfrm>
                    <a:prstGeom prst="rect">
                      <a:avLst/>
                    </a:prstGeom>
                    <a:noFill/>
                    <a:ln>
                      <a:noFill/>
                    </a:ln>
                  </pic:spPr>
                </pic:pic>
              </a:graphicData>
            </a:graphic>
          </wp:inline>
        </w:drawing>
      </w:r>
    </w:p>
    <w:p w14:paraId="110FD05F" w14:textId="1D6A27E4" w:rsidR="00F04DDD" w:rsidRPr="000574F0" w:rsidRDefault="00F04DDD" w:rsidP="005639F9">
      <w:pPr>
        <w:pStyle w:val="Naslov1"/>
        <w:spacing w:line="276" w:lineRule="auto"/>
      </w:pPr>
      <w:bookmarkStart w:id="8" w:name="_Toc1771290065"/>
      <w:bookmarkStart w:id="9" w:name="_Toc175485447"/>
      <w:r>
        <w:t>Dokumentacija</w:t>
      </w:r>
      <w:bookmarkEnd w:id="8"/>
      <w:bookmarkEnd w:id="9"/>
    </w:p>
    <w:p w14:paraId="69DD92E6" w14:textId="770CD36C" w:rsidR="00C504C9" w:rsidRDefault="00C504C9" w:rsidP="005639F9">
      <w:pPr>
        <w:pStyle w:val="Naslov2"/>
        <w:spacing w:line="276" w:lineRule="auto"/>
      </w:pPr>
      <w:bookmarkStart w:id="10" w:name="_Toc175485448"/>
      <w:bookmarkStart w:id="11" w:name="_Toc269470680"/>
      <w:r>
        <w:t>DPU</w:t>
      </w:r>
      <w:bookmarkEnd w:id="10"/>
    </w:p>
    <w:p w14:paraId="10A41885" w14:textId="1EEE3CFE" w:rsidR="00536D43" w:rsidRPr="00536D43" w:rsidRDefault="00181C91" w:rsidP="005639F9">
      <w:pPr>
        <w:spacing w:line="276" w:lineRule="auto"/>
      </w:pPr>
      <w:r w:rsidRPr="00181C91">
        <w:t xml:space="preserve">V fazi načrtovanja smo izdelali DPU, ki podrobno opisuje vse ključne podatkovne procese znotraj sistema. </w:t>
      </w:r>
      <w:r w:rsidR="00D9340B">
        <w:t>Diagram</w:t>
      </w:r>
      <w:r w:rsidRPr="00181C91">
        <w:t xml:space="preserve"> natančno določa, kako se podatki zbirajo, obdelujejo, shranjujejo in prenašajo</w:t>
      </w:r>
      <w:r w:rsidR="00D9340B">
        <w:t xml:space="preserve">. Določa tudi, katere funkcionalnosti bodo omogočene uporabnikom z različnimi vlogami ter v katerih funkcionalnostih </w:t>
      </w:r>
      <w:r w:rsidR="00612606">
        <w:t>je</w:t>
      </w:r>
      <w:r w:rsidR="00D9340B">
        <w:t xml:space="preserve"> integrirana umetna inteligenca.</w:t>
      </w:r>
    </w:p>
    <w:p w14:paraId="53853F01" w14:textId="77777777" w:rsidR="00723B3E" w:rsidRDefault="00C504C9" w:rsidP="005639F9">
      <w:pPr>
        <w:keepNext/>
        <w:spacing w:line="276" w:lineRule="auto"/>
        <w:jc w:val="center"/>
      </w:pPr>
      <w:r>
        <w:rPr>
          <w:noProof/>
        </w:rPr>
        <w:lastRenderedPageBreak/>
        <w:drawing>
          <wp:inline distT="0" distB="0" distL="0" distR="0" wp14:anchorId="5DB2D771" wp14:editId="30FFF666">
            <wp:extent cx="5227320" cy="3571885"/>
            <wp:effectExtent l="0" t="0" r="0" b="9525"/>
            <wp:docPr id="1491141685" name="Slika 1" descr="Slika, ki vsebuje besede besedilo, diagram, posnetek zaslon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pic:nvPicPr>
                  <pic:blipFill>
                    <a:blip r:embed="rId15">
                      <a:extLst>
                        <a:ext uri="{28A0092B-C50C-407E-A947-70E740481C1C}">
                          <a14:useLocalDpi xmlns:a14="http://schemas.microsoft.com/office/drawing/2010/main" val="0"/>
                        </a:ext>
                      </a:extLst>
                    </a:blip>
                    <a:stretch>
                      <a:fillRect/>
                    </a:stretch>
                  </pic:blipFill>
                  <pic:spPr>
                    <a:xfrm>
                      <a:off x="0" y="0"/>
                      <a:ext cx="5230060" cy="3573757"/>
                    </a:xfrm>
                    <a:prstGeom prst="rect">
                      <a:avLst/>
                    </a:prstGeom>
                  </pic:spPr>
                </pic:pic>
              </a:graphicData>
            </a:graphic>
          </wp:inline>
        </w:drawing>
      </w:r>
    </w:p>
    <w:p w14:paraId="3ADD0E34" w14:textId="2DAB4784" w:rsidR="00C504C9" w:rsidRDefault="00723B3E" w:rsidP="005639F9">
      <w:pPr>
        <w:pStyle w:val="Napis"/>
        <w:spacing w:line="276" w:lineRule="auto"/>
        <w:jc w:val="center"/>
      </w:pPr>
      <w:bookmarkStart w:id="12" w:name="_Toc175333813"/>
      <w:r>
        <w:t xml:space="preserve">Slika </w:t>
      </w:r>
      <w:r w:rsidR="00000000">
        <w:fldChar w:fldCharType="begin"/>
      </w:r>
      <w:r w:rsidR="00000000">
        <w:instrText xml:space="preserve"> SEQ Slika \* ARABIC </w:instrText>
      </w:r>
      <w:r w:rsidR="00000000">
        <w:fldChar w:fldCharType="separate"/>
      </w:r>
      <w:r>
        <w:rPr>
          <w:noProof/>
        </w:rPr>
        <w:t>1</w:t>
      </w:r>
      <w:r w:rsidR="00000000">
        <w:rPr>
          <w:noProof/>
        </w:rPr>
        <w:fldChar w:fldCharType="end"/>
      </w:r>
      <w:r>
        <w:t xml:space="preserve"> - DPU diagram</w:t>
      </w:r>
      <w:bookmarkEnd w:id="12"/>
    </w:p>
    <w:p w14:paraId="5D548499" w14:textId="200D4790" w:rsidR="009715DC" w:rsidRDefault="009715DC" w:rsidP="005639F9">
      <w:pPr>
        <w:pStyle w:val="Naslov2"/>
        <w:spacing w:line="276" w:lineRule="auto"/>
      </w:pPr>
      <w:bookmarkStart w:id="13" w:name="_Toc175485449"/>
      <w:r>
        <w:t>Specifikacije primerov uporabe</w:t>
      </w:r>
      <w:bookmarkEnd w:id="13"/>
    </w:p>
    <w:p w14:paraId="3FF27FFD" w14:textId="131AB797" w:rsidR="00FC25B8" w:rsidRPr="00FC25B8" w:rsidRDefault="00FC25B8" w:rsidP="005639F9">
      <w:pPr>
        <w:spacing w:line="276" w:lineRule="auto"/>
      </w:pPr>
      <w:r w:rsidRPr="00FC25B8">
        <w:t xml:space="preserve">Pripravili smo tudi natančne specifikacije primerov uporabe, ki </w:t>
      </w:r>
      <w:r w:rsidR="00B213F3">
        <w:t>natančneje opisujejo funkcionalnosti, ki smo jih definirali v DPU diagramu.</w:t>
      </w:r>
    </w:p>
    <w:p w14:paraId="2F3C6E97" w14:textId="5E2E4A7F" w:rsidR="000A3971" w:rsidRPr="000574F0" w:rsidRDefault="000A3971" w:rsidP="005639F9">
      <w:pPr>
        <w:pStyle w:val="Naslov3"/>
        <w:spacing w:line="276" w:lineRule="auto"/>
      </w:pPr>
      <w:bookmarkStart w:id="14" w:name="_Toc790475947"/>
      <w:bookmarkStart w:id="15" w:name="_Toc175485450"/>
      <w:r>
        <w:t>&lt;&lt;</w:t>
      </w:r>
      <w:r w:rsidR="009715A7">
        <w:t xml:space="preserve"> </w:t>
      </w:r>
      <w:r>
        <w:t>Registracija podjetja &gt;&gt;</w:t>
      </w:r>
      <w:bookmarkEnd w:id="14"/>
      <w:bookmarkEnd w:id="1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92"/>
        <w:gridCol w:w="1270"/>
      </w:tblGrid>
      <w:tr w:rsidR="000A3971" w:rsidRPr="000574F0" w14:paraId="33D1EE16" w14:textId="77777777" w:rsidTr="008A456D">
        <w:tc>
          <w:tcPr>
            <w:tcW w:w="7792" w:type="dxa"/>
            <w:shd w:val="clear" w:color="auto" w:fill="auto"/>
          </w:tcPr>
          <w:p w14:paraId="3C6B502D" w14:textId="77777777" w:rsidR="000A3971" w:rsidRPr="000574F0" w:rsidRDefault="000A3971" w:rsidP="005639F9">
            <w:pPr>
              <w:spacing w:line="276" w:lineRule="auto"/>
              <w:jc w:val="center"/>
              <w:rPr>
                <w:rFonts w:eastAsia="Calibri" w:cs="Calibri"/>
              </w:rPr>
            </w:pPr>
            <w:r w:rsidRPr="000574F0">
              <w:rPr>
                <w:b/>
                <w:bCs/>
              </w:rPr>
              <w:t>Primer uporabe: Registracija podjetja</w:t>
            </w:r>
          </w:p>
        </w:tc>
        <w:tc>
          <w:tcPr>
            <w:tcW w:w="1270" w:type="dxa"/>
            <w:shd w:val="clear" w:color="auto" w:fill="auto"/>
          </w:tcPr>
          <w:p w14:paraId="7BEFA676" w14:textId="792C943D" w:rsidR="000A3971" w:rsidRPr="000574F0" w:rsidRDefault="00B638CD" w:rsidP="005639F9">
            <w:pPr>
              <w:spacing w:line="276" w:lineRule="auto"/>
              <w:rPr>
                <w:i/>
                <w:iCs/>
                <w:color w:val="FF0000"/>
              </w:rPr>
            </w:pPr>
            <w:r>
              <w:rPr>
                <w:b/>
                <w:bCs/>
              </w:rPr>
              <w:t>Id</w:t>
            </w:r>
            <w:r w:rsidR="000A3971" w:rsidRPr="000574F0">
              <w:rPr>
                <w:b/>
                <w:bCs/>
              </w:rPr>
              <w:t xml:space="preserve">: </w:t>
            </w:r>
            <w:r w:rsidR="000A3971" w:rsidRPr="000574F0">
              <w:rPr>
                <w:i/>
                <w:iCs/>
              </w:rPr>
              <w:t>1</w:t>
            </w:r>
          </w:p>
        </w:tc>
      </w:tr>
      <w:tr w:rsidR="000A3971" w:rsidRPr="000574F0" w14:paraId="2F7AFE4A" w14:textId="77777777" w:rsidTr="006F7B6D">
        <w:tc>
          <w:tcPr>
            <w:tcW w:w="9062" w:type="dxa"/>
            <w:gridSpan w:val="2"/>
            <w:shd w:val="clear" w:color="auto" w:fill="auto"/>
          </w:tcPr>
          <w:p w14:paraId="17A78727" w14:textId="77777777" w:rsidR="000A3971" w:rsidRPr="000574F0" w:rsidRDefault="000A3971" w:rsidP="005639F9">
            <w:pPr>
              <w:spacing w:line="276" w:lineRule="auto"/>
              <w:rPr>
                <w:b/>
              </w:rPr>
            </w:pPr>
            <w:r w:rsidRPr="000574F0">
              <w:rPr>
                <w:b/>
                <w:bCs/>
              </w:rPr>
              <w:t>Kratek opis:</w:t>
            </w:r>
          </w:p>
          <w:p w14:paraId="10F8AFBF" w14:textId="60A610B1" w:rsidR="000A3971" w:rsidRPr="000574F0" w:rsidRDefault="00641C60" w:rsidP="005639F9">
            <w:pPr>
              <w:spacing w:line="276" w:lineRule="auto"/>
            </w:pPr>
            <w:r>
              <w:t>Administrator</w:t>
            </w:r>
            <w:r w:rsidR="00D96EBC">
              <w:t xml:space="preserve"> </w:t>
            </w:r>
            <w:r w:rsidR="000A3971" w:rsidRPr="000574F0">
              <w:t>registrira na platformi in doda svoje podjetje na platformo.</w:t>
            </w:r>
          </w:p>
        </w:tc>
      </w:tr>
      <w:tr w:rsidR="000A3971" w:rsidRPr="000574F0" w14:paraId="4B7D8305" w14:textId="77777777" w:rsidTr="006F7B6D">
        <w:tc>
          <w:tcPr>
            <w:tcW w:w="9062" w:type="dxa"/>
            <w:gridSpan w:val="2"/>
            <w:shd w:val="clear" w:color="auto" w:fill="auto"/>
          </w:tcPr>
          <w:p w14:paraId="1C7A36CD" w14:textId="77777777" w:rsidR="000A3971" w:rsidRPr="000574F0" w:rsidRDefault="000A3971" w:rsidP="005639F9">
            <w:pPr>
              <w:spacing w:line="276" w:lineRule="auto"/>
              <w:rPr>
                <w:b/>
              </w:rPr>
            </w:pPr>
            <w:r w:rsidRPr="000574F0">
              <w:rPr>
                <w:b/>
                <w:bCs/>
              </w:rPr>
              <w:t>Akterji:</w:t>
            </w:r>
          </w:p>
          <w:p w14:paraId="179508C1" w14:textId="05850C7C" w:rsidR="000A3971" w:rsidRPr="000574F0" w:rsidRDefault="00641C60" w:rsidP="005639F9">
            <w:pPr>
              <w:spacing w:line="276" w:lineRule="auto"/>
            </w:pPr>
            <w:r>
              <w:t>Administrator</w:t>
            </w:r>
          </w:p>
        </w:tc>
      </w:tr>
      <w:tr w:rsidR="000A3971" w:rsidRPr="000574F0" w14:paraId="6DD4BD2E" w14:textId="77777777" w:rsidTr="006F7B6D">
        <w:tc>
          <w:tcPr>
            <w:tcW w:w="9062" w:type="dxa"/>
            <w:gridSpan w:val="2"/>
            <w:shd w:val="clear" w:color="auto" w:fill="auto"/>
          </w:tcPr>
          <w:p w14:paraId="2918256B" w14:textId="77777777" w:rsidR="000A3971" w:rsidRPr="000574F0" w:rsidRDefault="000A3971" w:rsidP="005639F9">
            <w:pPr>
              <w:spacing w:line="276" w:lineRule="auto"/>
              <w:rPr>
                <w:b/>
                <w:bCs/>
              </w:rPr>
            </w:pPr>
            <w:r w:rsidRPr="000574F0">
              <w:rPr>
                <w:b/>
                <w:bCs/>
              </w:rPr>
              <w:t>Predpogoji:</w:t>
            </w:r>
          </w:p>
          <w:p w14:paraId="1E60421B" w14:textId="77777777" w:rsidR="000A3971" w:rsidRPr="000574F0" w:rsidRDefault="000A3971" w:rsidP="005639F9">
            <w:pPr>
              <w:spacing w:line="276" w:lineRule="auto"/>
            </w:pPr>
            <w:r w:rsidRPr="000574F0">
              <w:t>Podjetje še ni registrirano v IS. IS mora delovati.</w:t>
            </w:r>
          </w:p>
        </w:tc>
      </w:tr>
      <w:tr w:rsidR="000A3971" w:rsidRPr="000574F0" w14:paraId="7AC6EC4F" w14:textId="77777777" w:rsidTr="006F7B6D">
        <w:tc>
          <w:tcPr>
            <w:tcW w:w="9062" w:type="dxa"/>
            <w:gridSpan w:val="2"/>
            <w:shd w:val="clear" w:color="auto" w:fill="auto"/>
          </w:tcPr>
          <w:p w14:paraId="156A7078" w14:textId="77777777" w:rsidR="000A3971" w:rsidRPr="000574F0" w:rsidRDefault="000A3971" w:rsidP="005639F9">
            <w:pPr>
              <w:spacing w:line="276" w:lineRule="auto"/>
              <w:rPr>
                <w:b/>
              </w:rPr>
            </w:pPr>
            <w:r w:rsidRPr="000574F0">
              <w:rPr>
                <w:b/>
                <w:bCs/>
              </w:rPr>
              <w:t>Stanje sistema po primeru uporabe:</w:t>
            </w:r>
          </w:p>
          <w:p w14:paraId="2F696EA8" w14:textId="5C3C9C94" w:rsidR="000A3971" w:rsidRPr="000574F0" w:rsidRDefault="00641C60" w:rsidP="005639F9">
            <w:pPr>
              <w:spacing w:line="276" w:lineRule="auto"/>
            </w:pPr>
            <w:r>
              <w:t>Administrator</w:t>
            </w:r>
            <w:r w:rsidR="000A3971" w:rsidRPr="000574F0">
              <w:t xml:space="preserve"> se je uspešno registriral v IS-ju in dodal podjetje ter prejel e-pošto za vpis v IS.</w:t>
            </w:r>
          </w:p>
        </w:tc>
      </w:tr>
      <w:tr w:rsidR="000A3971" w:rsidRPr="000574F0" w14:paraId="3048DF42" w14:textId="77777777" w:rsidTr="006F7B6D">
        <w:tc>
          <w:tcPr>
            <w:tcW w:w="9062" w:type="dxa"/>
            <w:gridSpan w:val="2"/>
            <w:shd w:val="clear" w:color="auto" w:fill="auto"/>
          </w:tcPr>
          <w:p w14:paraId="3C648544" w14:textId="77777777" w:rsidR="000A3971" w:rsidRPr="000574F0" w:rsidRDefault="000A3971" w:rsidP="005639F9">
            <w:pPr>
              <w:spacing w:line="276" w:lineRule="auto"/>
              <w:rPr>
                <w:b/>
              </w:rPr>
            </w:pPr>
            <w:r w:rsidRPr="000574F0">
              <w:rPr>
                <w:b/>
                <w:bCs/>
              </w:rPr>
              <w:t>Scenarij:</w:t>
            </w:r>
          </w:p>
          <w:p w14:paraId="77595133" w14:textId="77777777" w:rsidR="000A3971" w:rsidRPr="000574F0" w:rsidRDefault="000A3971" w:rsidP="005639F9">
            <w:pPr>
              <w:spacing w:line="276" w:lineRule="auto"/>
            </w:pPr>
            <w:r w:rsidRPr="000574F0">
              <w:t>1. V oknu za prijavo pritisnite povezavo »Registriraj podjetje«.</w:t>
            </w:r>
          </w:p>
          <w:p w14:paraId="388D0704" w14:textId="5DA119EA" w:rsidR="000A3971" w:rsidRPr="000574F0" w:rsidRDefault="000A3971" w:rsidP="005639F9">
            <w:pPr>
              <w:spacing w:line="276" w:lineRule="auto"/>
            </w:pPr>
            <w:r w:rsidRPr="000574F0">
              <w:t>2. Izpolnite vnosna polja "</w:t>
            </w:r>
            <w:r w:rsidR="0006592C">
              <w:t>Company name</w:t>
            </w:r>
            <w:r w:rsidRPr="000574F0">
              <w:t>", "</w:t>
            </w:r>
            <w:r w:rsidR="0006592C">
              <w:t>Address</w:t>
            </w:r>
            <w:r w:rsidRPr="000574F0">
              <w:t>", "</w:t>
            </w:r>
            <w:r w:rsidR="0006592C">
              <w:t>Postal code</w:t>
            </w:r>
            <w:r w:rsidRPr="000574F0">
              <w:t>", "</w:t>
            </w:r>
            <w:r w:rsidR="0006592C">
              <w:t>Email</w:t>
            </w:r>
            <w:r w:rsidRPr="000574F0">
              <w:t>"</w:t>
            </w:r>
            <w:r w:rsidR="0006592C">
              <w:t>, »Password«</w:t>
            </w:r>
            <w:r w:rsidRPr="000574F0">
              <w:t xml:space="preserve"> in "</w:t>
            </w:r>
            <w:r w:rsidR="0006592C">
              <w:t>Confirm Password</w:t>
            </w:r>
            <w:r w:rsidRPr="000574F0">
              <w:t>".</w:t>
            </w:r>
          </w:p>
          <w:p w14:paraId="1552F71A" w14:textId="0C74D2D0" w:rsidR="000A3971" w:rsidRPr="000574F0" w:rsidRDefault="000A3971" w:rsidP="005639F9">
            <w:pPr>
              <w:spacing w:line="276" w:lineRule="auto"/>
            </w:pPr>
            <w:r w:rsidRPr="000574F0">
              <w:lastRenderedPageBreak/>
              <w:t>3. Označite »</w:t>
            </w:r>
            <w:r w:rsidR="0006592C">
              <w:t>I agree to the terms and conditions</w:t>
            </w:r>
            <w:r w:rsidRPr="000574F0">
              <w:t>«.</w:t>
            </w:r>
          </w:p>
          <w:p w14:paraId="2ADE6156" w14:textId="128C6D84" w:rsidR="000A3971" w:rsidRPr="000574F0" w:rsidRDefault="000A3971" w:rsidP="005639F9">
            <w:pPr>
              <w:spacing w:line="276" w:lineRule="auto"/>
            </w:pPr>
            <w:r w:rsidRPr="000574F0">
              <w:t>4. Pritisnite gumb »</w:t>
            </w:r>
            <w:r w:rsidR="0006592C">
              <w:t>Register</w:t>
            </w:r>
            <w:r w:rsidRPr="000574F0">
              <w:t>«.</w:t>
            </w:r>
          </w:p>
        </w:tc>
      </w:tr>
      <w:tr w:rsidR="000A3971" w:rsidRPr="000574F0" w14:paraId="11BBAAEB" w14:textId="77777777" w:rsidTr="006F7B6D">
        <w:tc>
          <w:tcPr>
            <w:tcW w:w="9062" w:type="dxa"/>
            <w:gridSpan w:val="2"/>
            <w:shd w:val="clear" w:color="auto" w:fill="auto"/>
          </w:tcPr>
          <w:p w14:paraId="76A9B799" w14:textId="77777777" w:rsidR="000A3971" w:rsidRPr="000574F0" w:rsidRDefault="000A3971" w:rsidP="005639F9">
            <w:pPr>
              <w:spacing w:line="276" w:lineRule="auto"/>
              <w:rPr>
                <w:b/>
              </w:rPr>
            </w:pPr>
            <w:r w:rsidRPr="000574F0">
              <w:rPr>
                <w:b/>
                <w:bCs/>
              </w:rPr>
              <w:lastRenderedPageBreak/>
              <w:t>Alternativni tokovi:</w:t>
            </w:r>
          </w:p>
          <w:p w14:paraId="67F55381" w14:textId="5A3BD0B7" w:rsidR="000A3971" w:rsidRPr="000574F0" w:rsidRDefault="000A3971" w:rsidP="005639F9">
            <w:pPr>
              <w:spacing w:line="276" w:lineRule="auto"/>
            </w:pPr>
            <w:r w:rsidRPr="000574F0">
              <w:t>1a1. Uporabnik zaradi napake ne more klikniti na povezavo »</w:t>
            </w:r>
            <w:r w:rsidR="00D56265">
              <w:t>Register your company</w:t>
            </w:r>
            <w:r w:rsidRPr="000574F0">
              <w:t>«.</w:t>
            </w:r>
          </w:p>
          <w:p w14:paraId="49915D7F" w14:textId="77777777" w:rsidR="000A3971" w:rsidRPr="000574F0" w:rsidRDefault="000A3971" w:rsidP="005639F9">
            <w:pPr>
              <w:spacing w:line="276" w:lineRule="auto"/>
            </w:pPr>
            <w:r w:rsidRPr="000574F0">
              <w:t>1a2. Uporabnik osveži stran in poskusi znova.</w:t>
            </w:r>
          </w:p>
          <w:p w14:paraId="68BC9E9C" w14:textId="77777777" w:rsidR="000A3971" w:rsidRPr="000574F0" w:rsidRDefault="000A3971" w:rsidP="005639F9">
            <w:pPr>
              <w:spacing w:line="276" w:lineRule="auto"/>
            </w:pPr>
            <w:r w:rsidRPr="000574F0">
              <w:t>1a3. Po osvežitvi poskusite znova.</w:t>
            </w:r>
          </w:p>
          <w:p w14:paraId="271DBFD5" w14:textId="0FE5FBA6" w:rsidR="000A3971" w:rsidRPr="000574F0" w:rsidRDefault="000A3971" w:rsidP="005639F9">
            <w:pPr>
              <w:spacing w:line="276" w:lineRule="auto"/>
            </w:pPr>
            <w:r w:rsidRPr="000574F0">
              <w:t>4a1. Uporabnik zaradi napake ne more pritisniti gumba "</w:t>
            </w:r>
            <w:r w:rsidR="00602EBE">
              <w:t xml:space="preserve"> </w:t>
            </w:r>
            <w:r w:rsidR="00602EBE">
              <w:t>Register</w:t>
            </w:r>
            <w:r w:rsidR="00602EBE" w:rsidRPr="000574F0">
              <w:t xml:space="preserve"> </w:t>
            </w:r>
            <w:r w:rsidRPr="000574F0">
              <w:t>".</w:t>
            </w:r>
          </w:p>
          <w:p w14:paraId="3B551D34" w14:textId="77777777" w:rsidR="000A3971" w:rsidRPr="000574F0" w:rsidRDefault="000A3971" w:rsidP="005639F9">
            <w:pPr>
              <w:spacing w:line="276" w:lineRule="auto"/>
            </w:pPr>
            <w:r w:rsidRPr="000574F0">
              <w:t>4a2. Uporabnik osveži stran in poskusi znova.</w:t>
            </w:r>
          </w:p>
          <w:p w14:paraId="4B4E3107" w14:textId="77777777" w:rsidR="000A3971" w:rsidRPr="000574F0" w:rsidRDefault="000A3971" w:rsidP="005639F9">
            <w:pPr>
              <w:spacing w:line="276" w:lineRule="auto"/>
            </w:pPr>
            <w:r w:rsidRPr="000574F0">
              <w:t>4a3. Po osvežitvi poskusite znova.</w:t>
            </w:r>
          </w:p>
        </w:tc>
      </w:tr>
      <w:tr w:rsidR="000A3971" w:rsidRPr="000574F0" w14:paraId="7FFF1F01" w14:textId="77777777" w:rsidTr="006F7B6D">
        <w:tc>
          <w:tcPr>
            <w:tcW w:w="9062" w:type="dxa"/>
            <w:gridSpan w:val="2"/>
            <w:shd w:val="clear" w:color="auto" w:fill="auto"/>
          </w:tcPr>
          <w:p w14:paraId="6798B6E3" w14:textId="77777777" w:rsidR="000A3971" w:rsidRPr="000574F0" w:rsidRDefault="000A3971" w:rsidP="005639F9">
            <w:pPr>
              <w:spacing w:line="276" w:lineRule="auto"/>
              <w:rPr>
                <w:b/>
                <w:bCs/>
              </w:rPr>
            </w:pPr>
            <w:r w:rsidRPr="000574F0">
              <w:rPr>
                <w:b/>
                <w:bCs/>
              </w:rPr>
              <w:t>Izjeme:</w:t>
            </w:r>
          </w:p>
          <w:p w14:paraId="68AD012C" w14:textId="2276486D" w:rsidR="000A3971" w:rsidRPr="000574F0" w:rsidRDefault="000A3971" w:rsidP="005639F9">
            <w:pPr>
              <w:spacing w:line="276" w:lineRule="auto"/>
            </w:pPr>
            <w:r w:rsidRPr="000574F0">
              <w:t>3a1. Zaradi napake uporabnik ne more označiti "</w:t>
            </w:r>
            <w:r w:rsidR="00602EBE">
              <w:t xml:space="preserve"> </w:t>
            </w:r>
            <w:r w:rsidR="00602EBE">
              <w:t>I agree to the terms and conditions</w:t>
            </w:r>
            <w:r w:rsidR="00602EBE" w:rsidRPr="000574F0">
              <w:t xml:space="preserve"> </w:t>
            </w:r>
            <w:r w:rsidRPr="000574F0">
              <w:t>", ne glede na to, kolikokrat poskusi.</w:t>
            </w:r>
          </w:p>
          <w:p w14:paraId="5012E59A" w14:textId="77777777" w:rsidR="000A3971" w:rsidRPr="000574F0" w:rsidRDefault="000A3971" w:rsidP="005639F9">
            <w:pPr>
              <w:spacing w:line="276" w:lineRule="auto"/>
            </w:pPr>
            <w:r w:rsidRPr="000574F0">
              <w:t>4a1. Zaradi napake uporabnik ne prejme potrditvenega e-poštnega sporočila, ne glede na to, kolikokrat je podjetje registriral v aplikaciji.</w:t>
            </w:r>
          </w:p>
        </w:tc>
      </w:tr>
    </w:tbl>
    <w:p w14:paraId="7955764D" w14:textId="77777777" w:rsidR="000A3971" w:rsidRPr="000574F0" w:rsidRDefault="000A3971" w:rsidP="005639F9">
      <w:pPr>
        <w:spacing w:line="276" w:lineRule="auto"/>
      </w:pPr>
    </w:p>
    <w:p w14:paraId="5EA85B70" w14:textId="77777777" w:rsidR="000A3971" w:rsidRPr="000574F0" w:rsidRDefault="000A3971" w:rsidP="005639F9">
      <w:pPr>
        <w:pStyle w:val="Naslov3"/>
        <w:spacing w:line="276" w:lineRule="auto"/>
      </w:pPr>
      <w:bookmarkStart w:id="16" w:name="_Toc2124077161"/>
      <w:bookmarkStart w:id="17" w:name="_Toc175485451"/>
      <w:r>
        <w:t>&lt;&lt; Dodajanje uporabnikov na platformo &gt;&gt;</w:t>
      </w:r>
      <w:bookmarkEnd w:id="16"/>
      <w:bookmarkEnd w:id="1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33"/>
        <w:gridCol w:w="1129"/>
      </w:tblGrid>
      <w:tr w:rsidR="000A3971" w:rsidRPr="000574F0" w14:paraId="778A93E5" w14:textId="77777777" w:rsidTr="008A456D">
        <w:tc>
          <w:tcPr>
            <w:tcW w:w="7933" w:type="dxa"/>
            <w:shd w:val="clear" w:color="auto" w:fill="auto"/>
          </w:tcPr>
          <w:p w14:paraId="7BC8AE14" w14:textId="77777777" w:rsidR="000A3971" w:rsidRPr="000574F0" w:rsidRDefault="000A3971" w:rsidP="005639F9">
            <w:pPr>
              <w:spacing w:line="276" w:lineRule="auto"/>
              <w:jc w:val="center"/>
              <w:rPr>
                <w:rFonts w:eastAsia="Calibri" w:cs="Calibri"/>
              </w:rPr>
            </w:pPr>
            <w:r w:rsidRPr="000574F0">
              <w:rPr>
                <w:b/>
                <w:bCs/>
              </w:rPr>
              <w:t>Primer uporabe: Dodajanje uporabnikov na platformo</w:t>
            </w:r>
          </w:p>
        </w:tc>
        <w:tc>
          <w:tcPr>
            <w:tcW w:w="1129" w:type="dxa"/>
            <w:shd w:val="clear" w:color="auto" w:fill="auto"/>
          </w:tcPr>
          <w:p w14:paraId="5CCB1FAA" w14:textId="5299C665" w:rsidR="000A3971" w:rsidRPr="000574F0" w:rsidRDefault="00B638CD" w:rsidP="005639F9">
            <w:pPr>
              <w:spacing w:line="276" w:lineRule="auto"/>
              <w:rPr>
                <w:i/>
                <w:iCs/>
                <w:color w:val="FF0000"/>
              </w:rPr>
            </w:pPr>
            <w:r>
              <w:rPr>
                <w:b/>
                <w:bCs/>
              </w:rPr>
              <w:t>Id</w:t>
            </w:r>
            <w:r w:rsidR="000A3971" w:rsidRPr="000574F0">
              <w:rPr>
                <w:b/>
                <w:bCs/>
              </w:rPr>
              <w:t xml:space="preserve">: </w:t>
            </w:r>
            <w:r w:rsidR="000A3971" w:rsidRPr="000574F0">
              <w:rPr>
                <w:i/>
                <w:iCs/>
              </w:rPr>
              <w:t>2</w:t>
            </w:r>
          </w:p>
        </w:tc>
      </w:tr>
      <w:tr w:rsidR="000A3971" w:rsidRPr="000574F0" w14:paraId="46EF2D08" w14:textId="77777777" w:rsidTr="006F7B6D">
        <w:tc>
          <w:tcPr>
            <w:tcW w:w="9062" w:type="dxa"/>
            <w:gridSpan w:val="2"/>
            <w:shd w:val="clear" w:color="auto" w:fill="auto"/>
          </w:tcPr>
          <w:p w14:paraId="1A58C1EA" w14:textId="77777777" w:rsidR="000A3971" w:rsidRPr="000574F0" w:rsidRDefault="000A3971" w:rsidP="005639F9">
            <w:pPr>
              <w:spacing w:line="276" w:lineRule="auto"/>
              <w:rPr>
                <w:b/>
              </w:rPr>
            </w:pPr>
            <w:r w:rsidRPr="000574F0">
              <w:rPr>
                <w:b/>
                <w:bCs/>
              </w:rPr>
              <w:t>Kratek opis:</w:t>
            </w:r>
          </w:p>
          <w:p w14:paraId="5A13DC16" w14:textId="1C4FC810" w:rsidR="000A3971" w:rsidRPr="000574F0" w:rsidRDefault="00641C60" w:rsidP="005639F9">
            <w:pPr>
              <w:spacing w:line="276" w:lineRule="auto"/>
            </w:pPr>
            <w:r>
              <w:t>Administrator</w:t>
            </w:r>
            <w:r w:rsidR="000A3971" w:rsidRPr="000574F0">
              <w:t xml:space="preserve"> lahko uporabnike doda na platformo iz predhodno pripravljenega seznama in jim dodeli vlogo.</w:t>
            </w:r>
          </w:p>
        </w:tc>
      </w:tr>
      <w:tr w:rsidR="000A3971" w:rsidRPr="000574F0" w14:paraId="5A8BB65D" w14:textId="77777777" w:rsidTr="006F7B6D">
        <w:tc>
          <w:tcPr>
            <w:tcW w:w="9062" w:type="dxa"/>
            <w:gridSpan w:val="2"/>
            <w:shd w:val="clear" w:color="auto" w:fill="auto"/>
          </w:tcPr>
          <w:p w14:paraId="609F5B1B" w14:textId="77777777" w:rsidR="000A3971" w:rsidRPr="000574F0" w:rsidRDefault="000A3971" w:rsidP="005639F9">
            <w:pPr>
              <w:spacing w:line="276" w:lineRule="auto"/>
              <w:rPr>
                <w:b/>
              </w:rPr>
            </w:pPr>
            <w:r w:rsidRPr="000574F0">
              <w:rPr>
                <w:b/>
                <w:bCs/>
              </w:rPr>
              <w:t>Akterji:</w:t>
            </w:r>
          </w:p>
          <w:p w14:paraId="5C76F46C" w14:textId="3BBACFAD" w:rsidR="000A3971" w:rsidRPr="000574F0" w:rsidRDefault="00641C60" w:rsidP="005639F9">
            <w:pPr>
              <w:spacing w:line="276" w:lineRule="auto"/>
            </w:pPr>
            <w:r>
              <w:t>Administrator</w:t>
            </w:r>
          </w:p>
        </w:tc>
      </w:tr>
      <w:tr w:rsidR="000A3971" w:rsidRPr="000574F0" w14:paraId="5DBE4E1D" w14:textId="77777777" w:rsidTr="006F7B6D">
        <w:tc>
          <w:tcPr>
            <w:tcW w:w="9062" w:type="dxa"/>
            <w:gridSpan w:val="2"/>
            <w:shd w:val="clear" w:color="auto" w:fill="auto"/>
          </w:tcPr>
          <w:p w14:paraId="3CDFF38A" w14:textId="77777777" w:rsidR="000A3971" w:rsidRPr="000574F0" w:rsidRDefault="000A3971" w:rsidP="005639F9">
            <w:pPr>
              <w:spacing w:line="276" w:lineRule="auto"/>
              <w:rPr>
                <w:b/>
                <w:bCs/>
              </w:rPr>
            </w:pPr>
            <w:r w:rsidRPr="000574F0">
              <w:rPr>
                <w:b/>
                <w:bCs/>
              </w:rPr>
              <w:t>Predpogoji:</w:t>
            </w:r>
          </w:p>
          <w:p w14:paraId="768EC23B" w14:textId="77777777" w:rsidR="000A3971" w:rsidRPr="000574F0" w:rsidRDefault="000A3971" w:rsidP="005639F9">
            <w:pPr>
              <w:spacing w:line="276" w:lineRule="auto"/>
            </w:pPr>
            <w:r w:rsidRPr="000574F0">
              <w:t>Uporabnik je že prijavljen v IS in ima seznam zaposlenih, ki jih je treba dodati na platformo. IS mora delovati.</w:t>
            </w:r>
          </w:p>
        </w:tc>
      </w:tr>
      <w:tr w:rsidR="000A3971" w:rsidRPr="000574F0" w14:paraId="2D027241" w14:textId="77777777" w:rsidTr="006F7B6D">
        <w:tc>
          <w:tcPr>
            <w:tcW w:w="9062" w:type="dxa"/>
            <w:gridSpan w:val="2"/>
            <w:shd w:val="clear" w:color="auto" w:fill="auto"/>
          </w:tcPr>
          <w:p w14:paraId="68C791F6" w14:textId="77777777" w:rsidR="000A3971" w:rsidRPr="000574F0" w:rsidRDefault="000A3971" w:rsidP="005639F9">
            <w:pPr>
              <w:spacing w:line="276" w:lineRule="auto"/>
              <w:rPr>
                <w:b/>
              </w:rPr>
            </w:pPr>
            <w:r w:rsidRPr="000574F0">
              <w:rPr>
                <w:b/>
                <w:bCs/>
              </w:rPr>
              <w:t>Stanje sistema po primeru uporabe:</w:t>
            </w:r>
          </w:p>
          <w:p w14:paraId="4B378BFE" w14:textId="08BDECBA" w:rsidR="000A3971" w:rsidRPr="000574F0" w:rsidRDefault="00641C60" w:rsidP="005639F9">
            <w:pPr>
              <w:spacing w:line="276" w:lineRule="auto"/>
            </w:pPr>
            <w:r>
              <w:t>Administrator</w:t>
            </w:r>
            <w:r w:rsidR="000A3971" w:rsidRPr="000574F0">
              <w:t xml:space="preserve"> je uspešno dodal vse zaposlene, ki so bili na seznamu, in jim dodelil vloge. Prejeli so e-poštno sporočilo o registraciji v IS.</w:t>
            </w:r>
          </w:p>
        </w:tc>
      </w:tr>
      <w:tr w:rsidR="000A3971" w:rsidRPr="000574F0" w14:paraId="1D40332F" w14:textId="77777777" w:rsidTr="006F7B6D">
        <w:tc>
          <w:tcPr>
            <w:tcW w:w="9062" w:type="dxa"/>
            <w:gridSpan w:val="2"/>
            <w:shd w:val="clear" w:color="auto" w:fill="auto"/>
          </w:tcPr>
          <w:p w14:paraId="51E5FF6E" w14:textId="77777777" w:rsidR="000A3971" w:rsidRPr="000574F0" w:rsidRDefault="000A3971" w:rsidP="005639F9">
            <w:pPr>
              <w:spacing w:line="276" w:lineRule="auto"/>
              <w:rPr>
                <w:b/>
              </w:rPr>
            </w:pPr>
            <w:r w:rsidRPr="000574F0">
              <w:rPr>
                <w:b/>
                <w:bCs/>
              </w:rPr>
              <w:t>Scenarij:</w:t>
            </w:r>
          </w:p>
          <w:p w14:paraId="7F84F44D" w14:textId="289405ED" w:rsidR="000A3971" w:rsidRPr="000574F0" w:rsidRDefault="000A3971" w:rsidP="005639F9">
            <w:pPr>
              <w:spacing w:line="276" w:lineRule="auto"/>
            </w:pPr>
            <w:r w:rsidRPr="000574F0">
              <w:t>1. Pritisnite gumb »</w:t>
            </w:r>
            <w:r w:rsidR="00BA0B91">
              <w:t>Add User</w:t>
            </w:r>
            <w:r w:rsidRPr="000574F0">
              <w:t>« na profilu.</w:t>
            </w:r>
          </w:p>
          <w:p w14:paraId="2A9D29E8" w14:textId="2D99FE8E" w:rsidR="000A3971" w:rsidRPr="000574F0" w:rsidRDefault="000A3971" w:rsidP="005639F9">
            <w:pPr>
              <w:spacing w:line="276" w:lineRule="auto"/>
            </w:pPr>
            <w:r w:rsidRPr="000574F0">
              <w:t>2. Izpolnite vnosna polja "</w:t>
            </w:r>
            <w:r w:rsidR="00BA0B91">
              <w:t>Name and Surname</w:t>
            </w:r>
            <w:r w:rsidRPr="000574F0">
              <w:t>", "</w:t>
            </w:r>
            <w:r w:rsidR="00BA0B91">
              <w:t>Email</w:t>
            </w:r>
            <w:r w:rsidRPr="000574F0">
              <w:t>" in "</w:t>
            </w:r>
            <w:r w:rsidR="00BA0B91">
              <w:t>Role</w:t>
            </w:r>
            <w:r w:rsidRPr="000574F0">
              <w:t>".</w:t>
            </w:r>
          </w:p>
          <w:p w14:paraId="6A5D6D8A" w14:textId="24E279B8" w:rsidR="000A3971" w:rsidRPr="000574F0" w:rsidRDefault="000A3971" w:rsidP="005639F9">
            <w:pPr>
              <w:spacing w:line="276" w:lineRule="auto"/>
            </w:pPr>
            <w:r w:rsidRPr="000574F0">
              <w:t>3. Pritisnite gumb »</w:t>
            </w:r>
            <w:r w:rsidR="00314B14">
              <w:t>Confirm</w:t>
            </w:r>
            <w:r w:rsidRPr="000574F0">
              <w:t>«.</w:t>
            </w:r>
          </w:p>
        </w:tc>
      </w:tr>
      <w:tr w:rsidR="000A3971" w:rsidRPr="000574F0" w14:paraId="33895A4D" w14:textId="77777777" w:rsidTr="006F7B6D">
        <w:tc>
          <w:tcPr>
            <w:tcW w:w="9062" w:type="dxa"/>
            <w:gridSpan w:val="2"/>
            <w:shd w:val="clear" w:color="auto" w:fill="auto"/>
          </w:tcPr>
          <w:p w14:paraId="42F842B4" w14:textId="77777777" w:rsidR="000A3971" w:rsidRPr="000574F0" w:rsidRDefault="000A3971" w:rsidP="005639F9">
            <w:pPr>
              <w:spacing w:line="276" w:lineRule="auto"/>
              <w:rPr>
                <w:b/>
              </w:rPr>
            </w:pPr>
            <w:r w:rsidRPr="000574F0">
              <w:rPr>
                <w:b/>
                <w:bCs/>
              </w:rPr>
              <w:t>Alternativni tokovi:</w:t>
            </w:r>
          </w:p>
          <w:p w14:paraId="4923C8CF" w14:textId="44BC5E7C" w:rsidR="000A3971" w:rsidRPr="000574F0" w:rsidRDefault="000A3971" w:rsidP="005639F9">
            <w:pPr>
              <w:spacing w:line="276" w:lineRule="auto"/>
            </w:pPr>
            <w:r w:rsidRPr="000574F0">
              <w:lastRenderedPageBreak/>
              <w:t>1a1. Uporabnik zaradi napake ne more klikniti na gumb »</w:t>
            </w:r>
            <w:r w:rsidR="008A456D">
              <w:t>Add User</w:t>
            </w:r>
            <w:r w:rsidRPr="000574F0">
              <w:t>«.</w:t>
            </w:r>
          </w:p>
          <w:p w14:paraId="7CDB89BB" w14:textId="77777777" w:rsidR="000A3971" w:rsidRPr="000574F0" w:rsidRDefault="000A3971" w:rsidP="005639F9">
            <w:pPr>
              <w:spacing w:line="276" w:lineRule="auto"/>
            </w:pPr>
            <w:r w:rsidRPr="000574F0">
              <w:t>1a2. Uporabnik osveži stran in poskusi znova.</w:t>
            </w:r>
          </w:p>
          <w:p w14:paraId="0D3FD7A7" w14:textId="77777777" w:rsidR="000A3971" w:rsidRPr="000574F0" w:rsidRDefault="000A3971" w:rsidP="005639F9">
            <w:pPr>
              <w:spacing w:line="276" w:lineRule="auto"/>
            </w:pPr>
            <w:r w:rsidRPr="000574F0">
              <w:t>1a3. Po osvežitvi poskusite znova.</w:t>
            </w:r>
          </w:p>
          <w:p w14:paraId="6540D9F0" w14:textId="665BE87B" w:rsidR="000A3971" w:rsidRPr="000574F0" w:rsidRDefault="000A3971" w:rsidP="005639F9">
            <w:pPr>
              <w:spacing w:line="276" w:lineRule="auto"/>
            </w:pPr>
            <w:r w:rsidRPr="000574F0">
              <w:t>3a1. Uporabnik zaradi napake ne more klikniti na gumb »</w:t>
            </w:r>
            <w:r w:rsidR="008A456D">
              <w:t>Confirm</w:t>
            </w:r>
            <w:r w:rsidRPr="000574F0">
              <w:t>«.</w:t>
            </w:r>
          </w:p>
          <w:p w14:paraId="03F5B5D7" w14:textId="77777777" w:rsidR="000A3971" w:rsidRPr="000574F0" w:rsidRDefault="000A3971" w:rsidP="005639F9">
            <w:pPr>
              <w:spacing w:line="276" w:lineRule="auto"/>
            </w:pPr>
            <w:r w:rsidRPr="000574F0">
              <w:t>3a2. Uporabnik osveži stran in poskusi znova.</w:t>
            </w:r>
          </w:p>
          <w:p w14:paraId="044DB0EE" w14:textId="77777777" w:rsidR="000A3971" w:rsidRPr="000574F0" w:rsidRDefault="000A3971" w:rsidP="005639F9">
            <w:pPr>
              <w:spacing w:line="276" w:lineRule="auto"/>
            </w:pPr>
            <w:r w:rsidRPr="000574F0">
              <w:t>3a3. Po osvežitvi poskusite znova.</w:t>
            </w:r>
          </w:p>
        </w:tc>
      </w:tr>
      <w:tr w:rsidR="000A3971" w:rsidRPr="000574F0" w14:paraId="39BEF2BF" w14:textId="77777777" w:rsidTr="006F7B6D">
        <w:tc>
          <w:tcPr>
            <w:tcW w:w="9062" w:type="dxa"/>
            <w:gridSpan w:val="2"/>
            <w:shd w:val="clear" w:color="auto" w:fill="auto"/>
          </w:tcPr>
          <w:p w14:paraId="375A0C85" w14:textId="77777777" w:rsidR="000A3971" w:rsidRPr="000574F0" w:rsidRDefault="000A3971" w:rsidP="005639F9">
            <w:pPr>
              <w:spacing w:line="276" w:lineRule="auto"/>
              <w:rPr>
                <w:b/>
              </w:rPr>
            </w:pPr>
            <w:r w:rsidRPr="000574F0">
              <w:rPr>
                <w:b/>
                <w:bCs/>
              </w:rPr>
              <w:lastRenderedPageBreak/>
              <w:t>Izjeme:</w:t>
            </w:r>
          </w:p>
          <w:p w14:paraId="149F2E46" w14:textId="792F5CFB" w:rsidR="000A3971" w:rsidRPr="000574F0" w:rsidRDefault="000A3971" w:rsidP="005639F9">
            <w:pPr>
              <w:spacing w:line="276" w:lineRule="auto"/>
            </w:pPr>
            <w:r w:rsidRPr="000574F0">
              <w:t xml:space="preserve">3a1. Zaradi napake </w:t>
            </w:r>
            <w:r w:rsidR="0033669A">
              <w:t>a</w:t>
            </w:r>
            <w:r w:rsidR="00641C60">
              <w:t>dministrator</w:t>
            </w:r>
            <w:r w:rsidRPr="000574F0">
              <w:t xml:space="preserve"> ne more dodati novega uporabnika, ne glede na to, kolikokrat potrdi dodanega uporabnika.</w:t>
            </w:r>
          </w:p>
        </w:tc>
      </w:tr>
    </w:tbl>
    <w:p w14:paraId="6D734F84"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7BBE7BC0" w14:textId="77777777" w:rsidR="000A3971" w:rsidRPr="000574F0" w:rsidRDefault="000A3971" w:rsidP="005639F9">
      <w:pPr>
        <w:pStyle w:val="Naslov3"/>
        <w:spacing w:line="276" w:lineRule="auto"/>
      </w:pPr>
      <w:bookmarkStart w:id="18" w:name="_Toc959792492"/>
      <w:bookmarkStart w:id="19" w:name="_Toc175485452"/>
      <w:r>
        <w:t>&lt;&lt; Prijavite se v platformo &gt;&gt;</w:t>
      </w:r>
      <w:bookmarkEnd w:id="18"/>
      <w:bookmarkEnd w:id="1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33"/>
        <w:gridCol w:w="1129"/>
      </w:tblGrid>
      <w:tr w:rsidR="000A3971" w:rsidRPr="000574F0" w14:paraId="7BC0AEC3" w14:textId="77777777" w:rsidTr="008A456D">
        <w:tc>
          <w:tcPr>
            <w:tcW w:w="7933" w:type="dxa"/>
            <w:shd w:val="clear" w:color="auto" w:fill="auto"/>
          </w:tcPr>
          <w:p w14:paraId="559E7E3E" w14:textId="77777777" w:rsidR="000A3971" w:rsidRPr="000574F0" w:rsidRDefault="000A3971" w:rsidP="005639F9">
            <w:pPr>
              <w:spacing w:line="276" w:lineRule="auto"/>
              <w:jc w:val="center"/>
              <w:rPr>
                <w:rFonts w:eastAsia="Calibri" w:cs="Calibri"/>
              </w:rPr>
            </w:pPr>
            <w:r w:rsidRPr="000574F0">
              <w:rPr>
                <w:b/>
                <w:bCs/>
              </w:rPr>
              <w:t>Primer uporabe: Prijavite se na platformo</w:t>
            </w:r>
          </w:p>
        </w:tc>
        <w:tc>
          <w:tcPr>
            <w:tcW w:w="1129" w:type="dxa"/>
            <w:shd w:val="clear" w:color="auto" w:fill="auto"/>
          </w:tcPr>
          <w:p w14:paraId="3C5DF65A" w14:textId="64088A0B" w:rsidR="000A3971" w:rsidRPr="000574F0" w:rsidRDefault="008A456D" w:rsidP="005639F9">
            <w:pPr>
              <w:spacing w:line="276" w:lineRule="auto"/>
              <w:rPr>
                <w:i/>
                <w:iCs/>
                <w:color w:val="FF0000"/>
              </w:rPr>
            </w:pPr>
            <w:r>
              <w:rPr>
                <w:b/>
                <w:bCs/>
              </w:rPr>
              <w:t>Id</w:t>
            </w:r>
            <w:r w:rsidR="000A3971" w:rsidRPr="000574F0">
              <w:rPr>
                <w:b/>
                <w:bCs/>
              </w:rPr>
              <w:t xml:space="preserve">: </w:t>
            </w:r>
            <w:r w:rsidR="000A3971" w:rsidRPr="000574F0">
              <w:rPr>
                <w:i/>
                <w:iCs/>
              </w:rPr>
              <w:t>3</w:t>
            </w:r>
          </w:p>
        </w:tc>
      </w:tr>
      <w:tr w:rsidR="000A3971" w:rsidRPr="000574F0" w14:paraId="08F58A8A" w14:textId="77777777" w:rsidTr="006F7B6D">
        <w:tc>
          <w:tcPr>
            <w:tcW w:w="9062" w:type="dxa"/>
            <w:gridSpan w:val="2"/>
            <w:shd w:val="clear" w:color="auto" w:fill="auto"/>
          </w:tcPr>
          <w:p w14:paraId="29FD6767" w14:textId="77777777" w:rsidR="000A3971" w:rsidRPr="000574F0" w:rsidRDefault="000A3971" w:rsidP="005639F9">
            <w:pPr>
              <w:spacing w:line="276" w:lineRule="auto"/>
              <w:rPr>
                <w:b/>
              </w:rPr>
            </w:pPr>
            <w:r w:rsidRPr="000574F0">
              <w:rPr>
                <w:b/>
                <w:bCs/>
              </w:rPr>
              <w:t>Kratek opis:</w:t>
            </w:r>
          </w:p>
          <w:p w14:paraId="797497EE" w14:textId="77777777" w:rsidR="000A3971" w:rsidRPr="000574F0" w:rsidRDefault="000A3971" w:rsidP="005639F9">
            <w:pPr>
              <w:spacing w:line="276" w:lineRule="auto"/>
            </w:pPr>
            <w:r w:rsidRPr="000574F0">
              <w:t>Uporabnik se lahko prijavi na platformo s svojim e-poštnim naslovom in geslom.</w:t>
            </w:r>
          </w:p>
        </w:tc>
      </w:tr>
      <w:tr w:rsidR="000A3971" w:rsidRPr="000574F0" w14:paraId="4CE4051A" w14:textId="77777777" w:rsidTr="006F7B6D">
        <w:tc>
          <w:tcPr>
            <w:tcW w:w="9062" w:type="dxa"/>
            <w:gridSpan w:val="2"/>
            <w:shd w:val="clear" w:color="auto" w:fill="auto"/>
          </w:tcPr>
          <w:p w14:paraId="4ED07406" w14:textId="77777777" w:rsidR="000A3971" w:rsidRPr="000574F0" w:rsidRDefault="000A3971" w:rsidP="005639F9">
            <w:pPr>
              <w:spacing w:line="276" w:lineRule="auto"/>
              <w:rPr>
                <w:b/>
              </w:rPr>
            </w:pPr>
            <w:r w:rsidRPr="000574F0">
              <w:rPr>
                <w:b/>
                <w:bCs/>
              </w:rPr>
              <w:t>Akterji:</w:t>
            </w:r>
          </w:p>
          <w:p w14:paraId="2DFFE43F" w14:textId="3E7268F6" w:rsidR="000A3971" w:rsidRPr="000574F0" w:rsidRDefault="00A6262B" w:rsidP="005639F9">
            <w:pPr>
              <w:spacing w:line="276" w:lineRule="auto"/>
            </w:pPr>
            <w:r>
              <w:t>Zaposleni</w:t>
            </w:r>
            <w:r w:rsidR="000A3971" w:rsidRPr="000574F0">
              <w:t xml:space="preserve">, </w:t>
            </w:r>
            <w:r w:rsidR="00CB5A5D">
              <w:t>Upravitelj</w:t>
            </w:r>
            <w:r w:rsidR="000A3971" w:rsidRPr="000574F0">
              <w:t>, administrator</w:t>
            </w:r>
          </w:p>
        </w:tc>
      </w:tr>
      <w:tr w:rsidR="000A3971" w:rsidRPr="000574F0" w14:paraId="31FDFFE3" w14:textId="77777777" w:rsidTr="006F7B6D">
        <w:tc>
          <w:tcPr>
            <w:tcW w:w="9062" w:type="dxa"/>
            <w:gridSpan w:val="2"/>
            <w:shd w:val="clear" w:color="auto" w:fill="auto"/>
          </w:tcPr>
          <w:p w14:paraId="62A48378" w14:textId="77777777" w:rsidR="000A3971" w:rsidRPr="000574F0" w:rsidRDefault="000A3971" w:rsidP="005639F9">
            <w:pPr>
              <w:spacing w:line="276" w:lineRule="auto"/>
              <w:rPr>
                <w:b/>
                <w:bCs/>
              </w:rPr>
            </w:pPr>
            <w:r w:rsidRPr="000574F0">
              <w:rPr>
                <w:b/>
                <w:bCs/>
              </w:rPr>
              <w:t>Predpogoji:</w:t>
            </w:r>
          </w:p>
          <w:p w14:paraId="5C54884E" w14:textId="46316C8D" w:rsidR="000A3971" w:rsidRPr="000574F0" w:rsidRDefault="000A3971" w:rsidP="005639F9">
            <w:pPr>
              <w:spacing w:line="276" w:lineRule="auto"/>
            </w:pPr>
            <w:r w:rsidRPr="000574F0">
              <w:t xml:space="preserve">Uporabnika je </w:t>
            </w:r>
            <w:r w:rsidR="00CB5A5D">
              <w:t>a</w:t>
            </w:r>
            <w:r w:rsidR="00641C60">
              <w:t>dministrator</w:t>
            </w:r>
            <w:r w:rsidRPr="000574F0">
              <w:t xml:space="preserve"> že dodal na platformo in ima določen e-poštni naslov in geslo. IS mora delovati.</w:t>
            </w:r>
          </w:p>
        </w:tc>
      </w:tr>
      <w:tr w:rsidR="000A3971" w:rsidRPr="000574F0" w14:paraId="47FA7396" w14:textId="77777777" w:rsidTr="006F7B6D">
        <w:tc>
          <w:tcPr>
            <w:tcW w:w="9062" w:type="dxa"/>
            <w:gridSpan w:val="2"/>
            <w:shd w:val="clear" w:color="auto" w:fill="auto"/>
          </w:tcPr>
          <w:p w14:paraId="784E825A" w14:textId="77777777" w:rsidR="000A3971" w:rsidRPr="000574F0" w:rsidRDefault="000A3971" w:rsidP="005639F9">
            <w:pPr>
              <w:spacing w:line="276" w:lineRule="auto"/>
              <w:rPr>
                <w:b/>
              </w:rPr>
            </w:pPr>
            <w:r w:rsidRPr="000574F0">
              <w:rPr>
                <w:b/>
                <w:bCs/>
              </w:rPr>
              <w:t>Stanje sistema po primeru uporabe:</w:t>
            </w:r>
          </w:p>
          <w:p w14:paraId="76EB9D32" w14:textId="77777777" w:rsidR="000A3971" w:rsidRPr="000574F0" w:rsidRDefault="000A3971" w:rsidP="005639F9">
            <w:pPr>
              <w:spacing w:line="276" w:lineRule="auto"/>
            </w:pPr>
            <w:r w:rsidRPr="000574F0">
              <w:t>Uporabnik je prijavljen v IS in je na začetni strani platforme.</w:t>
            </w:r>
          </w:p>
        </w:tc>
      </w:tr>
      <w:tr w:rsidR="000A3971" w:rsidRPr="000574F0" w14:paraId="48879B0B" w14:textId="77777777" w:rsidTr="006F7B6D">
        <w:tc>
          <w:tcPr>
            <w:tcW w:w="9062" w:type="dxa"/>
            <w:gridSpan w:val="2"/>
            <w:shd w:val="clear" w:color="auto" w:fill="auto"/>
          </w:tcPr>
          <w:p w14:paraId="6E311509" w14:textId="77777777" w:rsidR="000A3971" w:rsidRPr="000574F0" w:rsidRDefault="000A3971" w:rsidP="005639F9">
            <w:pPr>
              <w:spacing w:line="276" w:lineRule="auto"/>
              <w:rPr>
                <w:b/>
              </w:rPr>
            </w:pPr>
            <w:r w:rsidRPr="000574F0">
              <w:rPr>
                <w:b/>
                <w:bCs/>
              </w:rPr>
              <w:t>Scenarij:</w:t>
            </w:r>
          </w:p>
          <w:p w14:paraId="6C00E869" w14:textId="3A474F11" w:rsidR="000A3971" w:rsidRPr="000574F0" w:rsidRDefault="000A3971" w:rsidP="005639F9">
            <w:pPr>
              <w:spacing w:line="276" w:lineRule="auto"/>
            </w:pPr>
            <w:r w:rsidRPr="000574F0">
              <w:t>1. V oknu za prijavo izpolnite polji za vnos »</w:t>
            </w:r>
            <w:r w:rsidR="001A6804">
              <w:t>Email</w:t>
            </w:r>
            <w:r w:rsidRPr="000574F0">
              <w:t>« in »</w:t>
            </w:r>
            <w:r w:rsidR="001A6804">
              <w:t>Password</w:t>
            </w:r>
            <w:r w:rsidRPr="000574F0">
              <w:t>«.</w:t>
            </w:r>
          </w:p>
          <w:p w14:paraId="79E104F1" w14:textId="6BAC8E0E" w:rsidR="000A3971" w:rsidRPr="000574F0" w:rsidRDefault="000A3971" w:rsidP="005639F9">
            <w:pPr>
              <w:spacing w:line="276" w:lineRule="auto"/>
            </w:pPr>
            <w:r w:rsidRPr="000574F0">
              <w:t>2. Pritisnite gumb »</w:t>
            </w:r>
            <w:r w:rsidR="001A6804">
              <w:t>Login</w:t>
            </w:r>
            <w:r w:rsidRPr="000574F0">
              <w:t>«.</w:t>
            </w:r>
          </w:p>
        </w:tc>
      </w:tr>
      <w:tr w:rsidR="000A3971" w:rsidRPr="000574F0" w14:paraId="3C3EE073" w14:textId="77777777" w:rsidTr="006F7B6D">
        <w:tc>
          <w:tcPr>
            <w:tcW w:w="9062" w:type="dxa"/>
            <w:gridSpan w:val="2"/>
            <w:shd w:val="clear" w:color="auto" w:fill="auto"/>
          </w:tcPr>
          <w:p w14:paraId="1553DAD4" w14:textId="77777777" w:rsidR="000A3971" w:rsidRPr="000574F0" w:rsidRDefault="000A3971" w:rsidP="005639F9">
            <w:pPr>
              <w:spacing w:line="276" w:lineRule="auto"/>
              <w:rPr>
                <w:b/>
              </w:rPr>
            </w:pPr>
            <w:r w:rsidRPr="000574F0">
              <w:rPr>
                <w:b/>
                <w:bCs/>
              </w:rPr>
              <w:t>Alternativni tokovi:</w:t>
            </w:r>
          </w:p>
          <w:p w14:paraId="4CFEA4B9" w14:textId="3EFA91BA" w:rsidR="000A3971" w:rsidRPr="000574F0" w:rsidRDefault="000A3971" w:rsidP="005639F9">
            <w:pPr>
              <w:spacing w:line="276" w:lineRule="auto"/>
            </w:pPr>
            <w:r>
              <w:t>2</w:t>
            </w:r>
            <w:r w:rsidRPr="000574F0">
              <w:t>a1. Uporabnik zaradi napake ne more pritisniti gumba "</w:t>
            </w:r>
            <w:r w:rsidR="000456A3">
              <w:t>Login</w:t>
            </w:r>
            <w:r w:rsidRPr="000574F0">
              <w:t>".</w:t>
            </w:r>
          </w:p>
          <w:p w14:paraId="60021F67" w14:textId="77777777" w:rsidR="000A3971" w:rsidRPr="000574F0" w:rsidRDefault="000A3971" w:rsidP="005639F9">
            <w:pPr>
              <w:spacing w:line="276" w:lineRule="auto"/>
            </w:pPr>
            <w:r>
              <w:t>2</w:t>
            </w:r>
            <w:r w:rsidRPr="000574F0">
              <w:t>a2. Uporabnik osveži stran in poskusi znova.</w:t>
            </w:r>
          </w:p>
          <w:p w14:paraId="4C7B9639" w14:textId="77777777" w:rsidR="000A3971" w:rsidRPr="000574F0" w:rsidRDefault="000A3971" w:rsidP="005639F9">
            <w:pPr>
              <w:spacing w:line="276" w:lineRule="auto"/>
            </w:pPr>
            <w:r>
              <w:t>2</w:t>
            </w:r>
            <w:r w:rsidRPr="000574F0">
              <w:t>a3. Po osvežitvi poskusite znova.</w:t>
            </w:r>
          </w:p>
        </w:tc>
      </w:tr>
      <w:tr w:rsidR="000A3971" w:rsidRPr="000574F0" w14:paraId="117042A9" w14:textId="77777777" w:rsidTr="006F7B6D">
        <w:tc>
          <w:tcPr>
            <w:tcW w:w="9062" w:type="dxa"/>
            <w:gridSpan w:val="2"/>
            <w:shd w:val="clear" w:color="auto" w:fill="auto"/>
          </w:tcPr>
          <w:p w14:paraId="53356A27" w14:textId="77777777" w:rsidR="000A3971" w:rsidRPr="000574F0" w:rsidRDefault="000A3971" w:rsidP="005639F9">
            <w:pPr>
              <w:spacing w:line="276" w:lineRule="auto"/>
              <w:rPr>
                <w:b/>
                <w:bCs/>
              </w:rPr>
            </w:pPr>
            <w:r w:rsidRPr="000574F0">
              <w:rPr>
                <w:b/>
                <w:bCs/>
              </w:rPr>
              <w:t>Izjeme:</w:t>
            </w:r>
          </w:p>
          <w:p w14:paraId="433633DB" w14:textId="77777777" w:rsidR="000A3971" w:rsidRPr="000574F0" w:rsidRDefault="000A3971" w:rsidP="005639F9">
            <w:pPr>
              <w:spacing w:line="276" w:lineRule="auto"/>
            </w:pPr>
            <w:r w:rsidRPr="000574F0">
              <w:t>2a1. Zaradi napake uporabnik ne more dostopati do platforme, ne glede na to, kolikokrat izpolni prijavnico in jo potrdi.</w:t>
            </w:r>
          </w:p>
        </w:tc>
      </w:tr>
    </w:tbl>
    <w:p w14:paraId="1ABA08AA" w14:textId="77777777" w:rsidR="000A3971" w:rsidRPr="000574F0" w:rsidRDefault="000A3971" w:rsidP="005639F9">
      <w:pPr>
        <w:spacing w:line="276" w:lineRule="auto"/>
      </w:pPr>
    </w:p>
    <w:p w14:paraId="6DEB2F3B" w14:textId="77777777" w:rsidR="000A3971" w:rsidRPr="000574F0" w:rsidRDefault="000A3971" w:rsidP="005639F9">
      <w:pPr>
        <w:pStyle w:val="Naslov3"/>
        <w:spacing w:line="276" w:lineRule="auto"/>
      </w:pPr>
      <w:bookmarkStart w:id="20" w:name="_Toc721683014"/>
      <w:bookmarkStart w:id="21" w:name="_Toc175485453"/>
      <w:r>
        <w:lastRenderedPageBreak/>
        <w:t>&lt;&lt; Dodajanje domen znanja &gt;&gt;</w:t>
      </w:r>
      <w:bookmarkEnd w:id="20"/>
      <w:bookmarkEnd w:id="2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33"/>
        <w:gridCol w:w="1129"/>
      </w:tblGrid>
      <w:tr w:rsidR="000A3971" w:rsidRPr="000574F0" w14:paraId="6D431C13" w14:textId="77777777" w:rsidTr="0039719F">
        <w:tc>
          <w:tcPr>
            <w:tcW w:w="7933" w:type="dxa"/>
            <w:shd w:val="clear" w:color="auto" w:fill="auto"/>
          </w:tcPr>
          <w:p w14:paraId="727FE397" w14:textId="77777777" w:rsidR="000A3971" w:rsidRPr="000574F0" w:rsidRDefault="000A3971" w:rsidP="005639F9">
            <w:pPr>
              <w:spacing w:line="276" w:lineRule="auto"/>
              <w:jc w:val="center"/>
              <w:rPr>
                <w:rFonts w:eastAsia="Calibri" w:cs="Calibri"/>
              </w:rPr>
            </w:pPr>
            <w:r w:rsidRPr="000574F0">
              <w:rPr>
                <w:b/>
                <w:bCs/>
              </w:rPr>
              <w:t>Primer uporabe: Dodajanje domen znanja</w:t>
            </w:r>
          </w:p>
        </w:tc>
        <w:tc>
          <w:tcPr>
            <w:tcW w:w="1129" w:type="dxa"/>
            <w:shd w:val="clear" w:color="auto" w:fill="auto"/>
          </w:tcPr>
          <w:p w14:paraId="2F4B0D1F" w14:textId="2F01627F" w:rsidR="000A3971" w:rsidRPr="000574F0" w:rsidRDefault="0039719F" w:rsidP="005639F9">
            <w:pPr>
              <w:spacing w:line="276" w:lineRule="auto"/>
              <w:rPr>
                <w:i/>
                <w:iCs/>
                <w:color w:val="FF0000"/>
              </w:rPr>
            </w:pPr>
            <w:r>
              <w:rPr>
                <w:b/>
                <w:bCs/>
              </w:rPr>
              <w:t>Id</w:t>
            </w:r>
            <w:r w:rsidR="000A3971" w:rsidRPr="000574F0">
              <w:rPr>
                <w:b/>
                <w:bCs/>
              </w:rPr>
              <w:t xml:space="preserve">: </w:t>
            </w:r>
            <w:r w:rsidR="000A3971" w:rsidRPr="000574F0">
              <w:rPr>
                <w:i/>
                <w:iCs/>
              </w:rPr>
              <w:t>4</w:t>
            </w:r>
          </w:p>
        </w:tc>
      </w:tr>
      <w:tr w:rsidR="000A3971" w:rsidRPr="000574F0" w14:paraId="20427847" w14:textId="77777777" w:rsidTr="006F7B6D">
        <w:tc>
          <w:tcPr>
            <w:tcW w:w="9062" w:type="dxa"/>
            <w:gridSpan w:val="2"/>
            <w:shd w:val="clear" w:color="auto" w:fill="auto"/>
          </w:tcPr>
          <w:p w14:paraId="4298FF7C" w14:textId="77777777" w:rsidR="000A3971" w:rsidRPr="000574F0" w:rsidRDefault="000A3971" w:rsidP="005639F9">
            <w:pPr>
              <w:spacing w:line="276" w:lineRule="auto"/>
              <w:rPr>
                <w:b/>
              </w:rPr>
            </w:pPr>
            <w:r w:rsidRPr="000574F0">
              <w:rPr>
                <w:b/>
                <w:bCs/>
              </w:rPr>
              <w:t>Kratek opis:</w:t>
            </w:r>
          </w:p>
          <w:p w14:paraId="028E182F" w14:textId="711E2620" w:rsidR="000A3971" w:rsidRPr="000574F0" w:rsidRDefault="00CB5A5D" w:rsidP="005639F9">
            <w:pPr>
              <w:spacing w:line="276" w:lineRule="auto"/>
            </w:pPr>
            <w:r>
              <w:t>Upravitelj</w:t>
            </w:r>
            <w:r w:rsidR="000A3971" w:rsidRPr="000574F0">
              <w:t xml:space="preserve"> lahko doda </w:t>
            </w:r>
            <w:r w:rsidR="00540B55">
              <w:t>domeno</w:t>
            </w:r>
            <w:r w:rsidR="000A3971" w:rsidRPr="000574F0">
              <w:t xml:space="preserve"> znanja, npr. tržne trende in analizo industrije.</w:t>
            </w:r>
          </w:p>
        </w:tc>
      </w:tr>
      <w:tr w:rsidR="000A3971" w:rsidRPr="000574F0" w14:paraId="059C6152" w14:textId="77777777" w:rsidTr="006F7B6D">
        <w:tc>
          <w:tcPr>
            <w:tcW w:w="9062" w:type="dxa"/>
            <w:gridSpan w:val="2"/>
            <w:shd w:val="clear" w:color="auto" w:fill="auto"/>
          </w:tcPr>
          <w:p w14:paraId="310CEDEC" w14:textId="77777777" w:rsidR="000A3971" w:rsidRPr="000574F0" w:rsidRDefault="000A3971" w:rsidP="005639F9">
            <w:pPr>
              <w:spacing w:line="276" w:lineRule="auto"/>
              <w:rPr>
                <w:b/>
              </w:rPr>
            </w:pPr>
            <w:r w:rsidRPr="000574F0">
              <w:rPr>
                <w:b/>
                <w:bCs/>
              </w:rPr>
              <w:t>Akterji:</w:t>
            </w:r>
          </w:p>
          <w:p w14:paraId="58105511" w14:textId="2CA98FB7" w:rsidR="000A3971" w:rsidRPr="000574F0" w:rsidRDefault="00CB5A5D" w:rsidP="005639F9">
            <w:pPr>
              <w:spacing w:line="276" w:lineRule="auto"/>
            </w:pPr>
            <w:r>
              <w:t>Upravitelj</w:t>
            </w:r>
          </w:p>
        </w:tc>
      </w:tr>
      <w:tr w:rsidR="000A3971" w:rsidRPr="000574F0" w14:paraId="47A3B5D9" w14:textId="77777777" w:rsidTr="006F7B6D">
        <w:tc>
          <w:tcPr>
            <w:tcW w:w="9062" w:type="dxa"/>
            <w:gridSpan w:val="2"/>
            <w:shd w:val="clear" w:color="auto" w:fill="auto"/>
          </w:tcPr>
          <w:p w14:paraId="5B4E28BB" w14:textId="77777777" w:rsidR="000A3971" w:rsidRPr="000574F0" w:rsidRDefault="000A3971" w:rsidP="005639F9">
            <w:pPr>
              <w:spacing w:line="276" w:lineRule="auto"/>
              <w:rPr>
                <w:b/>
                <w:bCs/>
              </w:rPr>
            </w:pPr>
            <w:r w:rsidRPr="000574F0">
              <w:rPr>
                <w:b/>
                <w:bCs/>
              </w:rPr>
              <w:t>Predpogoji:</w:t>
            </w:r>
          </w:p>
          <w:p w14:paraId="607D72A3" w14:textId="77777777" w:rsidR="000A3971" w:rsidRPr="000574F0" w:rsidRDefault="000A3971" w:rsidP="005639F9">
            <w:pPr>
              <w:spacing w:line="276" w:lineRule="auto"/>
            </w:pPr>
            <w:r w:rsidRPr="000574F0">
              <w:t>Uporabnik je že prijavljen v IS. IS mora delovati.</w:t>
            </w:r>
          </w:p>
        </w:tc>
      </w:tr>
      <w:tr w:rsidR="000A3971" w:rsidRPr="000574F0" w14:paraId="0850ADEE" w14:textId="77777777" w:rsidTr="006F7B6D">
        <w:tc>
          <w:tcPr>
            <w:tcW w:w="9062" w:type="dxa"/>
            <w:gridSpan w:val="2"/>
            <w:shd w:val="clear" w:color="auto" w:fill="auto"/>
          </w:tcPr>
          <w:p w14:paraId="6E842F7A" w14:textId="77777777" w:rsidR="000A3971" w:rsidRPr="000574F0" w:rsidRDefault="000A3971" w:rsidP="005639F9">
            <w:pPr>
              <w:spacing w:line="276" w:lineRule="auto"/>
              <w:rPr>
                <w:b/>
              </w:rPr>
            </w:pPr>
            <w:r w:rsidRPr="000574F0">
              <w:rPr>
                <w:b/>
                <w:bCs/>
              </w:rPr>
              <w:t>Stanje sistema po primeru uporabe:</w:t>
            </w:r>
          </w:p>
          <w:p w14:paraId="601E5FDE" w14:textId="77777777" w:rsidR="000A3971" w:rsidRPr="000574F0" w:rsidRDefault="000A3971" w:rsidP="005639F9">
            <w:pPr>
              <w:spacing w:line="276" w:lineRule="auto"/>
            </w:pPr>
            <w:r w:rsidRPr="000574F0">
              <w:t>Uporabnik je uspešno dodal domeno znanja. Prikaže se v profilu uporabnika.</w:t>
            </w:r>
          </w:p>
        </w:tc>
      </w:tr>
      <w:tr w:rsidR="000A3971" w:rsidRPr="000574F0" w14:paraId="38DEA432" w14:textId="77777777" w:rsidTr="006F7B6D">
        <w:tc>
          <w:tcPr>
            <w:tcW w:w="9062" w:type="dxa"/>
            <w:gridSpan w:val="2"/>
            <w:shd w:val="clear" w:color="auto" w:fill="auto"/>
          </w:tcPr>
          <w:p w14:paraId="1A2D349E" w14:textId="77777777" w:rsidR="000A3971" w:rsidRPr="000574F0" w:rsidRDefault="000A3971" w:rsidP="005639F9">
            <w:pPr>
              <w:spacing w:line="276" w:lineRule="auto"/>
              <w:rPr>
                <w:b/>
              </w:rPr>
            </w:pPr>
            <w:r w:rsidRPr="000574F0">
              <w:rPr>
                <w:b/>
                <w:bCs/>
              </w:rPr>
              <w:t>Scenarij:</w:t>
            </w:r>
          </w:p>
          <w:p w14:paraId="53484ADE" w14:textId="0E63B4F2" w:rsidR="000A3971" w:rsidRPr="000574F0" w:rsidRDefault="000A3971" w:rsidP="005639F9">
            <w:pPr>
              <w:spacing w:line="276" w:lineRule="auto"/>
            </w:pPr>
            <w:r w:rsidRPr="000574F0">
              <w:t>1. Pritisnite gumb »</w:t>
            </w:r>
            <w:r w:rsidR="00E53396">
              <w:t>Add Knowledge Domain</w:t>
            </w:r>
            <w:r w:rsidRPr="000574F0">
              <w:t>« na profilu.</w:t>
            </w:r>
          </w:p>
          <w:p w14:paraId="176D0CB4" w14:textId="732FA06F" w:rsidR="000A3971" w:rsidRPr="000574F0" w:rsidRDefault="000A3971" w:rsidP="005639F9">
            <w:pPr>
              <w:spacing w:line="276" w:lineRule="auto"/>
            </w:pPr>
            <w:r w:rsidRPr="000574F0">
              <w:t>2. Izpolnite vnosni polji »</w:t>
            </w:r>
            <w:r w:rsidR="00E53396">
              <w:t>Name</w:t>
            </w:r>
            <w:r w:rsidRPr="000574F0">
              <w:t>« in »</w:t>
            </w:r>
            <w:r w:rsidR="00E53396">
              <w:t>Description</w:t>
            </w:r>
            <w:r w:rsidRPr="000574F0">
              <w:t>«.</w:t>
            </w:r>
          </w:p>
          <w:p w14:paraId="4D8D1800" w14:textId="093588DC" w:rsidR="000A3971" w:rsidRPr="000574F0" w:rsidRDefault="000A3971" w:rsidP="005639F9">
            <w:pPr>
              <w:spacing w:line="276" w:lineRule="auto"/>
            </w:pPr>
            <w:r w:rsidRPr="000574F0">
              <w:t>3. Pritisnite gumb »</w:t>
            </w:r>
            <w:r w:rsidR="00E53396">
              <w:t>Submit</w:t>
            </w:r>
            <w:r w:rsidRPr="000574F0">
              <w:t>«.</w:t>
            </w:r>
          </w:p>
        </w:tc>
      </w:tr>
      <w:tr w:rsidR="000A3971" w:rsidRPr="000574F0" w14:paraId="0ABE90ED" w14:textId="77777777" w:rsidTr="006F7B6D">
        <w:tc>
          <w:tcPr>
            <w:tcW w:w="9062" w:type="dxa"/>
            <w:gridSpan w:val="2"/>
            <w:shd w:val="clear" w:color="auto" w:fill="auto"/>
          </w:tcPr>
          <w:p w14:paraId="504DF718" w14:textId="77777777" w:rsidR="000A3971" w:rsidRPr="000574F0" w:rsidRDefault="000A3971" w:rsidP="005639F9">
            <w:pPr>
              <w:spacing w:line="276" w:lineRule="auto"/>
              <w:rPr>
                <w:b/>
              </w:rPr>
            </w:pPr>
            <w:r w:rsidRPr="000574F0">
              <w:rPr>
                <w:b/>
                <w:bCs/>
              </w:rPr>
              <w:t>Alternativni tokovi:</w:t>
            </w:r>
          </w:p>
          <w:p w14:paraId="5A0D20E5" w14:textId="02A8EEE4" w:rsidR="000A3971" w:rsidRPr="000574F0" w:rsidRDefault="000A3971" w:rsidP="005639F9">
            <w:pPr>
              <w:spacing w:line="276" w:lineRule="auto"/>
            </w:pPr>
            <w:r w:rsidRPr="000574F0">
              <w:t>1a1. Uporabnik zaradi napake ne more klikniti na gumb »</w:t>
            </w:r>
            <w:r w:rsidR="003325B4">
              <w:t>Add Knowledge Domain</w:t>
            </w:r>
            <w:r w:rsidRPr="000574F0">
              <w:t>«.</w:t>
            </w:r>
          </w:p>
          <w:p w14:paraId="44B3CE7A" w14:textId="77777777" w:rsidR="000A3971" w:rsidRPr="000574F0" w:rsidRDefault="000A3971" w:rsidP="005639F9">
            <w:pPr>
              <w:spacing w:line="276" w:lineRule="auto"/>
            </w:pPr>
            <w:r w:rsidRPr="000574F0">
              <w:t>1a2. Uporabnik osveži stran in poskusi znova.</w:t>
            </w:r>
          </w:p>
          <w:p w14:paraId="4104FDA1" w14:textId="77777777" w:rsidR="000A3971" w:rsidRPr="000574F0" w:rsidRDefault="000A3971" w:rsidP="005639F9">
            <w:pPr>
              <w:spacing w:line="276" w:lineRule="auto"/>
            </w:pPr>
            <w:r w:rsidRPr="000574F0">
              <w:t>1a3. Po osvežitvi poskusite znova.</w:t>
            </w:r>
          </w:p>
          <w:p w14:paraId="7782E51F" w14:textId="78C8FD4B" w:rsidR="000A3971" w:rsidRPr="000574F0" w:rsidRDefault="000A3971" w:rsidP="005639F9">
            <w:pPr>
              <w:spacing w:line="276" w:lineRule="auto"/>
            </w:pPr>
            <w:r w:rsidRPr="000574F0">
              <w:t>3a1. Uporabnik zaradi napake ne more klikniti na gumb »</w:t>
            </w:r>
            <w:r w:rsidR="003325B4">
              <w:t>Submit</w:t>
            </w:r>
            <w:r w:rsidRPr="000574F0">
              <w:t>«.</w:t>
            </w:r>
          </w:p>
          <w:p w14:paraId="739CDC15" w14:textId="77777777" w:rsidR="000A3971" w:rsidRPr="000574F0" w:rsidRDefault="000A3971" w:rsidP="005639F9">
            <w:pPr>
              <w:spacing w:line="276" w:lineRule="auto"/>
            </w:pPr>
            <w:r w:rsidRPr="000574F0">
              <w:t>3a2. Uporabnik osveži stran in poskusi znova.</w:t>
            </w:r>
          </w:p>
          <w:p w14:paraId="63B3FB5A" w14:textId="77777777" w:rsidR="000A3971" w:rsidRPr="000574F0" w:rsidRDefault="000A3971" w:rsidP="005639F9">
            <w:pPr>
              <w:spacing w:line="276" w:lineRule="auto"/>
            </w:pPr>
            <w:r w:rsidRPr="000574F0">
              <w:t>3a3. Po osvežitvi poskusite znova.</w:t>
            </w:r>
          </w:p>
        </w:tc>
      </w:tr>
      <w:tr w:rsidR="000A3971" w:rsidRPr="000574F0" w14:paraId="55737E18" w14:textId="77777777" w:rsidTr="006F7B6D">
        <w:tc>
          <w:tcPr>
            <w:tcW w:w="9062" w:type="dxa"/>
            <w:gridSpan w:val="2"/>
            <w:shd w:val="clear" w:color="auto" w:fill="auto"/>
          </w:tcPr>
          <w:p w14:paraId="4BCA96C9" w14:textId="77777777" w:rsidR="000A3971" w:rsidRPr="000574F0" w:rsidRDefault="000A3971" w:rsidP="005639F9">
            <w:pPr>
              <w:spacing w:line="276" w:lineRule="auto"/>
              <w:rPr>
                <w:b/>
              </w:rPr>
            </w:pPr>
            <w:r w:rsidRPr="000574F0">
              <w:rPr>
                <w:b/>
                <w:bCs/>
              </w:rPr>
              <w:t>Izjeme:</w:t>
            </w:r>
          </w:p>
          <w:p w14:paraId="360769D2" w14:textId="77777777" w:rsidR="000A3971" w:rsidRPr="000574F0" w:rsidRDefault="000A3971" w:rsidP="005639F9">
            <w:pPr>
              <w:spacing w:line="276" w:lineRule="auto"/>
            </w:pPr>
            <w:r w:rsidRPr="000574F0">
              <w:t>3a1. Zaradi napake uporabnik ne more dodati nove domene, ne glede na to, kolikokrat potrdi dodano domeno.</w:t>
            </w:r>
          </w:p>
        </w:tc>
      </w:tr>
    </w:tbl>
    <w:p w14:paraId="4AB952A2"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42A3EA9E" w14:textId="77777777" w:rsidR="000A3971" w:rsidRPr="000574F0" w:rsidRDefault="000A3971" w:rsidP="005639F9">
      <w:pPr>
        <w:pStyle w:val="Naslov3"/>
        <w:spacing w:line="276" w:lineRule="auto"/>
      </w:pPr>
      <w:bookmarkStart w:id="22" w:name="_Toc1942781461"/>
      <w:bookmarkStart w:id="23" w:name="_Toc175485454"/>
      <w:r>
        <w:t>&lt;&lt; Opredelitev ključnih spretnosti &gt;&gt;</w:t>
      </w:r>
      <w:bookmarkEnd w:id="22"/>
      <w:bookmarkEnd w:id="2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33"/>
        <w:gridCol w:w="1129"/>
      </w:tblGrid>
      <w:tr w:rsidR="000A3971" w:rsidRPr="000574F0" w14:paraId="6B51C8DA" w14:textId="77777777" w:rsidTr="00BA4F67">
        <w:tc>
          <w:tcPr>
            <w:tcW w:w="7933" w:type="dxa"/>
            <w:shd w:val="clear" w:color="auto" w:fill="auto"/>
          </w:tcPr>
          <w:p w14:paraId="256C7A1B" w14:textId="77777777" w:rsidR="000A3971" w:rsidRPr="000574F0" w:rsidRDefault="000A3971" w:rsidP="005639F9">
            <w:pPr>
              <w:spacing w:line="276" w:lineRule="auto"/>
              <w:jc w:val="center"/>
              <w:rPr>
                <w:rFonts w:eastAsia="Calibri" w:cs="Calibri"/>
              </w:rPr>
            </w:pPr>
            <w:r w:rsidRPr="000574F0">
              <w:rPr>
                <w:b/>
                <w:bCs/>
              </w:rPr>
              <w:t>Primer uporabe: Opredelitev ključnih veščin</w:t>
            </w:r>
          </w:p>
        </w:tc>
        <w:tc>
          <w:tcPr>
            <w:tcW w:w="1129" w:type="dxa"/>
            <w:shd w:val="clear" w:color="auto" w:fill="auto"/>
          </w:tcPr>
          <w:p w14:paraId="4D9514F5" w14:textId="67CE51CE" w:rsidR="000A3971" w:rsidRPr="000574F0" w:rsidRDefault="00BA4F67" w:rsidP="005639F9">
            <w:pPr>
              <w:spacing w:line="276" w:lineRule="auto"/>
              <w:rPr>
                <w:i/>
                <w:iCs/>
                <w:color w:val="FF0000"/>
              </w:rPr>
            </w:pPr>
            <w:r>
              <w:rPr>
                <w:b/>
                <w:bCs/>
              </w:rPr>
              <w:t>Id</w:t>
            </w:r>
            <w:r w:rsidR="000A3971" w:rsidRPr="000574F0">
              <w:rPr>
                <w:b/>
                <w:bCs/>
              </w:rPr>
              <w:t xml:space="preserve">: </w:t>
            </w:r>
            <w:r w:rsidR="000A3971" w:rsidRPr="000574F0">
              <w:rPr>
                <w:i/>
                <w:iCs/>
              </w:rPr>
              <w:t>5</w:t>
            </w:r>
          </w:p>
        </w:tc>
      </w:tr>
      <w:tr w:rsidR="000A3971" w:rsidRPr="000574F0" w14:paraId="5B6AC31E" w14:textId="77777777" w:rsidTr="006F7B6D">
        <w:tc>
          <w:tcPr>
            <w:tcW w:w="9062" w:type="dxa"/>
            <w:gridSpan w:val="2"/>
            <w:shd w:val="clear" w:color="auto" w:fill="auto"/>
          </w:tcPr>
          <w:p w14:paraId="3B9348D5" w14:textId="77777777" w:rsidR="000A3971" w:rsidRPr="000574F0" w:rsidRDefault="000A3971" w:rsidP="005639F9">
            <w:pPr>
              <w:spacing w:line="276" w:lineRule="auto"/>
              <w:rPr>
                <w:b/>
              </w:rPr>
            </w:pPr>
            <w:r w:rsidRPr="000574F0">
              <w:rPr>
                <w:b/>
                <w:bCs/>
              </w:rPr>
              <w:t>Kratek opis:</w:t>
            </w:r>
          </w:p>
          <w:p w14:paraId="1C5DF41D" w14:textId="7FFB1D25" w:rsidR="000A3971" w:rsidRPr="000574F0" w:rsidRDefault="00CB5A5D" w:rsidP="005639F9">
            <w:pPr>
              <w:spacing w:line="276" w:lineRule="auto"/>
            </w:pPr>
            <w:r>
              <w:t>Upravitelj</w:t>
            </w:r>
            <w:r w:rsidR="000A3971" w:rsidRPr="000574F0">
              <w:t xml:space="preserve"> doda domeni opis ključnih veščin in kaj se pričakuje od uporabnikov v tej specifični domeni.</w:t>
            </w:r>
          </w:p>
        </w:tc>
      </w:tr>
      <w:tr w:rsidR="000A3971" w:rsidRPr="000574F0" w14:paraId="7841E75C" w14:textId="77777777" w:rsidTr="006F7B6D">
        <w:tc>
          <w:tcPr>
            <w:tcW w:w="9062" w:type="dxa"/>
            <w:gridSpan w:val="2"/>
            <w:shd w:val="clear" w:color="auto" w:fill="auto"/>
          </w:tcPr>
          <w:p w14:paraId="29CC33C9" w14:textId="77777777" w:rsidR="000A3971" w:rsidRPr="000574F0" w:rsidRDefault="000A3971" w:rsidP="005639F9">
            <w:pPr>
              <w:spacing w:line="276" w:lineRule="auto"/>
              <w:rPr>
                <w:b/>
              </w:rPr>
            </w:pPr>
            <w:r w:rsidRPr="000574F0">
              <w:rPr>
                <w:b/>
                <w:bCs/>
              </w:rPr>
              <w:t>Akterji:</w:t>
            </w:r>
          </w:p>
          <w:p w14:paraId="19EB705A" w14:textId="5F9A0116" w:rsidR="000A3971" w:rsidRPr="000574F0" w:rsidRDefault="00CB5A5D" w:rsidP="005639F9">
            <w:pPr>
              <w:spacing w:line="276" w:lineRule="auto"/>
            </w:pPr>
            <w:r>
              <w:t>Upravitelj</w:t>
            </w:r>
          </w:p>
        </w:tc>
      </w:tr>
      <w:tr w:rsidR="000A3971" w:rsidRPr="000574F0" w14:paraId="3780CFAB" w14:textId="77777777" w:rsidTr="006F7B6D">
        <w:tc>
          <w:tcPr>
            <w:tcW w:w="9062" w:type="dxa"/>
            <w:gridSpan w:val="2"/>
            <w:shd w:val="clear" w:color="auto" w:fill="auto"/>
          </w:tcPr>
          <w:p w14:paraId="1355BD3E" w14:textId="77777777" w:rsidR="000A3971" w:rsidRPr="000574F0" w:rsidRDefault="000A3971" w:rsidP="005639F9">
            <w:pPr>
              <w:spacing w:line="276" w:lineRule="auto"/>
              <w:rPr>
                <w:b/>
                <w:bCs/>
              </w:rPr>
            </w:pPr>
            <w:r w:rsidRPr="000574F0">
              <w:rPr>
                <w:b/>
                <w:bCs/>
              </w:rPr>
              <w:lastRenderedPageBreak/>
              <w:t>Predpogoji:</w:t>
            </w:r>
          </w:p>
          <w:p w14:paraId="5B49C113" w14:textId="77777777" w:rsidR="000A3971" w:rsidRPr="000574F0" w:rsidRDefault="000A3971" w:rsidP="005639F9">
            <w:pPr>
              <w:spacing w:line="276" w:lineRule="auto"/>
            </w:pPr>
            <w:r w:rsidRPr="000574F0">
              <w:t>Uporabnik je že prijavljen v IS in je že ustvaril domeno znanja. IS mora delovati.</w:t>
            </w:r>
          </w:p>
        </w:tc>
      </w:tr>
      <w:tr w:rsidR="000A3971" w:rsidRPr="000574F0" w14:paraId="2C4B6A1C" w14:textId="77777777" w:rsidTr="006F7B6D">
        <w:tc>
          <w:tcPr>
            <w:tcW w:w="9062" w:type="dxa"/>
            <w:gridSpan w:val="2"/>
            <w:shd w:val="clear" w:color="auto" w:fill="auto"/>
          </w:tcPr>
          <w:p w14:paraId="63AB9DD3" w14:textId="77777777" w:rsidR="000A3971" w:rsidRPr="000574F0" w:rsidRDefault="000A3971" w:rsidP="005639F9">
            <w:pPr>
              <w:spacing w:line="276" w:lineRule="auto"/>
              <w:rPr>
                <w:b/>
              </w:rPr>
            </w:pPr>
            <w:r w:rsidRPr="000574F0">
              <w:rPr>
                <w:b/>
                <w:bCs/>
              </w:rPr>
              <w:t>Stanje sistema po primeru uporabe:</w:t>
            </w:r>
          </w:p>
          <w:p w14:paraId="49D2852A" w14:textId="371AECC3" w:rsidR="000A3971" w:rsidRPr="000574F0" w:rsidRDefault="000A3971" w:rsidP="005639F9">
            <w:pPr>
              <w:spacing w:line="276" w:lineRule="auto"/>
            </w:pPr>
            <w:r w:rsidRPr="000574F0">
              <w:t>Na strani domene znanja je v razdelku »</w:t>
            </w:r>
            <w:r w:rsidR="00B20968">
              <w:t>Key Skills</w:t>
            </w:r>
            <w:r w:rsidRPr="000574F0">
              <w:t>« prikazan opis ključnih znanj in pričakovanj drugih uporabnikov.</w:t>
            </w:r>
          </w:p>
        </w:tc>
      </w:tr>
      <w:tr w:rsidR="000A3971" w:rsidRPr="000574F0" w14:paraId="2806E09F" w14:textId="77777777" w:rsidTr="006F7B6D">
        <w:tc>
          <w:tcPr>
            <w:tcW w:w="9062" w:type="dxa"/>
            <w:gridSpan w:val="2"/>
            <w:shd w:val="clear" w:color="auto" w:fill="auto"/>
          </w:tcPr>
          <w:p w14:paraId="64328372" w14:textId="77777777" w:rsidR="000A3971" w:rsidRPr="000574F0" w:rsidRDefault="000A3971" w:rsidP="005639F9">
            <w:pPr>
              <w:spacing w:line="276" w:lineRule="auto"/>
              <w:rPr>
                <w:b/>
              </w:rPr>
            </w:pPr>
            <w:r w:rsidRPr="000574F0">
              <w:rPr>
                <w:b/>
                <w:bCs/>
              </w:rPr>
              <w:t>Scenarij:</w:t>
            </w:r>
          </w:p>
          <w:p w14:paraId="00E98D00" w14:textId="6031C7D5" w:rsidR="000A3971" w:rsidRPr="000574F0" w:rsidRDefault="000A3971" w:rsidP="005639F9">
            <w:pPr>
              <w:spacing w:line="276" w:lineRule="auto"/>
            </w:pPr>
            <w:r w:rsidRPr="000574F0">
              <w:t xml:space="preserve">1. Izberite </w:t>
            </w:r>
            <w:r w:rsidR="00540B55">
              <w:t>domeno</w:t>
            </w:r>
            <w:r w:rsidRPr="000574F0">
              <w:t xml:space="preserve"> znanja.</w:t>
            </w:r>
          </w:p>
          <w:p w14:paraId="1AD2F1A6" w14:textId="3FA6B070" w:rsidR="000A3971" w:rsidRPr="000574F0" w:rsidRDefault="000A3971" w:rsidP="005639F9">
            <w:pPr>
              <w:spacing w:line="276" w:lineRule="auto"/>
            </w:pPr>
            <w:r w:rsidRPr="000574F0">
              <w:t>2. Izpolnite vnosno polje »</w:t>
            </w:r>
            <w:r w:rsidR="00211FCF">
              <w:t>Key Skills«.</w:t>
            </w:r>
          </w:p>
          <w:p w14:paraId="298D2D12" w14:textId="11B65B42" w:rsidR="000A3971" w:rsidRPr="000574F0" w:rsidRDefault="000A3971" w:rsidP="005639F9">
            <w:pPr>
              <w:spacing w:line="276" w:lineRule="auto"/>
            </w:pPr>
            <w:r w:rsidRPr="000574F0">
              <w:t>3. Pritisnite gumb »</w:t>
            </w:r>
            <w:r w:rsidR="00211FCF">
              <w:t>Submit</w:t>
            </w:r>
            <w:r w:rsidRPr="000574F0">
              <w:t>«.</w:t>
            </w:r>
          </w:p>
        </w:tc>
      </w:tr>
      <w:tr w:rsidR="000A3971" w:rsidRPr="000574F0" w14:paraId="63FA2DF5" w14:textId="77777777" w:rsidTr="006F7B6D">
        <w:tc>
          <w:tcPr>
            <w:tcW w:w="9062" w:type="dxa"/>
            <w:gridSpan w:val="2"/>
            <w:shd w:val="clear" w:color="auto" w:fill="auto"/>
          </w:tcPr>
          <w:p w14:paraId="2AE40420" w14:textId="77777777" w:rsidR="000A3971" w:rsidRPr="000574F0" w:rsidRDefault="000A3971" w:rsidP="005639F9">
            <w:pPr>
              <w:spacing w:line="276" w:lineRule="auto"/>
              <w:rPr>
                <w:b/>
                <w:bCs/>
              </w:rPr>
            </w:pPr>
            <w:r w:rsidRPr="000574F0">
              <w:rPr>
                <w:b/>
                <w:bCs/>
              </w:rPr>
              <w:t>Alternativni tokovi:</w:t>
            </w:r>
          </w:p>
          <w:p w14:paraId="087EFEFB" w14:textId="3F0A9516" w:rsidR="000A3971" w:rsidRPr="000574F0" w:rsidRDefault="000A3971" w:rsidP="005639F9">
            <w:pPr>
              <w:spacing w:line="276" w:lineRule="auto"/>
            </w:pPr>
            <w:r w:rsidRPr="000574F0">
              <w:t>3a1. Uporabnik zaradi napake ne more klikniti na gumb "</w:t>
            </w:r>
            <w:r w:rsidR="00311032">
              <w:t>Submit</w:t>
            </w:r>
            <w:r w:rsidRPr="000574F0">
              <w:t>".</w:t>
            </w:r>
          </w:p>
          <w:p w14:paraId="0B08999F" w14:textId="77777777" w:rsidR="000A3971" w:rsidRPr="000574F0" w:rsidRDefault="000A3971" w:rsidP="005639F9">
            <w:pPr>
              <w:spacing w:line="276" w:lineRule="auto"/>
            </w:pPr>
            <w:r w:rsidRPr="000574F0">
              <w:t>3a2. Uporabnik osveži stran in poskusi znova.3a3. Po osvežitvi poskusi znova.</w:t>
            </w:r>
          </w:p>
        </w:tc>
      </w:tr>
      <w:tr w:rsidR="000A3971" w:rsidRPr="000574F0" w14:paraId="15BC1337" w14:textId="77777777" w:rsidTr="006F7B6D">
        <w:tc>
          <w:tcPr>
            <w:tcW w:w="9062" w:type="dxa"/>
            <w:gridSpan w:val="2"/>
            <w:shd w:val="clear" w:color="auto" w:fill="auto"/>
          </w:tcPr>
          <w:p w14:paraId="0FC1F340" w14:textId="77777777" w:rsidR="000A3971" w:rsidRPr="000574F0" w:rsidRDefault="000A3971" w:rsidP="005639F9">
            <w:pPr>
              <w:spacing w:line="276" w:lineRule="auto"/>
              <w:rPr>
                <w:b/>
              </w:rPr>
            </w:pPr>
            <w:r w:rsidRPr="000574F0">
              <w:rPr>
                <w:b/>
                <w:bCs/>
              </w:rPr>
              <w:t>Izjeme:</w:t>
            </w:r>
          </w:p>
          <w:p w14:paraId="1E9D94F3" w14:textId="77777777" w:rsidR="000A3971" w:rsidRPr="000574F0" w:rsidRDefault="000A3971" w:rsidP="005639F9">
            <w:pPr>
              <w:spacing w:line="276" w:lineRule="auto"/>
            </w:pPr>
            <w:r w:rsidRPr="000574F0">
              <w:t>1a1. Zaradi napake se domena znanja ne odpre, ko jo izbere uporabnik.</w:t>
            </w:r>
          </w:p>
          <w:p w14:paraId="1E67F8AF" w14:textId="77777777" w:rsidR="000A3971" w:rsidRPr="000574F0" w:rsidRDefault="000A3971" w:rsidP="005639F9">
            <w:pPr>
              <w:spacing w:line="276" w:lineRule="auto"/>
            </w:pPr>
            <w:r w:rsidRPr="000574F0">
              <w:t>3a1. Zaradi napake uporabnik ne more potrditi dodanega opisa ključnih veščin, ne glede na to, kolikokrat doda besedilo.</w:t>
            </w:r>
          </w:p>
        </w:tc>
      </w:tr>
    </w:tbl>
    <w:p w14:paraId="6B39DCF3"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highlight w:val="lightGray"/>
        </w:rPr>
      </w:pPr>
    </w:p>
    <w:p w14:paraId="25DE4A6B" w14:textId="77777777" w:rsidR="000A3971" w:rsidRPr="000574F0" w:rsidRDefault="000A3971" w:rsidP="005639F9">
      <w:pPr>
        <w:pStyle w:val="Naslov3"/>
        <w:spacing w:line="276" w:lineRule="auto"/>
      </w:pPr>
      <w:bookmarkStart w:id="24" w:name="_Toc1537503160"/>
      <w:bookmarkStart w:id="25" w:name="_Toc175485455"/>
      <w:r>
        <w:t>&lt;&lt; Dodajanje in brisanje učnih gradiv &gt;&gt;</w:t>
      </w:r>
      <w:bookmarkEnd w:id="24"/>
      <w:bookmarkEnd w:id="2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33"/>
        <w:gridCol w:w="1129"/>
      </w:tblGrid>
      <w:tr w:rsidR="000A3971" w:rsidRPr="000574F0" w14:paraId="1C046724" w14:textId="77777777" w:rsidTr="005C4C53">
        <w:tc>
          <w:tcPr>
            <w:tcW w:w="7933" w:type="dxa"/>
            <w:shd w:val="clear" w:color="auto" w:fill="auto"/>
          </w:tcPr>
          <w:p w14:paraId="5BD9B353" w14:textId="77777777" w:rsidR="000A3971" w:rsidRPr="000574F0" w:rsidRDefault="000A3971" w:rsidP="005639F9">
            <w:pPr>
              <w:spacing w:line="276" w:lineRule="auto"/>
              <w:jc w:val="center"/>
              <w:rPr>
                <w:rFonts w:eastAsia="Calibri" w:cs="Calibri"/>
              </w:rPr>
            </w:pPr>
            <w:r w:rsidRPr="000574F0">
              <w:rPr>
                <w:b/>
                <w:bCs/>
              </w:rPr>
              <w:t>Primer uporabe: dodajanje</w:t>
            </w:r>
            <w:r>
              <w:rPr>
                <w:b/>
                <w:bCs/>
              </w:rPr>
              <w:t xml:space="preserve"> </w:t>
            </w:r>
            <w:r w:rsidRPr="000574F0">
              <w:rPr>
                <w:b/>
                <w:bCs/>
              </w:rPr>
              <w:t>in brisanje učnega gradiva</w:t>
            </w:r>
          </w:p>
        </w:tc>
        <w:tc>
          <w:tcPr>
            <w:tcW w:w="1129" w:type="dxa"/>
            <w:shd w:val="clear" w:color="auto" w:fill="auto"/>
          </w:tcPr>
          <w:p w14:paraId="49C169CB" w14:textId="69B0F6CC" w:rsidR="000A3971" w:rsidRPr="000574F0" w:rsidRDefault="005C4C53" w:rsidP="005639F9">
            <w:pPr>
              <w:spacing w:line="276" w:lineRule="auto"/>
              <w:rPr>
                <w:i/>
                <w:iCs/>
                <w:color w:val="FF0000"/>
              </w:rPr>
            </w:pPr>
            <w:r>
              <w:rPr>
                <w:b/>
                <w:bCs/>
              </w:rPr>
              <w:t>Id</w:t>
            </w:r>
            <w:r w:rsidR="000A3971" w:rsidRPr="000574F0">
              <w:rPr>
                <w:b/>
                <w:bCs/>
              </w:rPr>
              <w:t xml:space="preserve">: </w:t>
            </w:r>
            <w:r w:rsidR="000A3971" w:rsidRPr="000574F0">
              <w:rPr>
                <w:i/>
                <w:iCs/>
              </w:rPr>
              <w:t>6</w:t>
            </w:r>
          </w:p>
        </w:tc>
      </w:tr>
      <w:tr w:rsidR="000A3971" w:rsidRPr="000574F0" w14:paraId="1F741748" w14:textId="77777777" w:rsidTr="006F7B6D">
        <w:tc>
          <w:tcPr>
            <w:tcW w:w="9062" w:type="dxa"/>
            <w:gridSpan w:val="2"/>
            <w:shd w:val="clear" w:color="auto" w:fill="auto"/>
          </w:tcPr>
          <w:p w14:paraId="6FF5941C" w14:textId="77777777" w:rsidR="000A3971" w:rsidRPr="000574F0" w:rsidRDefault="000A3971" w:rsidP="005639F9">
            <w:pPr>
              <w:spacing w:line="276" w:lineRule="auto"/>
              <w:rPr>
                <w:b/>
              </w:rPr>
            </w:pPr>
            <w:r w:rsidRPr="000574F0">
              <w:rPr>
                <w:b/>
                <w:bCs/>
              </w:rPr>
              <w:t>Kratek opis:</w:t>
            </w:r>
          </w:p>
          <w:p w14:paraId="3B3FF3AD" w14:textId="15EFF5E5" w:rsidR="000A3971" w:rsidRPr="000574F0" w:rsidRDefault="000A3971" w:rsidP="005639F9">
            <w:pPr>
              <w:spacing w:line="276" w:lineRule="auto"/>
            </w:pPr>
            <w:r w:rsidRPr="000574F0">
              <w:t>Vodstvu podjetja je omogočeno</w:t>
            </w:r>
            <w:r>
              <w:t xml:space="preserve"> </w:t>
            </w:r>
            <w:r w:rsidRPr="000574F0">
              <w:t xml:space="preserve">dodajanje in brisanje učnih gradiv </w:t>
            </w:r>
            <w:r w:rsidR="00540B55">
              <w:t>v</w:t>
            </w:r>
            <w:r w:rsidRPr="000574F0">
              <w:t xml:space="preserve"> posamezn</w:t>
            </w:r>
            <w:r w:rsidR="00540B55">
              <w:t>i</w:t>
            </w:r>
            <w:r w:rsidRPr="000574F0">
              <w:t xml:space="preserve"> </w:t>
            </w:r>
            <w:r w:rsidR="00540B55">
              <w:t>domeni</w:t>
            </w:r>
            <w:r w:rsidRPr="000574F0">
              <w:t xml:space="preserve"> znanja.</w:t>
            </w:r>
          </w:p>
        </w:tc>
      </w:tr>
      <w:tr w:rsidR="000A3971" w:rsidRPr="000574F0" w14:paraId="4C5B19FE" w14:textId="77777777" w:rsidTr="006F7B6D">
        <w:tc>
          <w:tcPr>
            <w:tcW w:w="9062" w:type="dxa"/>
            <w:gridSpan w:val="2"/>
            <w:shd w:val="clear" w:color="auto" w:fill="auto"/>
          </w:tcPr>
          <w:p w14:paraId="43ADDA0E" w14:textId="77777777" w:rsidR="000A3971" w:rsidRPr="000574F0" w:rsidRDefault="000A3971" w:rsidP="005639F9">
            <w:pPr>
              <w:spacing w:line="276" w:lineRule="auto"/>
              <w:rPr>
                <w:b/>
              </w:rPr>
            </w:pPr>
            <w:r w:rsidRPr="000574F0">
              <w:rPr>
                <w:b/>
                <w:bCs/>
              </w:rPr>
              <w:t>Akterji:</w:t>
            </w:r>
          </w:p>
          <w:p w14:paraId="7F932E10" w14:textId="32289185" w:rsidR="000A3971" w:rsidRPr="000574F0" w:rsidRDefault="00CB5A5D" w:rsidP="005639F9">
            <w:pPr>
              <w:spacing w:line="276" w:lineRule="auto"/>
            </w:pPr>
            <w:r>
              <w:t>Upravitelj</w:t>
            </w:r>
          </w:p>
        </w:tc>
      </w:tr>
      <w:tr w:rsidR="000A3971" w:rsidRPr="000574F0" w14:paraId="70177233" w14:textId="77777777" w:rsidTr="006F7B6D">
        <w:tc>
          <w:tcPr>
            <w:tcW w:w="9062" w:type="dxa"/>
            <w:gridSpan w:val="2"/>
            <w:shd w:val="clear" w:color="auto" w:fill="auto"/>
          </w:tcPr>
          <w:p w14:paraId="5E00FA9E" w14:textId="77777777" w:rsidR="000A3971" w:rsidRPr="000574F0" w:rsidRDefault="000A3971" w:rsidP="005639F9">
            <w:pPr>
              <w:spacing w:line="276" w:lineRule="auto"/>
              <w:rPr>
                <w:b/>
                <w:bCs/>
              </w:rPr>
            </w:pPr>
            <w:r w:rsidRPr="000574F0">
              <w:rPr>
                <w:b/>
                <w:bCs/>
              </w:rPr>
              <w:t>Predpogoji:</w:t>
            </w:r>
          </w:p>
          <w:p w14:paraId="669B54F7" w14:textId="77777777" w:rsidR="000A3971" w:rsidRPr="000574F0" w:rsidRDefault="000A3971" w:rsidP="005639F9">
            <w:pPr>
              <w:spacing w:line="276" w:lineRule="auto"/>
            </w:pPr>
            <w:r w:rsidRPr="000574F0">
              <w:t>Uporabnik je že prijavljen v IS in je že ustvaril domeno znanja. IS mora delovati.</w:t>
            </w:r>
          </w:p>
        </w:tc>
      </w:tr>
      <w:tr w:rsidR="000A3971" w:rsidRPr="000574F0" w14:paraId="766778CF" w14:textId="77777777" w:rsidTr="006F7B6D">
        <w:tc>
          <w:tcPr>
            <w:tcW w:w="9062" w:type="dxa"/>
            <w:gridSpan w:val="2"/>
            <w:shd w:val="clear" w:color="auto" w:fill="auto"/>
          </w:tcPr>
          <w:p w14:paraId="4E851300" w14:textId="77777777" w:rsidR="000A3971" w:rsidRPr="000574F0" w:rsidRDefault="000A3971" w:rsidP="005639F9">
            <w:pPr>
              <w:spacing w:line="276" w:lineRule="auto"/>
              <w:rPr>
                <w:b/>
              </w:rPr>
            </w:pPr>
            <w:r w:rsidRPr="000574F0">
              <w:rPr>
                <w:b/>
                <w:bCs/>
              </w:rPr>
              <w:t>Stanje sistema po primeru uporabe:</w:t>
            </w:r>
          </w:p>
          <w:p w14:paraId="6236C63B" w14:textId="73A14543" w:rsidR="000A3971" w:rsidRDefault="000A3971" w:rsidP="005639F9">
            <w:pPr>
              <w:spacing w:line="276" w:lineRule="auto"/>
            </w:pPr>
            <w:r w:rsidRPr="000574F0">
              <w:t xml:space="preserve">Po dodajanju gradiva se datoteke/povezave do gradiva prikažejo v razdelku </w:t>
            </w:r>
            <w:r w:rsidR="00CF476A" w:rsidRPr="000574F0">
              <w:t>»</w:t>
            </w:r>
            <w:r w:rsidR="00CF476A">
              <w:t>Learning material</w:t>
            </w:r>
            <w:r w:rsidR="00CF476A" w:rsidRPr="000574F0">
              <w:t>«</w:t>
            </w:r>
            <w:r w:rsidR="00CF476A">
              <w:t xml:space="preserve"> ali »Extra Resources«</w:t>
            </w:r>
            <w:r w:rsidR="00CF476A">
              <w:t xml:space="preserve"> </w:t>
            </w:r>
            <w:r w:rsidRPr="000574F0">
              <w:t>na strani domene znanja.</w:t>
            </w:r>
          </w:p>
          <w:p w14:paraId="6A5FC077" w14:textId="2B5BD81D" w:rsidR="000A3971" w:rsidRPr="000574F0" w:rsidRDefault="000A3971" w:rsidP="005639F9">
            <w:pPr>
              <w:spacing w:line="276" w:lineRule="auto"/>
            </w:pPr>
            <w:r w:rsidRPr="000574F0">
              <w:t>Po izbrisu se gradivo odstrani iz razdelka »</w:t>
            </w:r>
            <w:r w:rsidR="00756483">
              <w:t>Learning material</w:t>
            </w:r>
            <w:r w:rsidRPr="000574F0">
              <w:t>«</w:t>
            </w:r>
            <w:r w:rsidR="00756483">
              <w:t xml:space="preserve"> ali »Extra Resources«</w:t>
            </w:r>
            <w:r w:rsidRPr="000574F0">
              <w:t xml:space="preserve"> na strani domene </w:t>
            </w:r>
            <w:r w:rsidR="00756483">
              <w:t>znanja.</w:t>
            </w:r>
          </w:p>
        </w:tc>
      </w:tr>
      <w:tr w:rsidR="000A3971" w:rsidRPr="000574F0" w14:paraId="0B497F42" w14:textId="77777777" w:rsidTr="006F7B6D">
        <w:tc>
          <w:tcPr>
            <w:tcW w:w="9062" w:type="dxa"/>
            <w:gridSpan w:val="2"/>
            <w:shd w:val="clear" w:color="auto" w:fill="auto"/>
          </w:tcPr>
          <w:p w14:paraId="7A928665" w14:textId="77777777" w:rsidR="000A3971" w:rsidRPr="000574F0" w:rsidRDefault="000A3971" w:rsidP="005639F9">
            <w:pPr>
              <w:spacing w:line="276" w:lineRule="auto"/>
              <w:rPr>
                <w:b/>
                <w:bCs/>
              </w:rPr>
            </w:pPr>
            <w:r w:rsidRPr="000574F0">
              <w:rPr>
                <w:b/>
                <w:bCs/>
              </w:rPr>
              <w:t>Scenarij:</w:t>
            </w:r>
          </w:p>
          <w:p w14:paraId="623AD1CB" w14:textId="7F2ABEC8" w:rsidR="000A3971" w:rsidRPr="000574F0" w:rsidRDefault="000A3971" w:rsidP="005639F9">
            <w:pPr>
              <w:spacing w:line="276" w:lineRule="auto"/>
            </w:pPr>
            <w:r w:rsidRPr="000574F0">
              <w:t xml:space="preserve">1. Izberite </w:t>
            </w:r>
            <w:r w:rsidR="00540B55">
              <w:t>domeno</w:t>
            </w:r>
            <w:r w:rsidRPr="000574F0">
              <w:t xml:space="preserve"> znanja.</w:t>
            </w:r>
          </w:p>
          <w:p w14:paraId="058F3164" w14:textId="22CF6312" w:rsidR="000A3971" w:rsidRPr="000574F0" w:rsidRDefault="000A3971" w:rsidP="005639F9">
            <w:pPr>
              <w:spacing w:line="276" w:lineRule="auto"/>
            </w:pPr>
            <w:r w:rsidRPr="000574F0">
              <w:lastRenderedPageBreak/>
              <w:t>2. V razdelku »</w:t>
            </w:r>
            <w:r w:rsidR="001761BC">
              <w:t>Learning material</w:t>
            </w:r>
            <w:r w:rsidRPr="000574F0">
              <w:t>« pritisnite gumb »</w:t>
            </w:r>
            <w:r w:rsidR="005369E7">
              <w:t>Add file</w:t>
            </w:r>
            <w:r w:rsidRPr="000574F0">
              <w:t>«.</w:t>
            </w:r>
          </w:p>
          <w:p w14:paraId="6166783B" w14:textId="2EB09B71" w:rsidR="000A3971" w:rsidRPr="000574F0" w:rsidRDefault="000A3971" w:rsidP="005639F9">
            <w:pPr>
              <w:spacing w:line="276" w:lineRule="auto"/>
            </w:pPr>
            <w:r w:rsidRPr="000574F0">
              <w:t xml:space="preserve">3. Izbere </w:t>
            </w:r>
            <w:r w:rsidR="005369E7">
              <w:t>datoteko</w:t>
            </w:r>
            <w:r w:rsidRPr="000574F0">
              <w:t>.</w:t>
            </w:r>
          </w:p>
          <w:p w14:paraId="331F6466" w14:textId="2D46F984" w:rsidR="000A3971" w:rsidRDefault="000A3971" w:rsidP="005639F9">
            <w:pPr>
              <w:spacing w:line="276" w:lineRule="auto"/>
            </w:pPr>
            <w:r w:rsidRPr="000574F0">
              <w:t>4. Pritisnite gumb »</w:t>
            </w:r>
            <w:r w:rsidR="005369E7">
              <w:t>Confirm</w:t>
            </w:r>
            <w:r w:rsidRPr="000574F0">
              <w:t>«.</w:t>
            </w:r>
          </w:p>
          <w:p w14:paraId="651AAA0F" w14:textId="408F8F74" w:rsidR="000A3971" w:rsidRDefault="000A3971" w:rsidP="005639F9">
            <w:pPr>
              <w:spacing w:line="276" w:lineRule="auto"/>
            </w:pPr>
            <w:r>
              <w:t>5</w:t>
            </w:r>
            <w:r w:rsidRPr="000574F0">
              <w:t>. Pritisnite gumb »</w:t>
            </w:r>
            <w:r w:rsidR="00345003">
              <w:t>Delete</w:t>
            </w:r>
            <w:r w:rsidRPr="000574F0">
              <w:t>«.</w:t>
            </w:r>
          </w:p>
          <w:p w14:paraId="4AFAF224" w14:textId="648781D5" w:rsidR="001761BC" w:rsidRPr="000574F0" w:rsidRDefault="001761BC" w:rsidP="001761BC">
            <w:pPr>
              <w:spacing w:line="276" w:lineRule="auto"/>
            </w:pPr>
            <w:r>
              <w:t>6</w:t>
            </w:r>
            <w:r w:rsidRPr="000574F0">
              <w:t>. V razdelku »</w:t>
            </w:r>
            <w:r w:rsidR="00345003">
              <w:t>Extra Resources</w:t>
            </w:r>
            <w:r w:rsidRPr="000574F0">
              <w:t>« pritisnite gumb »</w:t>
            </w:r>
            <w:r w:rsidR="00345003">
              <w:t>Add Link</w:t>
            </w:r>
            <w:r w:rsidRPr="000574F0">
              <w:t>«.</w:t>
            </w:r>
          </w:p>
          <w:p w14:paraId="1828301D" w14:textId="63ECB793" w:rsidR="001761BC" w:rsidRPr="000574F0" w:rsidRDefault="001761BC" w:rsidP="001761BC">
            <w:pPr>
              <w:spacing w:line="276" w:lineRule="auto"/>
            </w:pPr>
            <w:r>
              <w:t>7</w:t>
            </w:r>
            <w:r w:rsidRPr="000574F0">
              <w:t xml:space="preserve">. </w:t>
            </w:r>
            <w:r w:rsidR="000A2020">
              <w:t>Vpiši povezavo</w:t>
            </w:r>
            <w:r w:rsidRPr="000574F0">
              <w:t xml:space="preserve"> do gradiva.</w:t>
            </w:r>
          </w:p>
          <w:p w14:paraId="58CA84A0" w14:textId="2016DD50" w:rsidR="001761BC" w:rsidRDefault="001761BC" w:rsidP="001761BC">
            <w:pPr>
              <w:spacing w:line="276" w:lineRule="auto"/>
            </w:pPr>
            <w:r>
              <w:t>8</w:t>
            </w:r>
            <w:r w:rsidRPr="000574F0">
              <w:t>. Pritisnite gumb »</w:t>
            </w:r>
            <w:r w:rsidR="00345003">
              <w:t>Confirm</w:t>
            </w:r>
            <w:r w:rsidRPr="000574F0">
              <w:t>«.</w:t>
            </w:r>
          </w:p>
          <w:p w14:paraId="565B6549" w14:textId="665E845E" w:rsidR="001761BC" w:rsidRPr="000574F0" w:rsidRDefault="001761BC" w:rsidP="001761BC">
            <w:pPr>
              <w:spacing w:line="276" w:lineRule="auto"/>
            </w:pPr>
            <w:r>
              <w:t>9</w:t>
            </w:r>
            <w:r w:rsidRPr="000574F0">
              <w:t>. Pritisnite gumb »</w:t>
            </w:r>
            <w:r w:rsidR="00345003">
              <w:t>Delete</w:t>
            </w:r>
            <w:r w:rsidRPr="000574F0">
              <w:t>«.</w:t>
            </w:r>
          </w:p>
        </w:tc>
      </w:tr>
      <w:tr w:rsidR="000A3971" w:rsidRPr="000574F0" w14:paraId="5951C608" w14:textId="77777777" w:rsidTr="006F7B6D">
        <w:tc>
          <w:tcPr>
            <w:tcW w:w="9062" w:type="dxa"/>
            <w:gridSpan w:val="2"/>
            <w:shd w:val="clear" w:color="auto" w:fill="auto"/>
          </w:tcPr>
          <w:p w14:paraId="1DA3C35F" w14:textId="77777777" w:rsidR="000A3971" w:rsidRPr="000574F0" w:rsidRDefault="000A3971" w:rsidP="005639F9">
            <w:pPr>
              <w:spacing w:line="276" w:lineRule="auto"/>
              <w:rPr>
                <w:b/>
              </w:rPr>
            </w:pPr>
            <w:r w:rsidRPr="000574F0">
              <w:rPr>
                <w:b/>
                <w:bCs/>
              </w:rPr>
              <w:lastRenderedPageBreak/>
              <w:t>Alternativni tokovi:</w:t>
            </w:r>
          </w:p>
          <w:p w14:paraId="2E8AD66D" w14:textId="77777777" w:rsidR="000A3971" w:rsidRPr="000574F0" w:rsidRDefault="000A3971" w:rsidP="005639F9">
            <w:pPr>
              <w:spacing w:line="276" w:lineRule="auto"/>
            </w:pPr>
            <w:r w:rsidRPr="000574F0">
              <w:t>2a1. Uporabnik zaradi napake ne more klikniti na gumb »Dodaj gradivo«.</w:t>
            </w:r>
          </w:p>
          <w:p w14:paraId="1F50CEF1" w14:textId="77777777" w:rsidR="000A3971" w:rsidRPr="000574F0" w:rsidRDefault="000A3971" w:rsidP="005639F9">
            <w:pPr>
              <w:spacing w:line="276" w:lineRule="auto"/>
            </w:pPr>
            <w:r w:rsidRPr="000574F0">
              <w:t>2a2. Uporabnik osveži stran in poskusi znova.</w:t>
            </w:r>
          </w:p>
          <w:p w14:paraId="7A1FC7FE" w14:textId="77777777" w:rsidR="000A3971" w:rsidRPr="000574F0" w:rsidRDefault="000A3971" w:rsidP="005639F9">
            <w:pPr>
              <w:spacing w:line="276" w:lineRule="auto"/>
            </w:pPr>
            <w:r w:rsidRPr="000574F0">
              <w:t>2a3. Po osvežitvi poskusite znova.</w:t>
            </w:r>
          </w:p>
          <w:p w14:paraId="30485050" w14:textId="77777777" w:rsidR="000A3971" w:rsidRPr="000574F0" w:rsidRDefault="000A3971" w:rsidP="005639F9">
            <w:pPr>
              <w:spacing w:line="276" w:lineRule="auto"/>
            </w:pPr>
            <w:r w:rsidRPr="000574F0">
              <w:t>4a1. Uporabnik zaradi napake ne more klikniti na gumb »Dodaj«.</w:t>
            </w:r>
          </w:p>
          <w:p w14:paraId="613DDC69" w14:textId="77777777" w:rsidR="000A3971" w:rsidRPr="000574F0" w:rsidRDefault="000A3971" w:rsidP="005639F9">
            <w:pPr>
              <w:spacing w:line="276" w:lineRule="auto"/>
            </w:pPr>
            <w:r w:rsidRPr="000574F0">
              <w:t>4a2. Uporabnik osveži stran in poskusi znova.</w:t>
            </w:r>
          </w:p>
          <w:p w14:paraId="1D3D8FB3" w14:textId="77777777" w:rsidR="000A3971" w:rsidRPr="000574F0" w:rsidRDefault="000A3971" w:rsidP="005639F9">
            <w:pPr>
              <w:spacing w:line="276" w:lineRule="auto"/>
            </w:pPr>
            <w:r w:rsidRPr="000574F0">
              <w:t>4a3. Po osvežitvi poskusite znova.</w:t>
            </w:r>
          </w:p>
          <w:p w14:paraId="5DBE7A8D" w14:textId="77777777" w:rsidR="000A3971" w:rsidRPr="000574F0" w:rsidRDefault="000A3971" w:rsidP="005639F9">
            <w:pPr>
              <w:spacing w:line="276" w:lineRule="auto"/>
            </w:pPr>
            <w:r w:rsidRPr="000574F0">
              <w:t>5a1. Uporabnik zaradi napake ne more klikniti na gumb »Izbriši«.</w:t>
            </w:r>
          </w:p>
          <w:p w14:paraId="6F7059B9" w14:textId="77777777" w:rsidR="000A3971" w:rsidRPr="000574F0" w:rsidRDefault="000A3971" w:rsidP="005639F9">
            <w:pPr>
              <w:spacing w:line="276" w:lineRule="auto"/>
            </w:pPr>
            <w:r w:rsidRPr="000574F0">
              <w:t>5a2. Uporabnik osveži stran in poskusi znova.</w:t>
            </w:r>
          </w:p>
          <w:p w14:paraId="442EFAA1" w14:textId="77777777" w:rsidR="000A3971" w:rsidRPr="000574F0" w:rsidRDefault="000A3971" w:rsidP="005639F9">
            <w:pPr>
              <w:spacing w:line="276" w:lineRule="auto"/>
            </w:pPr>
            <w:r w:rsidRPr="000574F0">
              <w:t>5a3. Po osvežitvi poskusite znova.</w:t>
            </w:r>
          </w:p>
        </w:tc>
      </w:tr>
      <w:tr w:rsidR="000A3971" w:rsidRPr="000574F0" w14:paraId="13ADDAA2" w14:textId="77777777" w:rsidTr="006F7B6D">
        <w:tc>
          <w:tcPr>
            <w:tcW w:w="9062" w:type="dxa"/>
            <w:gridSpan w:val="2"/>
            <w:shd w:val="clear" w:color="auto" w:fill="auto"/>
          </w:tcPr>
          <w:p w14:paraId="31270F0D" w14:textId="77777777" w:rsidR="000A3971" w:rsidRPr="000574F0" w:rsidRDefault="000A3971" w:rsidP="005639F9">
            <w:pPr>
              <w:spacing w:line="276" w:lineRule="auto"/>
              <w:rPr>
                <w:b/>
              </w:rPr>
            </w:pPr>
            <w:r w:rsidRPr="000574F0">
              <w:rPr>
                <w:b/>
                <w:bCs/>
              </w:rPr>
              <w:t>Izjeme:</w:t>
            </w:r>
          </w:p>
          <w:p w14:paraId="42794003" w14:textId="77777777" w:rsidR="000A3971" w:rsidRPr="000574F0" w:rsidRDefault="000A3971" w:rsidP="005639F9">
            <w:pPr>
              <w:spacing w:line="276" w:lineRule="auto"/>
            </w:pPr>
            <w:r w:rsidRPr="000574F0">
              <w:t>1a1. Zaradi napake se domena znanja ne odpre, ko jo izbere uporabnik.</w:t>
            </w:r>
          </w:p>
          <w:p w14:paraId="40998835" w14:textId="77777777" w:rsidR="000A3971" w:rsidRDefault="000A3971" w:rsidP="005639F9">
            <w:pPr>
              <w:spacing w:line="276" w:lineRule="auto"/>
            </w:pPr>
            <w:r w:rsidRPr="000574F0">
              <w:t>4a1. Zaradi napake uporabnik ne more potrditi dodanega gradiva, ne glede na to, kolikokrat ga izbere.</w:t>
            </w:r>
          </w:p>
          <w:p w14:paraId="5D0B4047" w14:textId="77777777" w:rsidR="000A3971" w:rsidRPr="000574F0" w:rsidRDefault="000A3971" w:rsidP="005639F9">
            <w:pPr>
              <w:spacing w:line="276" w:lineRule="auto"/>
            </w:pPr>
            <w:r>
              <w:t>5</w:t>
            </w:r>
            <w:r w:rsidRPr="000574F0">
              <w:t>a1. Zaradi napake se izbrisano gradivo še vedno pojavi v razdelku »Materiali«, ne glede na to, kolikokrat uporabnik gradivo izbriše.</w:t>
            </w:r>
          </w:p>
        </w:tc>
      </w:tr>
    </w:tbl>
    <w:p w14:paraId="0FA92F7A"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688F1EC1" w14:textId="77777777" w:rsidR="000A3971" w:rsidRPr="000574F0" w:rsidRDefault="000A3971" w:rsidP="005639F9">
      <w:pPr>
        <w:pStyle w:val="Naslov3"/>
        <w:spacing w:line="276" w:lineRule="auto"/>
      </w:pPr>
      <w:bookmarkStart w:id="26" w:name="_Toc1888388933"/>
      <w:bookmarkStart w:id="27" w:name="_Toc175485456"/>
      <w:r>
        <w:t>&lt;&lt; Vnašanje in brisanje vprašanj &gt;&gt;</w:t>
      </w:r>
      <w:bookmarkEnd w:id="26"/>
      <w:bookmarkEnd w:id="2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75"/>
        <w:gridCol w:w="987"/>
      </w:tblGrid>
      <w:tr w:rsidR="000A3971" w:rsidRPr="000574F0" w14:paraId="252AA0C7" w14:textId="77777777" w:rsidTr="002E562D">
        <w:tc>
          <w:tcPr>
            <w:tcW w:w="8075" w:type="dxa"/>
            <w:shd w:val="clear" w:color="auto" w:fill="auto"/>
          </w:tcPr>
          <w:p w14:paraId="559BBE3C" w14:textId="77777777" w:rsidR="000A3971" w:rsidRPr="000574F0" w:rsidRDefault="000A3971" w:rsidP="005639F9">
            <w:pPr>
              <w:spacing w:line="276" w:lineRule="auto"/>
              <w:jc w:val="center"/>
              <w:rPr>
                <w:rFonts w:eastAsia="Calibri" w:cs="Calibri"/>
              </w:rPr>
            </w:pPr>
            <w:r w:rsidRPr="000574F0">
              <w:rPr>
                <w:b/>
                <w:bCs/>
              </w:rPr>
              <w:t>Primer uporabe: vnašanje</w:t>
            </w:r>
            <w:r>
              <w:rPr>
                <w:b/>
                <w:bCs/>
              </w:rPr>
              <w:t xml:space="preserve"> </w:t>
            </w:r>
            <w:r w:rsidRPr="000574F0">
              <w:rPr>
                <w:b/>
                <w:bCs/>
              </w:rPr>
              <w:t>in brisanje vprašanj</w:t>
            </w:r>
          </w:p>
        </w:tc>
        <w:tc>
          <w:tcPr>
            <w:tcW w:w="987" w:type="dxa"/>
            <w:shd w:val="clear" w:color="auto" w:fill="auto"/>
          </w:tcPr>
          <w:p w14:paraId="52DDE1C2" w14:textId="29DBA55F" w:rsidR="000A3971" w:rsidRPr="000574F0" w:rsidRDefault="002E562D" w:rsidP="005639F9">
            <w:pPr>
              <w:spacing w:line="276" w:lineRule="auto"/>
              <w:rPr>
                <w:i/>
                <w:iCs/>
                <w:color w:val="FF0000"/>
              </w:rPr>
            </w:pPr>
            <w:r>
              <w:rPr>
                <w:b/>
                <w:bCs/>
              </w:rPr>
              <w:t>Id</w:t>
            </w:r>
            <w:r w:rsidR="000A3971" w:rsidRPr="000574F0">
              <w:rPr>
                <w:b/>
                <w:bCs/>
              </w:rPr>
              <w:t xml:space="preserve">: </w:t>
            </w:r>
            <w:r w:rsidR="000A3971" w:rsidRPr="000574F0">
              <w:rPr>
                <w:i/>
                <w:iCs/>
              </w:rPr>
              <w:t>7</w:t>
            </w:r>
          </w:p>
        </w:tc>
      </w:tr>
      <w:tr w:rsidR="000A3971" w:rsidRPr="000574F0" w14:paraId="46111B24" w14:textId="77777777" w:rsidTr="006F7B6D">
        <w:tc>
          <w:tcPr>
            <w:tcW w:w="9062" w:type="dxa"/>
            <w:gridSpan w:val="2"/>
            <w:shd w:val="clear" w:color="auto" w:fill="auto"/>
          </w:tcPr>
          <w:p w14:paraId="6F66A8D7" w14:textId="77777777" w:rsidR="000A3971" w:rsidRPr="000574F0" w:rsidRDefault="000A3971" w:rsidP="005639F9">
            <w:pPr>
              <w:spacing w:line="276" w:lineRule="auto"/>
              <w:rPr>
                <w:b/>
              </w:rPr>
            </w:pPr>
            <w:r w:rsidRPr="000574F0">
              <w:rPr>
                <w:b/>
                <w:bCs/>
              </w:rPr>
              <w:t>Kratek opis:</w:t>
            </w:r>
          </w:p>
          <w:p w14:paraId="506822EF" w14:textId="59635DB4" w:rsidR="000A3971" w:rsidRPr="000574F0" w:rsidRDefault="00CB5A5D" w:rsidP="005639F9">
            <w:pPr>
              <w:spacing w:line="276" w:lineRule="auto"/>
              <w:rPr>
                <w:rFonts w:eastAsia="Calibri" w:cs="Calibri"/>
              </w:rPr>
            </w:pPr>
            <w:r>
              <w:t>Upravitelju</w:t>
            </w:r>
            <w:r w:rsidR="000A3971" w:rsidRPr="000574F0">
              <w:t xml:space="preserve"> je omogočeno dodajanje in brisanje vprašanj </w:t>
            </w:r>
            <w:r w:rsidR="00540B55">
              <w:t>v</w:t>
            </w:r>
            <w:r w:rsidR="000A3971" w:rsidRPr="000574F0">
              <w:t xml:space="preserve"> posamezn</w:t>
            </w:r>
            <w:r w:rsidR="00540B55">
              <w:t>i</w:t>
            </w:r>
            <w:r w:rsidR="000A3971" w:rsidRPr="000574F0">
              <w:t xml:space="preserve"> </w:t>
            </w:r>
            <w:r w:rsidR="00540B55">
              <w:t>domeni</w:t>
            </w:r>
            <w:r w:rsidR="000A3971" w:rsidRPr="000574F0">
              <w:t xml:space="preserve"> znanja.</w:t>
            </w:r>
          </w:p>
        </w:tc>
      </w:tr>
      <w:tr w:rsidR="000A3971" w:rsidRPr="000574F0" w14:paraId="2DB31FC0" w14:textId="77777777" w:rsidTr="006F7B6D">
        <w:tc>
          <w:tcPr>
            <w:tcW w:w="9062" w:type="dxa"/>
            <w:gridSpan w:val="2"/>
            <w:shd w:val="clear" w:color="auto" w:fill="auto"/>
          </w:tcPr>
          <w:p w14:paraId="194B18A2" w14:textId="77777777" w:rsidR="000A3971" w:rsidRPr="000574F0" w:rsidRDefault="000A3971" w:rsidP="005639F9">
            <w:pPr>
              <w:spacing w:line="276" w:lineRule="auto"/>
              <w:rPr>
                <w:b/>
              </w:rPr>
            </w:pPr>
            <w:r w:rsidRPr="000574F0">
              <w:rPr>
                <w:b/>
                <w:bCs/>
              </w:rPr>
              <w:t>Akterji:</w:t>
            </w:r>
          </w:p>
          <w:p w14:paraId="70FCCF8C" w14:textId="540E99AE" w:rsidR="000A3971" w:rsidRPr="000574F0" w:rsidRDefault="00CB5A5D" w:rsidP="005639F9">
            <w:pPr>
              <w:spacing w:line="276" w:lineRule="auto"/>
            </w:pPr>
            <w:r>
              <w:t>Upravitelj</w:t>
            </w:r>
          </w:p>
        </w:tc>
      </w:tr>
      <w:tr w:rsidR="000A3971" w:rsidRPr="000574F0" w14:paraId="77E9CB2E" w14:textId="77777777" w:rsidTr="006F7B6D">
        <w:tc>
          <w:tcPr>
            <w:tcW w:w="9062" w:type="dxa"/>
            <w:gridSpan w:val="2"/>
            <w:shd w:val="clear" w:color="auto" w:fill="auto"/>
          </w:tcPr>
          <w:p w14:paraId="4BD5E62F" w14:textId="77777777" w:rsidR="000A3971" w:rsidRPr="000574F0" w:rsidRDefault="000A3971" w:rsidP="005639F9">
            <w:pPr>
              <w:spacing w:line="276" w:lineRule="auto"/>
              <w:rPr>
                <w:b/>
                <w:bCs/>
              </w:rPr>
            </w:pPr>
            <w:r w:rsidRPr="000574F0">
              <w:rPr>
                <w:b/>
                <w:bCs/>
              </w:rPr>
              <w:t>Predpogoji:</w:t>
            </w:r>
          </w:p>
          <w:p w14:paraId="67EC8651" w14:textId="77777777" w:rsidR="000A3971" w:rsidRPr="000574F0" w:rsidRDefault="000A3971" w:rsidP="005639F9">
            <w:pPr>
              <w:spacing w:line="276" w:lineRule="auto"/>
            </w:pPr>
            <w:r w:rsidRPr="000574F0">
              <w:lastRenderedPageBreak/>
              <w:t>Uporabnik je že prijavljen v IS in je že ustvaril domeno znanja. IS mora delovati.</w:t>
            </w:r>
          </w:p>
        </w:tc>
      </w:tr>
      <w:tr w:rsidR="000A3971" w:rsidRPr="000574F0" w14:paraId="7C27E067" w14:textId="77777777" w:rsidTr="006F7B6D">
        <w:tc>
          <w:tcPr>
            <w:tcW w:w="9062" w:type="dxa"/>
            <w:gridSpan w:val="2"/>
            <w:shd w:val="clear" w:color="auto" w:fill="auto"/>
          </w:tcPr>
          <w:p w14:paraId="5F24AA48" w14:textId="77777777" w:rsidR="000A3971" w:rsidRPr="000574F0" w:rsidRDefault="000A3971" w:rsidP="005639F9">
            <w:pPr>
              <w:spacing w:line="276" w:lineRule="auto"/>
              <w:rPr>
                <w:b/>
              </w:rPr>
            </w:pPr>
            <w:r w:rsidRPr="000574F0">
              <w:rPr>
                <w:b/>
                <w:bCs/>
              </w:rPr>
              <w:lastRenderedPageBreak/>
              <w:t>Stanje sistema po primeru uporabe:</w:t>
            </w:r>
          </w:p>
          <w:p w14:paraId="1CA56EB0" w14:textId="695C8A8C" w:rsidR="000A3971" w:rsidRDefault="000A3971" w:rsidP="005639F9">
            <w:pPr>
              <w:spacing w:line="276" w:lineRule="auto"/>
            </w:pPr>
            <w:r w:rsidRPr="000574F0">
              <w:t xml:space="preserve">Po dodajanju vprašanja se vprašanja prikažejo </w:t>
            </w:r>
            <w:r w:rsidR="00971DC6">
              <w:t>v novem kvizu.</w:t>
            </w:r>
          </w:p>
          <w:p w14:paraId="11942A4F" w14:textId="5093FF1D" w:rsidR="000A3971" w:rsidRPr="000574F0" w:rsidRDefault="000A3971" w:rsidP="005639F9">
            <w:pPr>
              <w:spacing w:line="276" w:lineRule="auto"/>
            </w:pPr>
            <w:r w:rsidRPr="000574F0">
              <w:t xml:space="preserve">Ko izbrišete vprašanje, ga stran domene znanja odstrani iz </w:t>
            </w:r>
            <w:r w:rsidR="00971DC6">
              <w:t>kviza.</w:t>
            </w:r>
          </w:p>
        </w:tc>
      </w:tr>
      <w:tr w:rsidR="000A3971" w:rsidRPr="000574F0" w14:paraId="473E3156" w14:textId="77777777" w:rsidTr="006F7B6D">
        <w:tc>
          <w:tcPr>
            <w:tcW w:w="9062" w:type="dxa"/>
            <w:gridSpan w:val="2"/>
            <w:shd w:val="clear" w:color="auto" w:fill="auto"/>
          </w:tcPr>
          <w:p w14:paraId="20D8C91B" w14:textId="77777777" w:rsidR="000A3971" w:rsidRPr="000574F0" w:rsidRDefault="000A3971" w:rsidP="005639F9">
            <w:pPr>
              <w:spacing w:line="276" w:lineRule="auto"/>
              <w:rPr>
                <w:b/>
                <w:bCs/>
              </w:rPr>
            </w:pPr>
            <w:r w:rsidRPr="000574F0">
              <w:rPr>
                <w:b/>
                <w:bCs/>
              </w:rPr>
              <w:t>Scenarij:</w:t>
            </w:r>
          </w:p>
          <w:p w14:paraId="27C78A85" w14:textId="4A24EEDA" w:rsidR="001C1A0B" w:rsidRPr="000574F0" w:rsidRDefault="000A3971" w:rsidP="000172DE">
            <w:pPr>
              <w:spacing w:line="276" w:lineRule="auto"/>
            </w:pPr>
            <w:r w:rsidRPr="000574F0">
              <w:t xml:space="preserve">1. Izberite </w:t>
            </w:r>
            <w:r w:rsidR="0044491A">
              <w:t>domeno</w:t>
            </w:r>
            <w:r w:rsidRPr="000574F0">
              <w:t xml:space="preserve"> znanja.</w:t>
            </w:r>
          </w:p>
          <w:p w14:paraId="3A0AF73A" w14:textId="0BDA7AB4" w:rsidR="000A3971" w:rsidRPr="000574F0" w:rsidRDefault="000172DE" w:rsidP="005639F9">
            <w:pPr>
              <w:spacing w:line="276" w:lineRule="auto"/>
            </w:pPr>
            <w:r>
              <w:t>2</w:t>
            </w:r>
            <w:r w:rsidR="000A3971" w:rsidRPr="000574F0">
              <w:t>. Pritisnite gumb »</w:t>
            </w:r>
            <w:r>
              <w:t>Add Quiz</w:t>
            </w:r>
            <w:r w:rsidR="000A3971" w:rsidRPr="000574F0">
              <w:t>« v razdelku »</w:t>
            </w:r>
            <w:r>
              <w:t>Quizzes</w:t>
            </w:r>
            <w:r w:rsidR="000A3971" w:rsidRPr="000574F0">
              <w:t>«.</w:t>
            </w:r>
          </w:p>
          <w:p w14:paraId="51BB4010" w14:textId="682A168E" w:rsidR="000A3971" w:rsidRPr="000574F0" w:rsidRDefault="000172DE" w:rsidP="005639F9">
            <w:pPr>
              <w:spacing w:line="276" w:lineRule="auto"/>
            </w:pPr>
            <w:r>
              <w:t>3</w:t>
            </w:r>
            <w:r w:rsidR="000A3971" w:rsidRPr="000574F0">
              <w:t>. Izpolnite vnosno polje »</w:t>
            </w:r>
            <w:r>
              <w:t>Question</w:t>
            </w:r>
            <w:r w:rsidR="000A3971" w:rsidRPr="000574F0">
              <w:t>«.</w:t>
            </w:r>
          </w:p>
          <w:p w14:paraId="17959768" w14:textId="4D05C685" w:rsidR="000A3971" w:rsidRDefault="000172DE" w:rsidP="005639F9">
            <w:pPr>
              <w:spacing w:line="276" w:lineRule="auto"/>
            </w:pPr>
            <w:r>
              <w:t>4</w:t>
            </w:r>
            <w:r w:rsidR="000A3971" w:rsidRPr="000574F0">
              <w:t>. Pritisnite gumb »</w:t>
            </w:r>
            <w:r>
              <w:t>Confirm Question</w:t>
            </w:r>
            <w:r w:rsidR="000A3971" w:rsidRPr="000574F0">
              <w:t>«.</w:t>
            </w:r>
          </w:p>
          <w:p w14:paraId="60DE3258" w14:textId="49A7169C" w:rsidR="000A3971" w:rsidRPr="000574F0" w:rsidRDefault="000172DE" w:rsidP="005639F9">
            <w:pPr>
              <w:spacing w:line="276" w:lineRule="auto"/>
            </w:pPr>
            <w:r>
              <w:t>5</w:t>
            </w:r>
            <w:r w:rsidR="000A3971" w:rsidRPr="000574F0">
              <w:t>. Pritisnite gumb »</w:t>
            </w:r>
            <w:r>
              <w:t>Delete</w:t>
            </w:r>
            <w:r w:rsidR="000A3971" w:rsidRPr="000574F0">
              <w:t>«.</w:t>
            </w:r>
          </w:p>
        </w:tc>
      </w:tr>
      <w:tr w:rsidR="000A3971" w:rsidRPr="000574F0" w14:paraId="4E9D8E89" w14:textId="77777777" w:rsidTr="006F7B6D">
        <w:tc>
          <w:tcPr>
            <w:tcW w:w="9062" w:type="dxa"/>
            <w:gridSpan w:val="2"/>
            <w:shd w:val="clear" w:color="auto" w:fill="auto"/>
          </w:tcPr>
          <w:p w14:paraId="37F78224" w14:textId="77777777" w:rsidR="000A3971" w:rsidRPr="000574F0" w:rsidRDefault="000A3971" w:rsidP="005639F9">
            <w:pPr>
              <w:spacing w:line="276" w:lineRule="auto"/>
              <w:rPr>
                <w:b/>
              </w:rPr>
            </w:pPr>
            <w:r w:rsidRPr="000574F0">
              <w:rPr>
                <w:b/>
                <w:bCs/>
              </w:rPr>
              <w:t>Alternativni tokovi:</w:t>
            </w:r>
          </w:p>
          <w:p w14:paraId="2D486703" w14:textId="1F252E68" w:rsidR="000A3971" w:rsidRPr="000574F0" w:rsidRDefault="000172DE" w:rsidP="005639F9">
            <w:pPr>
              <w:spacing w:line="276" w:lineRule="auto"/>
            </w:pPr>
            <w:r>
              <w:t>2</w:t>
            </w:r>
            <w:r w:rsidR="000A3971" w:rsidRPr="000574F0">
              <w:t>a1. Uporabnik zaradi napake ne more klikniti na gumb »</w:t>
            </w:r>
            <w:r w:rsidR="00C40DF3">
              <w:t>Add Quiz</w:t>
            </w:r>
            <w:r w:rsidR="000A3971" w:rsidRPr="000574F0">
              <w:t>«.</w:t>
            </w:r>
          </w:p>
          <w:p w14:paraId="4DA49FF4" w14:textId="76A84B64" w:rsidR="000A3971" w:rsidRPr="000574F0" w:rsidRDefault="000172DE" w:rsidP="005639F9">
            <w:pPr>
              <w:spacing w:line="276" w:lineRule="auto"/>
            </w:pPr>
            <w:r>
              <w:t>2</w:t>
            </w:r>
            <w:r w:rsidR="000A3971" w:rsidRPr="000574F0">
              <w:t>a2. Uporabnik osveži stran in poskusi znova.</w:t>
            </w:r>
          </w:p>
          <w:p w14:paraId="3F992084" w14:textId="7AC83BA1" w:rsidR="000A3971" w:rsidRPr="000574F0" w:rsidRDefault="000172DE" w:rsidP="005639F9">
            <w:pPr>
              <w:spacing w:line="276" w:lineRule="auto"/>
            </w:pPr>
            <w:r>
              <w:t>2</w:t>
            </w:r>
            <w:r w:rsidR="000A3971" w:rsidRPr="000574F0">
              <w:t>a3. Po osvežitvi poskusite znova.</w:t>
            </w:r>
          </w:p>
          <w:p w14:paraId="70814FBA" w14:textId="5385CE43" w:rsidR="000A3971" w:rsidRPr="000574F0" w:rsidRDefault="000172DE" w:rsidP="005639F9">
            <w:pPr>
              <w:spacing w:line="276" w:lineRule="auto"/>
            </w:pPr>
            <w:r>
              <w:t>4</w:t>
            </w:r>
            <w:r w:rsidR="000A3971" w:rsidRPr="000574F0">
              <w:t>a1. Uporabnik zaradi napake ne more klikniti na gumb »</w:t>
            </w:r>
            <w:r w:rsidR="00C40DF3">
              <w:t>Confirm Question</w:t>
            </w:r>
            <w:r w:rsidR="000A3971" w:rsidRPr="000574F0">
              <w:t>«.</w:t>
            </w:r>
          </w:p>
          <w:p w14:paraId="2BDC825D" w14:textId="50B8A887" w:rsidR="000A3971" w:rsidRPr="000574F0" w:rsidRDefault="000172DE" w:rsidP="005639F9">
            <w:pPr>
              <w:spacing w:line="276" w:lineRule="auto"/>
            </w:pPr>
            <w:r>
              <w:t>4</w:t>
            </w:r>
            <w:r w:rsidR="000A3971" w:rsidRPr="000574F0">
              <w:t>a2. Uporabnik osveži stran in poskusi znova.</w:t>
            </w:r>
          </w:p>
          <w:p w14:paraId="458203ED" w14:textId="16DC7137" w:rsidR="000A3971" w:rsidRPr="000574F0" w:rsidRDefault="000172DE" w:rsidP="005639F9">
            <w:pPr>
              <w:spacing w:line="276" w:lineRule="auto"/>
            </w:pPr>
            <w:r>
              <w:t>4</w:t>
            </w:r>
            <w:r w:rsidR="000A3971" w:rsidRPr="000574F0">
              <w:t>a3. Po osvežitvi poskusite znova.</w:t>
            </w:r>
          </w:p>
          <w:p w14:paraId="27DD6248" w14:textId="7F039CE9" w:rsidR="000A3971" w:rsidRPr="000574F0" w:rsidRDefault="000172DE" w:rsidP="005639F9">
            <w:pPr>
              <w:spacing w:line="276" w:lineRule="auto"/>
            </w:pPr>
            <w:r>
              <w:t>5</w:t>
            </w:r>
            <w:r w:rsidR="000A3971" w:rsidRPr="000574F0">
              <w:t>a1. Uporabnik zaradi napake ne more klikniti na gumb »</w:t>
            </w:r>
            <w:r w:rsidR="00C40DF3">
              <w:t>Delete</w:t>
            </w:r>
            <w:r w:rsidR="000A3971" w:rsidRPr="000574F0">
              <w:t>«.</w:t>
            </w:r>
          </w:p>
          <w:p w14:paraId="73102D0F" w14:textId="48A79400" w:rsidR="000A3971" w:rsidRPr="000574F0" w:rsidRDefault="000172DE" w:rsidP="005639F9">
            <w:pPr>
              <w:spacing w:line="276" w:lineRule="auto"/>
            </w:pPr>
            <w:r>
              <w:t>5</w:t>
            </w:r>
            <w:r w:rsidR="000A3971" w:rsidRPr="000574F0">
              <w:t>a2. Uporabnik osveži stran in poskusi znova.</w:t>
            </w:r>
          </w:p>
        </w:tc>
      </w:tr>
      <w:tr w:rsidR="000A3971" w:rsidRPr="000574F0" w14:paraId="5BF1A33D" w14:textId="77777777" w:rsidTr="006F7B6D">
        <w:tc>
          <w:tcPr>
            <w:tcW w:w="9062" w:type="dxa"/>
            <w:gridSpan w:val="2"/>
            <w:shd w:val="clear" w:color="auto" w:fill="auto"/>
          </w:tcPr>
          <w:p w14:paraId="0D7201CD" w14:textId="77777777" w:rsidR="000A3971" w:rsidRPr="000574F0" w:rsidRDefault="000A3971" w:rsidP="005639F9">
            <w:pPr>
              <w:spacing w:line="276" w:lineRule="auto"/>
              <w:rPr>
                <w:b/>
              </w:rPr>
            </w:pPr>
            <w:r w:rsidRPr="000574F0">
              <w:rPr>
                <w:b/>
                <w:bCs/>
              </w:rPr>
              <w:t>Izjeme:</w:t>
            </w:r>
          </w:p>
          <w:p w14:paraId="69BBDBC1" w14:textId="77777777" w:rsidR="000A3971" w:rsidRPr="000574F0" w:rsidRDefault="000A3971" w:rsidP="005639F9">
            <w:pPr>
              <w:spacing w:line="276" w:lineRule="auto"/>
            </w:pPr>
            <w:r w:rsidRPr="000574F0">
              <w:t>1a1. Zaradi napake se domena znanja ne odpre, ko jo izbere uporabnik.</w:t>
            </w:r>
          </w:p>
          <w:p w14:paraId="66EA637D" w14:textId="77777777" w:rsidR="000A3971" w:rsidRDefault="000A3971" w:rsidP="005639F9">
            <w:pPr>
              <w:spacing w:line="276" w:lineRule="auto"/>
            </w:pPr>
            <w:r w:rsidRPr="000574F0">
              <w:t>4a1. Zaradi napake uporabnik ne more potrditi dodanega vprašanja, ne glede na to, kolikokrat ga doda.</w:t>
            </w:r>
          </w:p>
          <w:p w14:paraId="48F78D39" w14:textId="4F2FC5A4" w:rsidR="000A3971" w:rsidRPr="000574F0" w:rsidRDefault="000A3971" w:rsidP="005639F9">
            <w:pPr>
              <w:spacing w:line="276" w:lineRule="auto"/>
            </w:pPr>
            <w:r>
              <w:t>5</w:t>
            </w:r>
            <w:r w:rsidRPr="000574F0">
              <w:t xml:space="preserve">a1. Zaradi napake se v </w:t>
            </w:r>
            <w:r w:rsidR="0010702F">
              <w:t>kvizu</w:t>
            </w:r>
            <w:r w:rsidRPr="000574F0">
              <w:t xml:space="preserve"> še vedno prikaže izbrisano vprašanje, ne glede na to, kolikokrat uporabnik izbriše vprašanje.</w:t>
            </w:r>
          </w:p>
        </w:tc>
      </w:tr>
    </w:tbl>
    <w:p w14:paraId="60104BB3"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highlight w:val="lightGray"/>
        </w:rPr>
      </w:pPr>
    </w:p>
    <w:p w14:paraId="6C350B7C" w14:textId="77777777" w:rsidR="000A3971" w:rsidRPr="000574F0" w:rsidRDefault="000A3971" w:rsidP="005639F9">
      <w:pPr>
        <w:pStyle w:val="Naslov3"/>
        <w:spacing w:line="276" w:lineRule="auto"/>
      </w:pPr>
      <w:bookmarkStart w:id="28" w:name="_Toc416348580"/>
      <w:bookmarkStart w:id="29" w:name="_Toc175485457"/>
      <w:r>
        <w:t>&lt;&lt; Dodajanje pravilnih in nepravilnih odgovorov &gt;&gt;</w:t>
      </w:r>
      <w:bookmarkEnd w:id="28"/>
      <w:bookmarkEnd w:id="2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33"/>
        <w:gridCol w:w="1129"/>
      </w:tblGrid>
      <w:tr w:rsidR="000A3971" w:rsidRPr="000574F0" w14:paraId="0B417C82" w14:textId="77777777" w:rsidTr="00285C44">
        <w:tc>
          <w:tcPr>
            <w:tcW w:w="7933" w:type="dxa"/>
            <w:shd w:val="clear" w:color="auto" w:fill="auto"/>
          </w:tcPr>
          <w:p w14:paraId="4A067EBF" w14:textId="77777777" w:rsidR="000A3971" w:rsidRPr="000574F0" w:rsidRDefault="000A3971" w:rsidP="005639F9">
            <w:pPr>
              <w:spacing w:line="276" w:lineRule="auto"/>
              <w:jc w:val="center"/>
              <w:rPr>
                <w:rFonts w:eastAsia="Calibri"/>
              </w:rPr>
            </w:pPr>
            <w:r w:rsidRPr="000574F0">
              <w:rPr>
                <w:b/>
                <w:bCs/>
              </w:rPr>
              <w:t>Primer uporabe: dodajanje pravilnih in nepravilnih odgovorov</w:t>
            </w:r>
          </w:p>
        </w:tc>
        <w:tc>
          <w:tcPr>
            <w:tcW w:w="1129" w:type="dxa"/>
            <w:shd w:val="clear" w:color="auto" w:fill="auto"/>
          </w:tcPr>
          <w:p w14:paraId="76393209" w14:textId="75D5E64D" w:rsidR="000A3971" w:rsidRPr="000574F0" w:rsidRDefault="00285C44" w:rsidP="005639F9">
            <w:pPr>
              <w:spacing w:line="276" w:lineRule="auto"/>
              <w:rPr>
                <w:i/>
                <w:iCs/>
                <w:color w:val="FF0000"/>
              </w:rPr>
            </w:pPr>
            <w:r>
              <w:rPr>
                <w:b/>
                <w:bCs/>
              </w:rPr>
              <w:t>Id</w:t>
            </w:r>
            <w:r w:rsidR="000A3971" w:rsidRPr="000574F0">
              <w:rPr>
                <w:b/>
                <w:bCs/>
              </w:rPr>
              <w:t xml:space="preserve">: </w:t>
            </w:r>
            <w:r w:rsidR="000A3971" w:rsidRPr="000574F0">
              <w:rPr>
                <w:i/>
                <w:iCs/>
              </w:rPr>
              <w:t>8</w:t>
            </w:r>
          </w:p>
        </w:tc>
      </w:tr>
      <w:tr w:rsidR="000A3971" w:rsidRPr="000574F0" w14:paraId="6FBA05E3" w14:textId="77777777" w:rsidTr="006F7B6D">
        <w:tc>
          <w:tcPr>
            <w:tcW w:w="9062" w:type="dxa"/>
            <w:gridSpan w:val="2"/>
            <w:shd w:val="clear" w:color="auto" w:fill="auto"/>
          </w:tcPr>
          <w:p w14:paraId="6A5236CE" w14:textId="77777777" w:rsidR="000A3971" w:rsidRPr="000574F0" w:rsidRDefault="000A3971" w:rsidP="005639F9">
            <w:pPr>
              <w:spacing w:line="276" w:lineRule="auto"/>
              <w:rPr>
                <w:b/>
              </w:rPr>
            </w:pPr>
            <w:r w:rsidRPr="000574F0">
              <w:rPr>
                <w:b/>
                <w:bCs/>
              </w:rPr>
              <w:t>Kratek opis:</w:t>
            </w:r>
          </w:p>
          <w:p w14:paraId="6F0D63C9" w14:textId="4F2A9980" w:rsidR="000A3971" w:rsidRPr="000574F0" w:rsidRDefault="00D76EA8" w:rsidP="005639F9">
            <w:pPr>
              <w:spacing w:line="276" w:lineRule="auto"/>
            </w:pPr>
            <w:r>
              <w:t>Upravitelj</w:t>
            </w:r>
            <w:r w:rsidRPr="000574F0">
              <w:t xml:space="preserve"> </w:t>
            </w:r>
            <w:r w:rsidR="000A3971" w:rsidRPr="000574F0">
              <w:t>ima možnost dodajanja odgovorov na ustvarjena vprašanja.</w:t>
            </w:r>
          </w:p>
        </w:tc>
      </w:tr>
      <w:tr w:rsidR="000A3971" w:rsidRPr="000574F0" w14:paraId="02743047" w14:textId="77777777" w:rsidTr="006F7B6D">
        <w:tc>
          <w:tcPr>
            <w:tcW w:w="9062" w:type="dxa"/>
            <w:gridSpan w:val="2"/>
            <w:shd w:val="clear" w:color="auto" w:fill="auto"/>
          </w:tcPr>
          <w:p w14:paraId="4E80B6A5" w14:textId="77777777" w:rsidR="000A3971" w:rsidRPr="000574F0" w:rsidRDefault="000A3971" w:rsidP="005639F9">
            <w:pPr>
              <w:spacing w:line="276" w:lineRule="auto"/>
              <w:rPr>
                <w:b/>
              </w:rPr>
            </w:pPr>
            <w:r w:rsidRPr="000574F0">
              <w:rPr>
                <w:b/>
                <w:bCs/>
              </w:rPr>
              <w:t>Akterji:</w:t>
            </w:r>
          </w:p>
          <w:p w14:paraId="3AEBC869" w14:textId="304FB5EB" w:rsidR="000A3971" w:rsidRPr="000574F0" w:rsidRDefault="00CB5A5D" w:rsidP="005639F9">
            <w:pPr>
              <w:spacing w:line="276" w:lineRule="auto"/>
            </w:pPr>
            <w:r>
              <w:t>Upravitelj</w:t>
            </w:r>
          </w:p>
        </w:tc>
      </w:tr>
      <w:tr w:rsidR="000A3971" w:rsidRPr="000574F0" w14:paraId="3E06136B" w14:textId="77777777" w:rsidTr="006F7B6D">
        <w:tc>
          <w:tcPr>
            <w:tcW w:w="9062" w:type="dxa"/>
            <w:gridSpan w:val="2"/>
            <w:shd w:val="clear" w:color="auto" w:fill="auto"/>
          </w:tcPr>
          <w:p w14:paraId="3E6CB5E3" w14:textId="77777777" w:rsidR="000A3971" w:rsidRPr="000574F0" w:rsidRDefault="000A3971" w:rsidP="005639F9">
            <w:pPr>
              <w:spacing w:line="276" w:lineRule="auto"/>
              <w:rPr>
                <w:b/>
                <w:bCs/>
              </w:rPr>
            </w:pPr>
            <w:r w:rsidRPr="000574F0">
              <w:rPr>
                <w:b/>
                <w:bCs/>
              </w:rPr>
              <w:lastRenderedPageBreak/>
              <w:t>Predpogoji:</w:t>
            </w:r>
          </w:p>
          <w:p w14:paraId="6B8A91BE" w14:textId="77777777" w:rsidR="000A3971" w:rsidRPr="000574F0" w:rsidRDefault="000A3971" w:rsidP="005639F9">
            <w:pPr>
              <w:spacing w:line="276" w:lineRule="auto"/>
            </w:pPr>
            <w:r w:rsidRPr="000574F0">
              <w:t>Uporabnik je že prijavljen v IS in je že ustvaril domeno znanja in vprašanje. IS mora delovati.</w:t>
            </w:r>
          </w:p>
        </w:tc>
      </w:tr>
      <w:tr w:rsidR="000A3971" w:rsidRPr="000574F0" w14:paraId="5824A7D6" w14:textId="77777777" w:rsidTr="006F7B6D">
        <w:tc>
          <w:tcPr>
            <w:tcW w:w="9062" w:type="dxa"/>
            <w:gridSpan w:val="2"/>
            <w:shd w:val="clear" w:color="auto" w:fill="auto"/>
          </w:tcPr>
          <w:p w14:paraId="0A23D135" w14:textId="77777777" w:rsidR="000A3971" w:rsidRPr="000574F0" w:rsidRDefault="000A3971" w:rsidP="005639F9">
            <w:pPr>
              <w:spacing w:line="276" w:lineRule="auto"/>
            </w:pPr>
            <w:r w:rsidRPr="000574F0">
              <w:rPr>
                <w:b/>
                <w:bCs/>
              </w:rPr>
              <w:t>Stanje sistema po primeru uporabe:</w:t>
            </w:r>
          </w:p>
          <w:p w14:paraId="1B1D8FDC" w14:textId="77777777" w:rsidR="000A3971" w:rsidRPr="000574F0" w:rsidRDefault="000A3971" w:rsidP="005639F9">
            <w:pPr>
              <w:spacing w:line="276" w:lineRule="auto"/>
            </w:pPr>
            <w:r w:rsidRPr="000574F0">
              <w:t>Uporabnik je uspešno dodal pravilen/napačen odgovor. Pojavi se pod vprašanjem.</w:t>
            </w:r>
          </w:p>
        </w:tc>
      </w:tr>
      <w:tr w:rsidR="000A3971" w:rsidRPr="000574F0" w14:paraId="2BE78D1A" w14:textId="77777777" w:rsidTr="006F7B6D">
        <w:tc>
          <w:tcPr>
            <w:tcW w:w="9062" w:type="dxa"/>
            <w:gridSpan w:val="2"/>
            <w:shd w:val="clear" w:color="auto" w:fill="auto"/>
          </w:tcPr>
          <w:p w14:paraId="1147B06F" w14:textId="77777777" w:rsidR="000A3971" w:rsidRPr="000574F0" w:rsidRDefault="000A3971" w:rsidP="005639F9">
            <w:pPr>
              <w:spacing w:line="276" w:lineRule="auto"/>
              <w:rPr>
                <w:b/>
              </w:rPr>
            </w:pPr>
            <w:r w:rsidRPr="000574F0">
              <w:rPr>
                <w:b/>
                <w:bCs/>
              </w:rPr>
              <w:t>Scenarij:</w:t>
            </w:r>
          </w:p>
          <w:p w14:paraId="20457D25" w14:textId="3D8E5F3A" w:rsidR="000A3971" w:rsidRPr="000574F0" w:rsidRDefault="000A3971" w:rsidP="008B7924">
            <w:pPr>
              <w:spacing w:line="276" w:lineRule="auto"/>
            </w:pPr>
            <w:r w:rsidRPr="000574F0">
              <w:t xml:space="preserve">1. </w:t>
            </w:r>
            <w:r w:rsidR="008B7924">
              <w:t>Pri dodajanju vprašanja v kviz izberite tip vprašanja »Closed«.</w:t>
            </w:r>
          </w:p>
          <w:p w14:paraId="24DEAA77" w14:textId="588D462E" w:rsidR="000A3971" w:rsidRPr="000574F0" w:rsidRDefault="00BE05FF" w:rsidP="005639F9">
            <w:pPr>
              <w:spacing w:line="276" w:lineRule="auto"/>
            </w:pPr>
            <w:r>
              <w:t>2</w:t>
            </w:r>
            <w:r w:rsidR="000A3971" w:rsidRPr="000574F0">
              <w:t>. Pritisnite gumb »</w:t>
            </w:r>
            <w:r w:rsidR="008B7924">
              <w:t>Add Option</w:t>
            </w:r>
            <w:r w:rsidR="000A3971" w:rsidRPr="000574F0">
              <w:t>«.</w:t>
            </w:r>
          </w:p>
          <w:p w14:paraId="0D3E6FA6" w14:textId="7115811C" w:rsidR="000A3971" w:rsidRPr="000574F0" w:rsidRDefault="00BE05FF" w:rsidP="005639F9">
            <w:pPr>
              <w:spacing w:line="276" w:lineRule="auto"/>
            </w:pPr>
            <w:r>
              <w:t>3</w:t>
            </w:r>
            <w:r w:rsidR="000A3971" w:rsidRPr="000574F0">
              <w:t>. Izpolnite vnosno polje »</w:t>
            </w:r>
            <w:r w:rsidR="00380CDB">
              <w:t>Option</w:t>
            </w:r>
            <w:r w:rsidR="000A3971" w:rsidRPr="000574F0">
              <w:t>«.</w:t>
            </w:r>
          </w:p>
          <w:p w14:paraId="2F4DF3AB" w14:textId="66AC2A35" w:rsidR="000A3971" w:rsidRPr="000574F0" w:rsidRDefault="00BE05FF" w:rsidP="005639F9">
            <w:pPr>
              <w:spacing w:line="276" w:lineRule="auto"/>
            </w:pPr>
            <w:r>
              <w:t>4</w:t>
            </w:r>
            <w:r w:rsidR="000A3971" w:rsidRPr="000574F0">
              <w:t>. Označite »</w:t>
            </w:r>
            <w:r w:rsidR="00380CDB">
              <w:t>Correct</w:t>
            </w:r>
            <w:r w:rsidR="000A3971" w:rsidRPr="000574F0">
              <w:t>« ali »</w:t>
            </w:r>
            <w:r w:rsidR="00380CDB">
              <w:t>Incorrect</w:t>
            </w:r>
            <w:r w:rsidR="000A3971" w:rsidRPr="000574F0">
              <w:t>«.</w:t>
            </w:r>
          </w:p>
          <w:p w14:paraId="5C89C215" w14:textId="17C3AE50" w:rsidR="000A3971" w:rsidRPr="000574F0" w:rsidRDefault="00BE05FF" w:rsidP="005639F9">
            <w:pPr>
              <w:spacing w:line="276" w:lineRule="auto"/>
            </w:pPr>
            <w:r>
              <w:t>5</w:t>
            </w:r>
            <w:r w:rsidR="000A3971" w:rsidRPr="000574F0">
              <w:t>. Pritisnite gumb »</w:t>
            </w:r>
            <w:r w:rsidR="00380CDB">
              <w:t>Confirm Question</w:t>
            </w:r>
            <w:r w:rsidR="000A3971" w:rsidRPr="000574F0">
              <w:t>«.</w:t>
            </w:r>
          </w:p>
        </w:tc>
      </w:tr>
      <w:tr w:rsidR="000A3971" w:rsidRPr="000574F0" w14:paraId="44750B5E" w14:textId="77777777" w:rsidTr="006F7B6D">
        <w:tc>
          <w:tcPr>
            <w:tcW w:w="9062" w:type="dxa"/>
            <w:gridSpan w:val="2"/>
            <w:shd w:val="clear" w:color="auto" w:fill="auto"/>
          </w:tcPr>
          <w:p w14:paraId="0DCD0C38" w14:textId="4902F8F8" w:rsidR="000A3971" w:rsidRPr="000574F0" w:rsidRDefault="000A3971" w:rsidP="00BE05FF">
            <w:pPr>
              <w:spacing w:line="276" w:lineRule="auto"/>
              <w:rPr>
                <w:bCs/>
              </w:rPr>
            </w:pPr>
            <w:r w:rsidRPr="000574F0">
              <w:rPr>
                <w:b/>
                <w:bCs/>
              </w:rPr>
              <w:t>Alternativni tokovi:</w:t>
            </w:r>
          </w:p>
          <w:p w14:paraId="0E5A6C7B" w14:textId="4D92E84F" w:rsidR="000A3971" w:rsidRPr="000574F0" w:rsidRDefault="00BE05FF" w:rsidP="005639F9">
            <w:pPr>
              <w:spacing w:line="276" w:lineRule="auto"/>
              <w:rPr>
                <w:bCs/>
              </w:rPr>
            </w:pPr>
            <w:r>
              <w:rPr>
                <w:bCs/>
              </w:rPr>
              <w:t>2</w:t>
            </w:r>
            <w:r w:rsidR="000A3971" w:rsidRPr="000574F0">
              <w:rPr>
                <w:bCs/>
              </w:rPr>
              <w:t>a1. Uporabnik zaradi napake ne more klikniti gumba "</w:t>
            </w:r>
            <w:r w:rsidR="00B036C2">
              <w:t>Add Option</w:t>
            </w:r>
            <w:r w:rsidR="000A3971" w:rsidRPr="000574F0">
              <w:rPr>
                <w:bCs/>
              </w:rPr>
              <w:t>".</w:t>
            </w:r>
          </w:p>
          <w:p w14:paraId="3E005DA3" w14:textId="4B430049" w:rsidR="000A3971" w:rsidRPr="000574F0" w:rsidRDefault="00BE05FF" w:rsidP="005639F9">
            <w:pPr>
              <w:spacing w:line="276" w:lineRule="auto"/>
              <w:rPr>
                <w:bCs/>
              </w:rPr>
            </w:pPr>
            <w:r>
              <w:rPr>
                <w:bCs/>
              </w:rPr>
              <w:t>2</w:t>
            </w:r>
            <w:r w:rsidR="000A3971" w:rsidRPr="000574F0">
              <w:rPr>
                <w:bCs/>
              </w:rPr>
              <w:t>a2. Uporabnik osveži stran in poskusi znova.</w:t>
            </w:r>
          </w:p>
          <w:p w14:paraId="2F14FD79" w14:textId="089B2581" w:rsidR="000A3971" w:rsidRPr="000574F0" w:rsidRDefault="00BE05FF" w:rsidP="005639F9">
            <w:pPr>
              <w:spacing w:line="276" w:lineRule="auto"/>
              <w:rPr>
                <w:bCs/>
              </w:rPr>
            </w:pPr>
            <w:r>
              <w:rPr>
                <w:bCs/>
              </w:rPr>
              <w:t>2</w:t>
            </w:r>
            <w:r w:rsidR="000A3971" w:rsidRPr="000574F0">
              <w:rPr>
                <w:bCs/>
              </w:rPr>
              <w:t>a3. Po osvežitvi poskusite znova.</w:t>
            </w:r>
          </w:p>
          <w:p w14:paraId="534CDAD4" w14:textId="2A61F5EA" w:rsidR="000A3971" w:rsidRPr="000574F0" w:rsidRDefault="00BE05FF" w:rsidP="005639F9">
            <w:pPr>
              <w:spacing w:line="276" w:lineRule="auto"/>
              <w:rPr>
                <w:bCs/>
              </w:rPr>
            </w:pPr>
            <w:r>
              <w:rPr>
                <w:bCs/>
              </w:rPr>
              <w:t>4</w:t>
            </w:r>
            <w:r w:rsidR="000A3971" w:rsidRPr="000574F0">
              <w:rPr>
                <w:bCs/>
              </w:rPr>
              <w:t>a1. Uporabnik ne more označiti "</w:t>
            </w:r>
            <w:r w:rsidR="00B036C2">
              <w:t>Correct</w:t>
            </w:r>
            <w:r w:rsidR="000A3971" w:rsidRPr="000574F0">
              <w:rPr>
                <w:bCs/>
              </w:rPr>
              <w:t>" ali "</w:t>
            </w:r>
            <w:r w:rsidR="00B036C2">
              <w:t>Incorrect</w:t>
            </w:r>
            <w:r w:rsidR="000A3971" w:rsidRPr="000574F0">
              <w:rPr>
                <w:bCs/>
              </w:rPr>
              <w:t>".</w:t>
            </w:r>
          </w:p>
          <w:p w14:paraId="4673E8FB" w14:textId="3919DF42" w:rsidR="000A3971" w:rsidRPr="000574F0" w:rsidRDefault="00BE05FF" w:rsidP="005639F9">
            <w:pPr>
              <w:spacing w:line="276" w:lineRule="auto"/>
              <w:rPr>
                <w:bCs/>
              </w:rPr>
            </w:pPr>
            <w:r>
              <w:rPr>
                <w:bCs/>
              </w:rPr>
              <w:t>4</w:t>
            </w:r>
            <w:r w:rsidR="000A3971" w:rsidRPr="000574F0">
              <w:rPr>
                <w:bCs/>
              </w:rPr>
              <w:t>a2. Uporabnik osveži stran in poskusi znova.</w:t>
            </w:r>
          </w:p>
          <w:p w14:paraId="67BDC996" w14:textId="5882D8B2" w:rsidR="000A3971" w:rsidRPr="000574F0" w:rsidRDefault="00BE05FF" w:rsidP="005639F9">
            <w:pPr>
              <w:spacing w:line="276" w:lineRule="auto"/>
              <w:rPr>
                <w:bCs/>
              </w:rPr>
            </w:pPr>
            <w:r>
              <w:rPr>
                <w:bCs/>
              </w:rPr>
              <w:t>4</w:t>
            </w:r>
            <w:r w:rsidR="000A3971" w:rsidRPr="000574F0">
              <w:rPr>
                <w:bCs/>
              </w:rPr>
              <w:t>a3. Po osvežitvi poskusite znova.</w:t>
            </w:r>
          </w:p>
          <w:p w14:paraId="76EB689D" w14:textId="50FD5767" w:rsidR="000A3971" w:rsidRPr="000574F0" w:rsidRDefault="00BE05FF" w:rsidP="005639F9">
            <w:pPr>
              <w:spacing w:line="276" w:lineRule="auto"/>
              <w:rPr>
                <w:bCs/>
              </w:rPr>
            </w:pPr>
            <w:r>
              <w:rPr>
                <w:bCs/>
              </w:rPr>
              <w:t>5</w:t>
            </w:r>
            <w:r w:rsidR="000A3971" w:rsidRPr="000574F0">
              <w:rPr>
                <w:bCs/>
              </w:rPr>
              <w:t>a1. Uporabnik zaradi napake ne more klikniti na gumb »</w:t>
            </w:r>
            <w:r w:rsidR="00B036C2">
              <w:rPr>
                <w:bCs/>
              </w:rPr>
              <w:t>Confirm Question</w:t>
            </w:r>
            <w:r w:rsidR="000A3971" w:rsidRPr="000574F0">
              <w:rPr>
                <w:bCs/>
              </w:rPr>
              <w:t>«.</w:t>
            </w:r>
          </w:p>
          <w:p w14:paraId="4019492B" w14:textId="349CDE2B" w:rsidR="000A3971" w:rsidRPr="000574F0" w:rsidRDefault="00BE05FF" w:rsidP="005639F9">
            <w:pPr>
              <w:spacing w:line="276" w:lineRule="auto"/>
              <w:rPr>
                <w:bCs/>
              </w:rPr>
            </w:pPr>
            <w:r>
              <w:rPr>
                <w:bCs/>
              </w:rPr>
              <w:t>5</w:t>
            </w:r>
            <w:r w:rsidR="000A3971" w:rsidRPr="000574F0">
              <w:rPr>
                <w:bCs/>
              </w:rPr>
              <w:t>a2. Uporabnik osveži stran in poskusi znova.</w:t>
            </w:r>
          </w:p>
          <w:p w14:paraId="2518D376" w14:textId="0C3C911B" w:rsidR="000A3971" w:rsidRPr="000574F0" w:rsidRDefault="00BE05FF" w:rsidP="005639F9">
            <w:pPr>
              <w:spacing w:line="276" w:lineRule="auto"/>
            </w:pPr>
            <w:r>
              <w:rPr>
                <w:bCs/>
              </w:rPr>
              <w:t>5</w:t>
            </w:r>
            <w:r w:rsidR="000A3971" w:rsidRPr="000574F0">
              <w:rPr>
                <w:bCs/>
              </w:rPr>
              <w:t>a3. Po osvežitvi poskusite znova.</w:t>
            </w:r>
          </w:p>
        </w:tc>
      </w:tr>
      <w:tr w:rsidR="000A3971" w:rsidRPr="000574F0" w14:paraId="052B49F4" w14:textId="77777777" w:rsidTr="006F7B6D">
        <w:tc>
          <w:tcPr>
            <w:tcW w:w="9062" w:type="dxa"/>
            <w:gridSpan w:val="2"/>
            <w:shd w:val="clear" w:color="auto" w:fill="auto"/>
          </w:tcPr>
          <w:p w14:paraId="5941E326" w14:textId="77777777" w:rsidR="000A3971" w:rsidRPr="000574F0" w:rsidRDefault="000A3971" w:rsidP="005639F9">
            <w:pPr>
              <w:spacing w:line="276" w:lineRule="auto"/>
              <w:rPr>
                <w:b/>
              </w:rPr>
            </w:pPr>
            <w:r w:rsidRPr="000574F0">
              <w:rPr>
                <w:b/>
                <w:bCs/>
              </w:rPr>
              <w:t>Izjeme:</w:t>
            </w:r>
          </w:p>
          <w:p w14:paraId="4FB40604" w14:textId="77777777" w:rsidR="000A3971" w:rsidRPr="000574F0" w:rsidRDefault="000A3971" w:rsidP="005639F9">
            <w:pPr>
              <w:spacing w:line="276" w:lineRule="auto"/>
            </w:pPr>
            <w:r w:rsidRPr="000574F0">
              <w:t>1a1. Zaradi napake se domena znanja ne odpre, ko jo izbere uporabnik.</w:t>
            </w:r>
          </w:p>
          <w:p w14:paraId="48579FCB" w14:textId="48D24750" w:rsidR="000A3971" w:rsidRPr="000574F0" w:rsidRDefault="000A3971" w:rsidP="005639F9">
            <w:pPr>
              <w:spacing w:line="276" w:lineRule="auto"/>
            </w:pPr>
            <w:r w:rsidRPr="000574F0">
              <w:t>5a1. Zaradi napake uporabnik ne more označiti »</w:t>
            </w:r>
            <w:r w:rsidR="001C1235">
              <w:t>Correct</w:t>
            </w:r>
            <w:r w:rsidRPr="000574F0">
              <w:t>« ali »</w:t>
            </w:r>
            <w:r w:rsidR="001C1235">
              <w:t>Incorrect</w:t>
            </w:r>
            <w:r w:rsidRPr="000574F0">
              <w:t>«, ne glede na to, kolikokrat poskuša.</w:t>
            </w:r>
          </w:p>
          <w:p w14:paraId="649A0E81" w14:textId="77777777" w:rsidR="000A3971" w:rsidRPr="000574F0" w:rsidRDefault="000A3971" w:rsidP="005639F9">
            <w:pPr>
              <w:spacing w:line="276" w:lineRule="auto"/>
            </w:pPr>
            <w:r w:rsidRPr="000574F0">
              <w:t>6a1. Zaradi napake uporabnik ne more potrditi dodanega odgovora, ne glede na to, kolikokrat ga doda.</w:t>
            </w:r>
          </w:p>
        </w:tc>
      </w:tr>
    </w:tbl>
    <w:p w14:paraId="68C0B602"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4413568C" w14:textId="5F7D8772" w:rsidR="000A3971" w:rsidRPr="000574F0" w:rsidRDefault="000A3971" w:rsidP="005639F9">
      <w:pPr>
        <w:pStyle w:val="Naslov3"/>
        <w:spacing w:line="276" w:lineRule="auto"/>
      </w:pPr>
      <w:bookmarkStart w:id="30" w:name="_Toc1005946161"/>
      <w:bookmarkStart w:id="31" w:name="_Toc175485458"/>
      <w:r>
        <w:t xml:space="preserve">&lt;&lt; Razvrstitev zaposlenih v </w:t>
      </w:r>
      <w:r w:rsidR="0044491A">
        <w:t>domene</w:t>
      </w:r>
      <w:r>
        <w:t xml:space="preserve"> znanja &gt;&gt;</w:t>
      </w:r>
      <w:bookmarkEnd w:id="30"/>
      <w:bookmarkEnd w:id="3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33"/>
        <w:gridCol w:w="1129"/>
      </w:tblGrid>
      <w:tr w:rsidR="000A3971" w:rsidRPr="000574F0" w14:paraId="1F2D0B19" w14:textId="77777777" w:rsidTr="00F242CA">
        <w:tc>
          <w:tcPr>
            <w:tcW w:w="7933" w:type="dxa"/>
            <w:shd w:val="clear" w:color="auto" w:fill="auto"/>
          </w:tcPr>
          <w:p w14:paraId="34EC214F" w14:textId="7A2FEA5A" w:rsidR="000A3971" w:rsidRPr="000574F0" w:rsidRDefault="000A3971" w:rsidP="005639F9">
            <w:pPr>
              <w:spacing w:line="276" w:lineRule="auto"/>
              <w:jc w:val="center"/>
              <w:rPr>
                <w:rFonts w:eastAsia="Calibri" w:cs="Calibri"/>
              </w:rPr>
            </w:pPr>
            <w:r w:rsidRPr="000574F0">
              <w:rPr>
                <w:b/>
                <w:bCs/>
              </w:rPr>
              <w:t xml:space="preserve">Primer uporabe: Razvrstitev zaposlenih v </w:t>
            </w:r>
            <w:r w:rsidR="0044491A">
              <w:rPr>
                <w:b/>
                <w:bCs/>
              </w:rPr>
              <w:t>domene</w:t>
            </w:r>
            <w:r w:rsidRPr="000574F0">
              <w:rPr>
                <w:b/>
                <w:bCs/>
              </w:rPr>
              <w:t xml:space="preserve"> znanja</w:t>
            </w:r>
          </w:p>
        </w:tc>
        <w:tc>
          <w:tcPr>
            <w:tcW w:w="1129" w:type="dxa"/>
            <w:shd w:val="clear" w:color="auto" w:fill="auto"/>
          </w:tcPr>
          <w:p w14:paraId="61C6B57B" w14:textId="73B3D025" w:rsidR="000A3971" w:rsidRPr="000574F0" w:rsidRDefault="00F242CA" w:rsidP="005639F9">
            <w:pPr>
              <w:spacing w:line="276" w:lineRule="auto"/>
              <w:rPr>
                <w:i/>
                <w:iCs/>
                <w:color w:val="FF0000"/>
              </w:rPr>
            </w:pPr>
            <w:r>
              <w:rPr>
                <w:b/>
                <w:bCs/>
              </w:rPr>
              <w:t>Id</w:t>
            </w:r>
            <w:r w:rsidR="000A3971" w:rsidRPr="000574F0">
              <w:rPr>
                <w:b/>
                <w:bCs/>
              </w:rPr>
              <w:t xml:space="preserve">: </w:t>
            </w:r>
            <w:r w:rsidR="000A3971" w:rsidRPr="000574F0">
              <w:rPr>
                <w:i/>
                <w:iCs/>
              </w:rPr>
              <w:t>9</w:t>
            </w:r>
          </w:p>
        </w:tc>
      </w:tr>
      <w:tr w:rsidR="000A3971" w:rsidRPr="000574F0" w14:paraId="0833AF7B" w14:textId="77777777" w:rsidTr="006F7B6D">
        <w:tc>
          <w:tcPr>
            <w:tcW w:w="9062" w:type="dxa"/>
            <w:gridSpan w:val="2"/>
            <w:shd w:val="clear" w:color="auto" w:fill="auto"/>
          </w:tcPr>
          <w:p w14:paraId="1E0F88A3" w14:textId="77777777" w:rsidR="000A3971" w:rsidRPr="000574F0" w:rsidRDefault="000A3971" w:rsidP="005639F9">
            <w:pPr>
              <w:spacing w:line="276" w:lineRule="auto"/>
              <w:rPr>
                <w:b/>
              </w:rPr>
            </w:pPr>
            <w:r w:rsidRPr="000574F0">
              <w:rPr>
                <w:b/>
                <w:bCs/>
              </w:rPr>
              <w:t>Kratek opis:</w:t>
            </w:r>
          </w:p>
          <w:p w14:paraId="54F9A4CA" w14:textId="7D02B9DB" w:rsidR="000A3971" w:rsidRPr="000574F0" w:rsidRDefault="00CB5A5D" w:rsidP="005639F9">
            <w:pPr>
              <w:spacing w:line="276" w:lineRule="auto"/>
            </w:pPr>
            <w:r>
              <w:t>Upravitelj</w:t>
            </w:r>
            <w:r w:rsidR="000A3971" w:rsidRPr="000574F0">
              <w:t xml:space="preserve"> lahko izbere zaposlene, ki imajo dostop do določenih </w:t>
            </w:r>
            <w:r w:rsidR="0044491A">
              <w:t>domen</w:t>
            </w:r>
            <w:r w:rsidR="000A3971" w:rsidRPr="000574F0">
              <w:t xml:space="preserve"> znanja.</w:t>
            </w:r>
          </w:p>
        </w:tc>
      </w:tr>
      <w:tr w:rsidR="000A3971" w:rsidRPr="000574F0" w14:paraId="22479994" w14:textId="77777777" w:rsidTr="006F7B6D">
        <w:tc>
          <w:tcPr>
            <w:tcW w:w="9062" w:type="dxa"/>
            <w:gridSpan w:val="2"/>
            <w:shd w:val="clear" w:color="auto" w:fill="auto"/>
          </w:tcPr>
          <w:p w14:paraId="41DFA9D8" w14:textId="77777777" w:rsidR="000A3971" w:rsidRPr="000574F0" w:rsidRDefault="000A3971" w:rsidP="005639F9">
            <w:pPr>
              <w:spacing w:line="276" w:lineRule="auto"/>
              <w:rPr>
                <w:b/>
              </w:rPr>
            </w:pPr>
            <w:r w:rsidRPr="000574F0">
              <w:rPr>
                <w:b/>
                <w:bCs/>
              </w:rPr>
              <w:t>Akterji:</w:t>
            </w:r>
          </w:p>
          <w:p w14:paraId="3C83AB18" w14:textId="6CA0FD51" w:rsidR="000A3971" w:rsidRPr="000574F0" w:rsidRDefault="00CB5A5D" w:rsidP="005639F9">
            <w:pPr>
              <w:spacing w:line="276" w:lineRule="auto"/>
            </w:pPr>
            <w:r>
              <w:lastRenderedPageBreak/>
              <w:t>Upravitelj</w:t>
            </w:r>
          </w:p>
        </w:tc>
      </w:tr>
      <w:tr w:rsidR="000A3971" w:rsidRPr="000574F0" w14:paraId="790D5116" w14:textId="77777777" w:rsidTr="006F7B6D">
        <w:tc>
          <w:tcPr>
            <w:tcW w:w="9062" w:type="dxa"/>
            <w:gridSpan w:val="2"/>
            <w:shd w:val="clear" w:color="auto" w:fill="auto"/>
          </w:tcPr>
          <w:p w14:paraId="2FDB7EC9" w14:textId="77777777" w:rsidR="000A3971" w:rsidRPr="000574F0" w:rsidRDefault="000A3971" w:rsidP="005639F9">
            <w:pPr>
              <w:spacing w:line="276" w:lineRule="auto"/>
              <w:rPr>
                <w:b/>
                <w:bCs/>
              </w:rPr>
            </w:pPr>
            <w:r w:rsidRPr="000574F0">
              <w:rPr>
                <w:b/>
                <w:bCs/>
              </w:rPr>
              <w:lastRenderedPageBreak/>
              <w:t>Predpogoji:</w:t>
            </w:r>
          </w:p>
          <w:p w14:paraId="129BAB75" w14:textId="77777777" w:rsidR="000A3971" w:rsidRPr="000574F0" w:rsidRDefault="000A3971" w:rsidP="005639F9">
            <w:pPr>
              <w:spacing w:line="276" w:lineRule="auto"/>
            </w:pPr>
            <w:r w:rsidRPr="000574F0">
              <w:t>Uporabnik je že prijavljen v IS in je že ustvaril domeno znanja. IS mora delovati.</w:t>
            </w:r>
          </w:p>
        </w:tc>
      </w:tr>
      <w:tr w:rsidR="000A3971" w:rsidRPr="000574F0" w14:paraId="30117F7B" w14:textId="77777777" w:rsidTr="006F7B6D">
        <w:tc>
          <w:tcPr>
            <w:tcW w:w="9062" w:type="dxa"/>
            <w:gridSpan w:val="2"/>
            <w:shd w:val="clear" w:color="auto" w:fill="auto"/>
          </w:tcPr>
          <w:p w14:paraId="0EECB1EE" w14:textId="77777777" w:rsidR="000A3971" w:rsidRPr="000574F0" w:rsidRDefault="000A3971" w:rsidP="005639F9">
            <w:pPr>
              <w:spacing w:line="276" w:lineRule="auto"/>
              <w:rPr>
                <w:b/>
              </w:rPr>
            </w:pPr>
            <w:r w:rsidRPr="000574F0">
              <w:rPr>
                <w:b/>
                <w:bCs/>
              </w:rPr>
              <w:t>Stanje sistema po primeru uporabe:</w:t>
            </w:r>
          </w:p>
          <w:p w14:paraId="2972B188" w14:textId="77777777" w:rsidR="000A3971" w:rsidRPr="000574F0" w:rsidRDefault="000A3971" w:rsidP="005639F9">
            <w:pPr>
              <w:spacing w:line="276" w:lineRule="auto"/>
            </w:pPr>
            <w:r w:rsidRPr="000574F0">
              <w:t>Zaposleni je dodan pod domeno znanja in ima zagotovljen dostop do njega.</w:t>
            </w:r>
          </w:p>
        </w:tc>
      </w:tr>
      <w:tr w:rsidR="000A3971" w:rsidRPr="000574F0" w14:paraId="745374F5" w14:textId="77777777" w:rsidTr="006F7B6D">
        <w:tc>
          <w:tcPr>
            <w:tcW w:w="9062" w:type="dxa"/>
            <w:gridSpan w:val="2"/>
            <w:shd w:val="clear" w:color="auto" w:fill="auto"/>
          </w:tcPr>
          <w:p w14:paraId="2A5459B1" w14:textId="77777777" w:rsidR="000A3971" w:rsidRPr="000574F0" w:rsidRDefault="000A3971" w:rsidP="005639F9">
            <w:pPr>
              <w:spacing w:line="276" w:lineRule="auto"/>
              <w:rPr>
                <w:b/>
              </w:rPr>
            </w:pPr>
            <w:r w:rsidRPr="000574F0">
              <w:rPr>
                <w:b/>
                <w:bCs/>
              </w:rPr>
              <w:t>Scenarij:</w:t>
            </w:r>
          </w:p>
          <w:p w14:paraId="0101A423" w14:textId="6C192AD8" w:rsidR="000A3971" w:rsidRPr="000574F0" w:rsidRDefault="000A3971" w:rsidP="005639F9">
            <w:pPr>
              <w:spacing w:line="276" w:lineRule="auto"/>
            </w:pPr>
            <w:r w:rsidRPr="000574F0">
              <w:t>1. V profilu pritisnite gumb »</w:t>
            </w:r>
            <w:r w:rsidR="001D0590">
              <w:t>Add Employee to Knowledge Domain</w:t>
            </w:r>
            <w:r w:rsidRPr="000574F0">
              <w:t>«.</w:t>
            </w:r>
          </w:p>
          <w:p w14:paraId="3702751C" w14:textId="6AEA6A8F" w:rsidR="000A3971" w:rsidRPr="000574F0" w:rsidRDefault="000A3971" w:rsidP="005639F9">
            <w:pPr>
              <w:spacing w:line="276" w:lineRule="auto"/>
            </w:pPr>
            <w:r w:rsidRPr="000574F0">
              <w:t xml:space="preserve">2. Označite določeno </w:t>
            </w:r>
            <w:r w:rsidR="0044491A">
              <w:t>domeno</w:t>
            </w:r>
            <w:r w:rsidRPr="000574F0">
              <w:t xml:space="preserve"> znanja.</w:t>
            </w:r>
          </w:p>
        </w:tc>
      </w:tr>
      <w:tr w:rsidR="000A3971" w:rsidRPr="000574F0" w14:paraId="3EA7AFC1" w14:textId="77777777" w:rsidTr="006F7B6D">
        <w:tc>
          <w:tcPr>
            <w:tcW w:w="9062" w:type="dxa"/>
            <w:gridSpan w:val="2"/>
            <w:shd w:val="clear" w:color="auto" w:fill="auto"/>
          </w:tcPr>
          <w:p w14:paraId="40BAD2BD" w14:textId="77777777" w:rsidR="000A3971" w:rsidRPr="000574F0" w:rsidRDefault="000A3971" w:rsidP="005639F9">
            <w:pPr>
              <w:spacing w:line="276" w:lineRule="auto"/>
              <w:rPr>
                <w:b/>
                <w:bCs/>
              </w:rPr>
            </w:pPr>
            <w:r w:rsidRPr="000574F0">
              <w:rPr>
                <w:b/>
                <w:bCs/>
              </w:rPr>
              <w:t>Alternativni tokovi:</w:t>
            </w:r>
          </w:p>
          <w:p w14:paraId="5A3380B0" w14:textId="0A59E921" w:rsidR="000A3971" w:rsidRPr="000574F0" w:rsidRDefault="000A3971" w:rsidP="005639F9">
            <w:pPr>
              <w:spacing w:line="276" w:lineRule="auto"/>
            </w:pPr>
            <w:r w:rsidRPr="000574F0">
              <w:t>1a1. Uporabnik zaradi napake ne more klikniti na gumb »</w:t>
            </w:r>
            <w:r w:rsidR="00DA7F9A">
              <w:t>Add Employee to Knowledge Domain</w:t>
            </w:r>
            <w:r w:rsidRPr="000574F0">
              <w:t>«.</w:t>
            </w:r>
          </w:p>
          <w:p w14:paraId="04DCCC96" w14:textId="77777777" w:rsidR="000A3971" w:rsidRPr="000574F0" w:rsidRDefault="000A3971" w:rsidP="005639F9">
            <w:pPr>
              <w:spacing w:line="276" w:lineRule="auto"/>
            </w:pPr>
            <w:r w:rsidRPr="000574F0">
              <w:t>1a2. Uporabnik osveži stran in poskusi znova.</w:t>
            </w:r>
          </w:p>
          <w:p w14:paraId="25A15882" w14:textId="77777777" w:rsidR="000A3971" w:rsidRPr="000574F0" w:rsidRDefault="000A3971" w:rsidP="005639F9">
            <w:pPr>
              <w:spacing w:line="276" w:lineRule="auto"/>
            </w:pPr>
            <w:r w:rsidRPr="000574F0">
              <w:t>1a3. Po osvežitvi poskusite znova.</w:t>
            </w:r>
          </w:p>
          <w:p w14:paraId="39CD27AD" w14:textId="77777777" w:rsidR="000A3971" w:rsidRPr="000574F0" w:rsidRDefault="000A3971" w:rsidP="005639F9">
            <w:pPr>
              <w:spacing w:line="276" w:lineRule="auto"/>
            </w:pPr>
            <w:r w:rsidRPr="000574F0">
              <w:t>2a1. Uporabnik ne more izbrati domene.</w:t>
            </w:r>
          </w:p>
          <w:p w14:paraId="0E77F762" w14:textId="77777777" w:rsidR="000A3971" w:rsidRPr="000574F0" w:rsidRDefault="000A3971" w:rsidP="005639F9">
            <w:pPr>
              <w:spacing w:line="276" w:lineRule="auto"/>
            </w:pPr>
            <w:r w:rsidRPr="000574F0">
              <w:t>2a2. Uporabnik osveži stran in poskusi znova.</w:t>
            </w:r>
          </w:p>
          <w:p w14:paraId="2B5A34C8" w14:textId="77777777" w:rsidR="000A3971" w:rsidRPr="000574F0" w:rsidRDefault="000A3971" w:rsidP="005639F9">
            <w:pPr>
              <w:spacing w:line="276" w:lineRule="auto"/>
            </w:pPr>
            <w:r w:rsidRPr="000574F0">
              <w:t>2a3. Po osvežitvi poskusite znova.</w:t>
            </w:r>
          </w:p>
        </w:tc>
      </w:tr>
      <w:tr w:rsidR="000A3971" w:rsidRPr="000574F0" w14:paraId="6481AE2B" w14:textId="77777777" w:rsidTr="006F7B6D">
        <w:tc>
          <w:tcPr>
            <w:tcW w:w="9062" w:type="dxa"/>
            <w:gridSpan w:val="2"/>
            <w:shd w:val="clear" w:color="auto" w:fill="auto"/>
          </w:tcPr>
          <w:p w14:paraId="420E4373" w14:textId="77777777" w:rsidR="000A3971" w:rsidRPr="000574F0" w:rsidRDefault="000A3971" w:rsidP="005639F9">
            <w:pPr>
              <w:spacing w:line="276" w:lineRule="auto"/>
              <w:rPr>
                <w:b/>
              </w:rPr>
            </w:pPr>
            <w:r w:rsidRPr="000574F0">
              <w:rPr>
                <w:b/>
                <w:bCs/>
              </w:rPr>
              <w:t>Izjeme:</w:t>
            </w:r>
          </w:p>
          <w:p w14:paraId="383E5F6E" w14:textId="77777777" w:rsidR="000A3971" w:rsidRPr="000574F0" w:rsidRDefault="000A3971" w:rsidP="005639F9">
            <w:pPr>
              <w:spacing w:line="276" w:lineRule="auto"/>
            </w:pPr>
            <w:r w:rsidRPr="000574F0">
              <w:t>1a1. Zaradi napake uporabnik zaposlenemu ne more dodati domene znanja, ne glede na to, kolikokrat poskusi.</w:t>
            </w:r>
          </w:p>
          <w:p w14:paraId="4BDFD1D5" w14:textId="77777777" w:rsidR="000A3971" w:rsidRPr="000574F0" w:rsidRDefault="000A3971" w:rsidP="005639F9">
            <w:pPr>
              <w:spacing w:line="276" w:lineRule="auto"/>
            </w:pPr>
            <w:r w:rsidRPr="000574F0">
              <w:t>2a1. Zaradi napake uporabnik ne more označiti domene znanja, ne glede na to, kolikokrat poskuša.</w:t>
            </w:r>
          </w:p>
        </w:tc>
      </w:tr>
    </w:tbl>
    <w:p w14:paraId="5E03A6FF"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4D2A7CBF" w14:textId="772308E1" w:rsidR="000A3971" w:rsidRPr="000574F0" w:rsidRDefault="000A3971" w:rsidP="005639F9">
      <w:pPr>
        <w:pStyle w:val="Naslov3"/>
        <w:spacing w:line="276" w:lineRule="auto"/>
      </w:pPr>
      <w:bookmarkStart w:id="32" w:name="_Toc1828323554"/>
      <w:bookmarkStart w:id="33" w:name="_Toc175485459"/>
      <w:r>
        <w:t xml:space="preserve">&lt;&lt; </w:t>
      </w:r>
      <w:r w:rsidR="00D2577E">
        <w:t xml:space="preserve">Ustvarjanje in posodabljanje matrike znanja </w:t>
      </w:r>
      <w:r>
        <w:t>&gt;&gt;</w:t>
      </w:r>
      <w:bookmarkEnd w:id="32"/>
      <w:bookmarkEnd w:id="3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75"/>
        <w:gridCol w:w="987"/>
      </w:tblGrid>
      <w:tr w:rsidR="000A3971" w:rsidRPr="000574F0" w14:paraId="3CCCF5FA" w14:textId="77777777" w:rsidTr="006F7B6D">
        <w:tc>
          <w:tcPr>
            <w:tcW w:w="8075" w:type="dxa"/>
            <w:shd w:val="clear" w:color="auto" w:fill="auto"/>
          </w:tcPr>
          <w:p w14:paraId="72008BBE" w14:textId="0B9FD9F6" w:rsidR="000A3971" w:rsidRPr="000574F0" w:rsidRDefault="000A3971" w:rsidP="005639F9">
            <w:pPr>
              <w:spacing w:line="276" w:lineRule="auto"/>
              <w:jc w:val="center"/>
              <w:rPr>
                <w:rFonts w:eastAsia="Calibri" w:cs="Calibri"/>
              </w:rPr>
            </w:pPr>
            <w:r w:rsidRPr="000574F0">
              <w:rPr>
                <w:b/>
                <w:bCs/>
              </w:rPr>
              <w:t xml:space="preserve">Primer uporabe: </w:t>
            </w:r>
            <w:r w:rsidR="00836E47" w:rsidRPr="00836E47">
              <w:rPr>
                <w:b/>
                <w:bCs/>
              </w:rPr>
              <w:t>Ustvarjanje in posodabljanje matrike znanja</w:t>
            </w:r>
          </w:p>
        </w:tc>
        <w:tc>
          <w:tcPr>
            <w:tcW w:w="987" w:type="dxa"/>
            <w:shd w:val="clear" w:color="auto" w:fill="auto"/>
          </w:tcPr>
          <w:p w14:paraId="19FDE87E" w14:textId="5383C7FD" w:rsidR="000A3971" w:rsidRPr="000574F0" w:rsidRDefault="00ED35C4" w:rsidP="005639F9">
            <w:pPr>
              <w:spacing w:line="276" w:lineRule="auto"/>
              <w:rPr>
                <w:i/>
                <w:iCs/>
                <w:color w:val="FF0000"/>
              </w:rPr>
            </w:pPr>
            <w:r>
              <w:rPr>
                <w:b/>
                <w:bCs/>
              </w:rPr>
              <w:t>Id</w:t>
            </w:r>
            <w:r w:rsidR="000A3971" w:rsidRPr="000574F0">
              <w:rPr>
                <w:b/>
                <w:bCs/>
              </w:rPr>
              <w:t xml:space="preserve">: </w:t>
            </w:r>
            <w:r w:rsidR="000A3971" w:rsidRPr="000574F0">
              <w:rPr>
                <w:i/>
                <w:iCs/>
              </w:rPr>
              <w:t>15</w:t>
            </w:r>
          </w:p>
        </w:tc>
      </w:tr>
      <w:tr w:rsidR="000A3971" w:rsidRPr="000574F0" w14:paraId="2F26F0C4" w14:textId="77777777" w:rsidTr="006F7B6D">
        <w:tc>
          <w:tcPr>
            <w:tcW w:w="9062" w:type="dxa"/>
            <w:gridSpan w:val="2"/>
            <w:shd w:val="clear" w:color="auto" w:fill="auto"/>
          </w:tcPr>
          <w:p w14:paraId="1E05473F" w14:textId="77777777" w:rsidR="000A3971" w:rsidRPr="000574F0" w:rsidRDefault="000A3971" w:rsidP="005639F9">
            <w:pPr>
              <w:spacing w:line="276" w:lineRule="auto"/>
              <w:rPr>
                <w:b/>
              </w:rPr>
            </w:pPr>
            <w:r w:rsidRPr="000574F0">
              <w:rPr>
                <w:b/>
                <w:bCs/>
              </w:rPr>
              <w:t>Kratek opis:</w:t>
            </w:r>
          </w:p>
          <w:p w14:paraId="4B8B040B" w14:textId="24A12285" w:rsidR="000A3971" w:rsidRPr="000574F0" w:rsidRDefault="00CB5A5D" w:rsidP="005639F9">
            <w:pPr>
              <w:spacing w:line="276" w:lineRule="auto"/>
            </w:pPr>
            <w:r>
              <w:t>Upravitelj</w:t>
            </w:r>
            <w:r w:rsidR="000A3971" w:rsidRPr="000574F0">
              <w:t xml:space="preserve"> ima vpogled v napredek zaposlenih </w:t>
            </w:r>
            <w:r w:rsidR="0044491A">
              <w:t>v</w:t>
            </w:r>
            <w:r w:rsidR="000A3971" w:rsidRPr="000574F0">
              <w:t xml:space="preserve"> posameznih </w:t>
            </w:r>
            <w:r w:rsidR="0044491A">
              <w:t>domenah</w:t>
            </w:r>
            <w:r w:rsidR="000A3971" w:rsidRPr="000574F0">
              <w:t xml:space="preserve"> znanja.</w:t>
            </w:r>
          </w:p>
        </w:tc>
      </w:tr>
      <w:tr w:rsidR="000A3971" w:rsidRPr="000574F0" w14:paraId="2A985678" w14:textId="77777777" w:rsidTr="006F7B6D">
        <w:tc>
          <w:tcPr>
            <w:tcW w:w="9062" w:type="dxa"/>
            <w:gridSpan w:val="2"/>
            <w:shd w:val="clear" w:color="auto" w:fill="auto"/>
          </w:tcPr>
          <w:p w14:paraId="03EF4FB8" w14:textId="77777777" w:rsidR="000A3971" w:rsidRPr="000574F0" w:rsidRDefault="000A3971" w:rsidP="005639F9">
            <w:pPr>
              <w:spacing w:line="276" w:lineRule="auto"/>
              <w:rPr>
                <w:b/>
              </w:rPr>
            </w:pPr>
            <w:r w:rsidRPr="000574F0">
              <w:rPr>
                <w:b/>
                <w:bCs/>
              </w:rPr>
              <w:t>Akterji:</w:t>
            </w:r>
          </w:p>
          <w:p w14:paraId="0ED20862" w14:textId="0BD617A3" w:rsidR="000A3971" w:rsidRPr="000574F0" w:rsidRDefault="00CB5A5D" w:rsidP="005639F9">
            <w:pPr>
              <w:spacing w:line="276" w:lineRule="auto"/>
            </w:pPr>
            <w:r>
              <w:t>Upravitelj</w:t>
            </w:r>
          </w:p>
        </w:tc>
      </w:tr>
      <w:tr w:rsidR="000A3971" w:rsidRPr="000574F0" w14:paraId="6C99F1CF" w14:textId="77777777" w:rsidTr="006F7B6D">
        <w:tc>
          <w:tcPr>
            <w:tcW w:w="9062" w:type="dxa"/>
            <w:gridSpan w:val="2"/>
            <w:shd w:val="clear" w:color="auto" w:fill="auto"/>
          </w:tcPr>
          <w:p w14:paraId="3139FC48" w14:textId="77777777" w:rsidR="000A3971" w:rsidRPr="000574F0" w:rsidRDefault="000A3971" w:rsidP="005639F9">
            <w:pPr>
              <w:spacing w:line="276" w:lineRule="auto"/>
              <w:rPr>
                <w:b/>
                <w:bCs/>
              </w:rPr>
            </w:pPr>
            <w:r w:rsidRPr="000574F0">
              <w:rPr>
                <w:b/>
                <w:bCs/>
              </w:rPr>
              <w:t>Predpogoji:</w:t>
            </w:r>
          </w:p>
          <w:p w14:paraId="189022F6" w14:textId="6203539A" w:rsidR="000A3971" w:rsidRPr="000574F0" w:rsidRDefault="00FC43EE" w:rsidP="005639F9">
            <w:pPr>
              <w:spacing w:line="276" w:lineRule="auto"/>
            </w:pPr>
            <w:r>
              <w:t>Domena</w:t>
            </w:r>
            <w:r w:rsidR="000A3971" w:rsidRPr="000574F0">
              <w:t xml:space="preserve"> znanja mora imeti vsaj enega zaposlenega. IS mora delovati.</w:t>
            </w:r>
          </w:p>
        </w:tc>
      </w:tr>
      <w:tr w:rsidR="000A3971" w:rsidRPr="000574F0" w14:paraId="176B948D" w14:textId="77777777" w:rsidTr="006F7B6D">
        <w:tc>
          <w:tcPr>
            <w:tcW w:w="9062" w:type="dxa"/>
            <w:gridSpan w:val="2"/>
            <w:shd w:val="clear" w:color="auto" w:fill="auto"/>
          </w:tcPr>
          <w:p w14:paraId="68DE861C" w14:textId="77777777" w:rsidR="000A3971" w:rsidRPr="000574F0" w:rsidRDefault="000A3971" w:rsidP="005639F9">
            <w:pPr>
              <w:spacing w:line="276" w:lineRule="auto"/>
              <w:rPr>
                <w:b/>
              </w:rPr>
            </w:pPr>
            <w:r w:rsidRPr="000574F0">
              <w:rPr>
                <w:b/>
                <w:bCs/>
              </w:rPr>
              <w:t>Stanje sistema po primeru uporabe:</w:t>
            </w:r>
          </w:p>
          <w:p w14:paraId="3BCBE060" w14:textId="54B618DD" w:rsidR="000A3971" w:rsidRPr="000574F0" w:rsidRDefault="000A3971" w:rsidP="005639F9">
            <w:pPr>
              <w:spacing w:line="276" w:lineRule="auto"/>
            </w:pPr>
            <w:r w:rsidRPr="000574F0">
              <w:lastRenderedPageBreak/>
              <w:t xml:space="preserve">Profil </w:t>
            </w:r>
            <w:r w:rsidR="00A6262B">
              <w:t>upravitelja</w:t>
            </w:r>
            <w:r w:rsidRPr="000574F0">
              <w:t xml:space="preserve"> prikazuje </w:t>
            </w:r>
            <w:r w:rsidR="00912736">
              <w:t>matriko znanja</w:t>
            </w:r>
            <w:r w:rsidRPr="000574F0">
              <w:t xml:space="preserve"> uporabnikov in njihov napredek po posameznih </w:t>
            </w:r>
            <w:r w:rsidR="003857E0">
              <w:t>domenah</w:t>
            </w:r>
            <w:r w:rsidRPr="000574F0">
              <w:t xml:space="preserve"> znanja.</w:t>
            </w:r>
          </w:p>
        </w:tc>
      </w:tr>
      <w:tr w:rsidR="000A3971" w:rsidRPr="000574F0" w14:paraId="350D1D13" w14:textId="77777777" w:rsidTr="006F7B6D">
        <w:tc>
          <w:tcPr>
            <w:tcW w:w="9062" w:type="dxa"/>
            <w:gridSpan w:val="2"/>
            <w:shd w:val="clear" w:color="auto" w:fill="auto"/>
          </w:tcPr>
          <w:p w14:paraId="152E9840" w14:textId="77777777" w:rsidR="000A3971" w:rsidRPr="000574F0" w:rsidRDefault="000A3971" w:rsidP="005639F9">
            <w:pPr>
              <w:spacing w:line="276" w:lineRule="auto"/>
              <w:rPr>
                <w:b/>
              </w:rPr>
            </w:pPr>
            <w:r w:rsidRPr="000574F0">
              <w:rPr>
                <w:b/>
                <w:bCs/>
              </w:rPr>
              <w:lastRenderedPageBreak/>
              <w:t>Scenarij:</w:t>
            </w:r>
          </w:p>
          <w:p w14:paraId="37939D7A" w14:textId="5998D139" w:rsidR="000A3971" w:rsidRPr="000574F0" w:rsidRDefault="0042774E" w:rsidP="005639F9">
            <w:pPr>
              <w:spacing w:line="276" w:lineRule="auto"/>
            </w:pPr>
            <w:r w:rsidRPr="000574F0">
              <w:t>1. Matrika znanja je prikazana v profilu v razdelku »</w:t>
            </w:r>
            <w:r>
              <w:t>Knowledge Matrix</w:t>
            </w:r>
            <w:r w:rsidRPr="000574F0">
              <w:t>«.</w:t>
            </w:r>
          </w:p>
        </w:tc>
      </w:tr>
      <w:tr w:rsidR="000A3971" w:rsidRPr="000574F0" w14:paraId="3A03E38D" w14:textId="77777777" w:rsidTr="006F7B6D">
        <w:tc>
          <w:tcPr>
            <w:tcW w:w="9062" w:type="dxa"/>
            <w:gridSpan w:val="2"/>
            <w:shd w:val="clear" w:color="auto" w:fill="auto"/>
          </w:tcPr>
          <w:p w14:paraId="53212DE1" w14:textId="77777777" w:rsidR="000A3971" w:rsidRPr="000574F0" w:rsidRDefault="000A3971" w:rsidP="005639F9">
            <w:pPr>
              <w:spacing w:line="276" w:lineRule="auto"/>
            </w:pPr>
            <w:r w:rsidRPr="000574F0">
              <w:rPr>
                <w:b/>
                <w:bCs/>
              </w:rPr>
              <w:t>Alternativni tokovi:</w:t>
            </w:r>
          </w:p>
          <w:p w14:paraId="06A0FC05" w14:textId="77777777" w:rsidR="00C44152" w:rsidRPr="000574F0" w:rsidRDefault="00C44152" w:rsidP="00C44152">
            <w:pPr>
              <w:spacing w:line="276" w:lineRule="auto"/>
              <w:rPr>
                <w:bCs/>
              </w:rPr>
            </w:pPr>
            <w:r w:rsidRPr="000574F0">
              <w:rPr>
                <w:bCs/>
              </w:rPr>
              <w:t>1a1. Matrika znanja ni prikazana v profilu.</w:t>
            </w:r>
          </w:p>
          <w:p w14:paraId="68F10A4E" w14:textId="77777777" w:rsidR="00C44152" w:rsidRPr="000574F0" w:rsidRDefault="00C44152" w:rsidP="00C44152">
            <w:pPr>
              <w:spacing w:line="276" w:lineRule="auto"/>
              <w:rPr>
                <w:bCs/>
              </w:rPr>
            </w:pPr>
            <w:r w:rsidRPr="000574F0">
              <w:rPr>
                <w:bCs/>
              </w:rPr>
              <w:t>1a2. Uporabnik osveži stran.</w:t>
            </w:r>
          </w:p>
          <w:p w14:paraId="2FF3E0CD" w14:textId="02253EE9" w:rsidR="000A3971" w:rsidRPr="000574F0" w:rsidRDefault="00C44152" w:rsidP="00C44152">
            <w:pPr>
              <w:spacing w:line="276" w:lineRule="auto"/>
            </w:pPr>
            <w:r w:rsidRPr="000574F0">
              <w:rPr>
                <w:bCs/>
              </w:rPr>
              <w:t>1a3. Po osvežitvi poskusite znova.</w:t>
            </w:r>
          </w:p>
        </w:tc>
      </w:tr>
      <w:tr w:rsidR="000A3971" w:rsidRPr="000574F0" w14:paraId="7BC5BF37" w14:textId="77777777" w:rsidTr="006F7B6D">
        <w:tc>
          <w:tcPr>
            <w:tcW w:w="9062" w:type="dxa"/>
            <w:gridSpan w:val="2"/>
            <w:shd w:val="clear" w:color="auto" w:fill="auto"/>
          </w:tcPr>
          <w:p w14:paraId="423D7236" w14:textId="77777777" w:rsidR="000A3971" w:rsidRPr="000574F0" w:rsidRDefault="000A3971" w:rsidP="005639F9">
            <w:pPr>
              <w:spacing w:line="276" w:lineRule="auto"/>
              <w:rPr>
                <w:b/>
              </w:rPr>
            </w:pPr>
            <w:r w:rsidRPr="000574F0">
              <w:rPr>
                <w:b/>
                <w:bCs/>
              </w:rPr>
              <w:t>Izjeme:</w:t>
            </w:r>
          </w:p>
          <w:p w14:paraId="4A53613A" w14:textId="7E538FB1" w:rsidR="000A3971" w:rsidRPr="000574F0" w:rsidRDefault="00C44152" w:rsidP="005639F9">
            <w:pPr>
              <w:spacing w:line="276" w:lineRule="auto"/>
            </w:pPr>
            <w:r w:rsidRPr="000574F0">
              <w:t>1a1. Zaradi napake sistem ne nariše matrike znanja, ne glede na to, kolikokrat uporabnik osveži stran.</w:t>
            </w:r>
          </w:p>
        </w:tc>
      </w:tr>
    </w:tbl>
    <w:p w14:paraId="6C459651"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44A48CA6" w14:textId="77777777" w:rsidR="000A3971" w:rsidRPr="000574F0" w:rsidRDefault="000A3971" w:rsidP="005639F9">
      <w:pPr>
        <w:pStyle w:val="Naslov3"/>
        <w:spacing w:line="276" w:lineRule="auto"/>
      </w:pPr>
      <w:bookmarkStart w:id="34" w:name="_Toc158238288"/>
      <w:bookmarkStart w:id="35" w:name="_Toc175485460"/>
      <w:r>
        <w:t>&lt;&lt; Dostop do učnih enot in gradiv &gt;&gt;</w:t>
      </w:r>
      <w:bookmarkEnd w:id="34"/>
      <w:bookmarkEnd w:id="3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92"/>
        <w:gridCol w:w="1270"/>
      </w:tblGrid>
      <w:tr w:rsidR="000A3971" w:rsidRPr="000574F0" w14:paraId="622BDD02" w14:textId="77777777" w:rsidTr="00323E59">
        <w:tc>
          <w:tcPr>
            <w:tcW w:w="7792" w:type="dxa"/>
            <w:shd w:val="clear" w:color="auto" w:fill="auto"/>
          </w:tcPr>
          <w:p w14:paraId="77B49371" w14:textId="77777777" w:rsidR="000A3971" w:rsidRPr="000574F0" w:rsidRDefault="000A3971" w:rsidP="005639F9">
            <w:pPr>
              <w:spacing w:line="276" w:lineRule="auto"/>
              <w:jc w:val="center"/>
              <w:rPr>
                <w:rFonts w:eastAsia="Calibri" w:cs="Calibri"/>
              </w:rPr>
            </w:pPr>
            <w:r w:rsidRPr="000574F0">
              <w:rPr>
                <w:b/>
                <w:bCs/>
              </w:rPr>
              <w:t>Primer uporabe: Dostop do učnih enot in gradiv</w:t>
            </w:r>
          </w:p>
        </w:tc>
        <w:tc>
          <w:tcPr>
            <w:tcW w:w="1270" w:type="dxa"/>
            <w:shd w:val="clear" w:color="auto" w:fill="auto"/>
          </w:tcPr>
          <w:p w14:paraId="65895FC4" w14:textId="58881370" w:rsidR="000A3971" w:rsidRPr="000574F0" w:rsidRDefault="00323E59" w:rsidP="005639F9">
            <w:pPr>
              <w:spacing w:line="276" w:lineRule="auto"/>
              <w:rPr>
                <w:i/>
                <w:iCs/>
                <w:color w:val="FF0000"/>
              </w:rPr>
            </w:pPr>
            <w:r>
              <w:rPr>
                <w:b/>
                <w:bCs/>
              </w:rPr>
              <w:t>Id</w:t>
            </w:r>
            <w:r w:rsidR="000A3971" w:rsidRPr="000574F0">
              <w:rPr>
                <w:b/>
                <w:bCs/>
              </w:rPr>
              <w:t xml:space="preserve">: </w:t>
            </w:r>
            <w:r w:rsidR="000A3971" w:rsidRPr="000574F0">
              <w:rPr>
                <w:i/>
                <w:iCs/>
              </w:rPr>
              <w:t>10</w:t>
            </w:r>
          </w:p>
        </w:tc>
      </w:tr>
      <w:tr w:rsidR="000A3971" w:rsidRPr="000574F0" w14:paraId="182B5909" w14:textId="77777777" w:rsidTr="006F7B6D">
        <w:tc>
          <w:tcPr>
            <w:tcW w:w="9062" w:type="dxa"/>
            <w:gridSpan w:val="2"/>
            <w:shd w:val="clear" w:color="auto" w:fill="auto"/>
          </w:tcPr>
          <w:p w14:paraId="47CA8AC4" w14:textId="77777777" w:rsidR="000A3971" w:rsidRPr="000574F0" w:rsidRDefault="000A3971" w:rsidP="005639F9">
            <w:pPr>
              <w:spacing w:line="276" w:lineRule="auto"/>
              <w:rPr>
                <w:b/>
              </w:rPr>
            </w:pPr>
            <w:r w:rsidRPr="000574F0">
              <w:rPr>
                <w:b/>
                <w:bCs/>
              </w:rPr>
              <w:t>Kratek opis:</w:t>
            </w:r>
          </w:p>
          <w:p w14:paraId="403A5067" w14:textId="5A63AEBE" w:rsidR="000A3971" w:rsidRPr="000574F0" w:rsidRDefault="000A3971" w:rsidP="005639F9">
            <w:pPr>
              <w:spacing w:line="276" w:lineRule="auto"/>
            </w:pPr>
            <w:r w:rsidRPr="000574F0">
              <w:t xml:space="preserve">Zaposleni ima dostop do učnih gradiv določene </w:t>
            </w:r>
            <w:r w:rsidR="00FC43EE">
              <w:t>domene</w:t>
            </w:r>
            <w:r w:rsidRPr="000574F0">
              <w:t xml:space="preserve"> znanja.</w:t>
            </w:r>
          </w:p>
        </w:tc>
      </w:tr>
      <w:tr w:rsidR="000A3971" w:rsidRPr="000574F0" w14:paraId="4C429948" w14:textId="77777777" w:rsidTr="006F7B6D">
        <w:tc>
          <w:tcPr>
            <w:tcW w:w="9062" w:type="dxa"/>
            <w:gridSpan w:val="2"/>
            <w:shd w:val="clear" w:color="auto" w:fill="auto"/>
          </w:tcPr>
          <w:p w14:paraId="52036B09" w14:textId="77777777" w:rsidR="000A3971" w:rsidRPr="000574F0" w:rsidRDefault="000A3971" w:rsidP="005639F9">
            <w:pPr>
              <w:spacing w:line="276" w:lineRule="auto"/>
              <w:rPr>
                <w:b/>
              </w:rPr>
            </w:pPr>
            <w:r w:rsidRPr="000574F0">
              <w:rPr>
                <w:b/>
                <w:bCs/>
              </w:rPr>
              <w:t>Akterji:</w:t>
            </w:r>
          </w:p>
          <w:p w14:paraId="682E1E05" w14:textId="68E4BA3D" w:rsidR="000A3971" w:rsidRPr="000574F0" w:rsidRDefault="00A6262B" w:rsidP="005639F9">
            <w:pPr>
              <w:spacing w:line="276" w:lineRule="auto"/>
            </w:pPr>
            <w:r>
              <w:t>Zaposleni</w:t>
            </w:r>
          </w:p>
        </w:tc>
      </w:tr>
      <w:tr w:rsidR="000A3971" w:rsidRPr="000574F0" w14:paraId="46A01F3A" w14:textId="77777777" w:rsidTr="006F7B6D">
        <w:tc>
          <w:tcPr>
            <w:tcW w:w="9062" w:type="dxa"/>
            <w:gridSpan w:val="2"/>
            <w:shd w:val="clear" w:color="auto" w:fill="auto"/>
          </w:tcPr>
          <w:p w14:paraId="31FF357A" w14:textId="77777777" w:rsidR="000A3971" w:rsidRPr="000574F0" w:rsidRDefault="000A3971" w:rsidP="005639F9">
            <w:pPr>
              <w:spacing w:line="276" w:lineRule="auto"/>
            </w:pPr>
            <w:r w:rsidRPr="000574F0">
              <w:rPr>
                <w:b/>
                <w:bCs/>
              </w:rPr>
              <w:t>Predpogoji:</w:t>
            </w:r>
          </w:p>
          <w:p w14:paraId="26B34664" w14:textId="77777777" w:rsidR="000A3971" w:rsidRPr="000574F0" w:rsidRDefault="000A3971" w:rsidP="005639F9">
            <w:pPr>
              <w:spacing w:line="276" w:lineRule="auto"/>
            </w:pPr>
            <w:r w:rsidRPr="000574F0">
              <w:t>Uporabnik je že prijavljen v IS in je bil dodan v domeno znanja. IS mora delovati.</w:t>
            </w:r>
          </w:p>
        </w:tc>
      </w:tr>
      <w:tr w:rsidR="000A3971" w:rsidRPr="000574F0" w14:paraId="460AB47A" w14:textId="77777777" w:rsidTr="006F7B6D">
        <w:tc>
          <w:tcPr>
            <w:tcW w:w="9062" w:type="dxa"/>
            <w:gridSpan w:val="2"/>
            <w:shd w:val="clear" w:color="auto" w:fill="auto"/>
          </w:tcPr>
          <w:p w14:paraId="07DAD70E" w14:textId="77777777" w:rsidR="000A3971" w:rsidRPr="000574F0" w:rsidRDefault="000A3971" w:rsidP="005639F9">
            <w:pPr>
              <w:spacing w:line="276" w:lineRule="auto"/>
              <w:rPr>
                <w:b/>
              </w:rPr>
            </w:pPr>
            <w:r w:rsidRPr="000574F0">
              <w:rPr>
                <w:b/>
                <w:bCs/>
              </w:rPr>
              <w:t>Stanje sistema po primeru uporabe:</w:t>
            </w:r>
          </w:p>
          <w:p w14:paraId="7178E589" w14:textId="683C350B" w:rsidR="000A3971" w:rsidRPr="000574F0" w:rsidRDefault="000A3971" w:rsidP="005639F9">
            <w:pPr>
              <w:spacing w:line="276" w:lineRule="auto"/>
            </w:pPr>
            <w:r w:rsidRPr="000574F0">
              <w:t>Na strani domene znanja so datoteke/povezave do gradiv prikazane v razdelku »</w:t>
            </w:r>
            <w:r w:rsidR="0034148C">
              <w:t>Learning material</w:t>
            </w:r>
            <w:r w:rsidRPr="000574F0">
              <w:t>«</w:t>
            </w:r>
            <w:r w:rsidR="0034148C">
              <w:t xml:space="preserve"> in »Extra Resources«</w:t>
            </w:r>
            <w:r w:rsidRPr="000574F0">
              <w:t>.</w:t>
            </w:r>
          </w:p>
        </w:tc>
      </w:tr>
      <w:tr w:rsidR="000A3971" w:rsidRPr="000574F0" w14:paraId="08BB570D" w14:textId="77777777" w:rsidTr="006F7B6D">
        <w:tc>
          <w:tcPr>
            <w:tcW w:w="9062" w:type="dxa"/>
            <w:gridSpan w:val="2"/>
            <w:shd w:val="clear" w:color="auto" w:fill="auto"/>
          </w:tcPr>
          <w:p w14:paraId="23BA81F7" w14:textId="77777777" w:rsidR="000A3971" w:rsidRPr="000574F0" w:rsidRDefault="000A3971" w:rsidP="005639F9">
            <w:pPr>
              <w:spacing w:line="276" w:lineRule="auto"/>
              <w:rPr>
                <w:b/>
              </w:rPr>
            </w:pPr>
            <w:r w:rsidRPr="000574F0">
              <w:rPr>
                <w:b/>
                <w:bCs/>
              </w:rPr>
              <w:t>Scenarij:</w:t>
            </w:r>
          </w:p>
          <w:p w14:paraId="4518ABCF" w14:textId="232C3296" w:rsidR="000A3971" w:rsidRPr="000574F0" w:rsidRDefault="000A3971" w:rsidP="005639F9">
            <w:pPr>
              <w:spacing w:line="276" w:lineRule="auto"/>
            </w:pPr>
            <w:r w:rsidRPr="000574F0">
              <w:t xml:space="preserve">1. Izberite </w:t>
            </w:r>
            <w:r w:rsidR="00FC43EE">
              <w:t>domeno</w:t>
            </w:r>
            <w:r w:rsidRPr="000574F0">
              <w:t xml:space="preserve"> znanja.</w:t>
            </w:r>
          </w:p>
          <w:p w14:paraId="5E83FE30" w14:textId="78F58259" w:rsidR="000A3971" w:rsidRPr="000574F0" w:rsidRDefault="000A3971" w:rsidP="005639F9">
            <w:pPr>
              <w:spacing w:line="276" w:lineRule="auto"/>
            </w:pPr>
            <w:r w:rsidRPr="000574F0">
              <w:t xml:space="preserve">2. V razdelku </w:t>
            </w:r>
            <w:r w:rsidR="00985D16" w:rsidRPr="000574F0">
              <w:t>»</w:t>
            </w:r>
            <w:r w:rsidR="00985D16">
              <w:t>Learning material</w:t>
            </w:r>
            <w:r w:rsidR="00985D16" w:rsidRPr="000574F0">
              <w:t>«</w:t>
            </w:r>
            <w:r w:rsidR="00985D16">
              <w:t xml:space="preserve"> in »Extra Resources«</w:t>
            </w:r>
            <w:r w:rsidR="00985D16">
              <w:t xml:space="preserve"> </w:t>
            </w:r>
            <w:r w:rsidRPr="000574F0">
              <w:t>izberite material</w:t>
            </w:r>
            <w:r w:rsidR="00FD51F8">
              <w:t>/povezavo</w:t>
            </w:r>
            <w:r w:rsidRPr="000574F0">
              <w:t xml:space="preserve"> in ga odprite.</w:t>
            </w:r>
          </w:p>
        </w:tc>
      </w:tr>
      <w:tr w:rsidR="000A3971" w:rsidRPr="000574F0" w14:paraId="0E7A7789" w14:textId="77777777" w:rsidTr="006F7B6D">
        <w:tc>
          <w:tcPr>
            <w:tcW w:w="9062" w:type="dxa"/>
            <w:gridSpan w:val="2"/>
            <w:shd w:val="clear" w:color="auto" w:fill="auto"/>
          </w:tcPr>
          <w:p w14:paraId="16073882" w14:textId="77777777" w:rsidR="000A3971" w:rsidRPr="000574F0" w:rsidRDefault="000A3971" w:rsidP="005639F9">
            <w:pPr>
              <w:spacing w:line="276" w:lineRule="auto"/>
              <w:rPr>
                <w:b/>
              </w:rPr>
            </w:pPr>
            <w:r w:rsidRPr="000574F0">
              <w:rPr>
                <w:b/>
                <w:bCs/>
              </w:rPr>
              <w:t>Alternativni tokovi:</w:t>
            </w:r>
          </w:p>
          <w:p w14:paraId="2E0FA234" w14:textId="77777777" w:rsidR="000A3971" w:rsidRPr="000574F0" w:rsidRDefault="000A3971" w:rsidP="005639F9">
            <w:pPr>
              <w:spacing w:line="276" w:lineRule="auto"/>
              <w:rPr>
                <w:bCs/>
              </w:rPr>
            </w:pPr>
            <w:r w:rsidRPr="000574F0">
              <w:rPr>
                <w:bCs/>
              </w:rPr>
              <w:t>2a1. Uporabnik ne more izbrati gradiva.</w:t>
            </w:r>
          </w:p>
          <w:p w14:paraId="28CE699A" w14:textId="77777777" w:rsidR="000A3971" w:rsidRPr="000574F0" w:rsidRDefault="000A3971" w:rsidP="005639F9">
            <w:pPr>
              <w:spacing w:line="276" w:lineRule="auto"/>
              <w:rPr>
                <w:bCs/>
              </w:rPr>
            </w:pPr>
            <w:r w:rsidRPr="000574F0">
              <w:rPr>
                <w:bCs/>
              </w:rPr>
              <w:t>2a2. Uporabnik osveži stran in poskusi znova.</w:t>
            </w:r>
          </w:p>
          <w:p w14:paraId="11B60214" w14:textId="77777777" w:rsidR="000A3971" w:rsidRPr="000574F0" w:rsidRDefault="000A3971" w:rsidP="005639F9">
            <w:pPr>
              <w:spacing w:line="276" w:lineRule="auto"/>
            </w:pPr>
            <w:r w:rsidRPr="000574F0">
              <w:rPr>
                <w:bCs/>
              </w:rPr>
              <w:t>2a3. Po osvežitvi poskusite znova.</w:t>
            </w:r>
          </w:p>
        </w:tc>
      </w:tr>
      <w:tr w:rsidR="000A3971" w:rsidRPr="000574F0" w14:paraId="3540ACF4" w14:textId="77777777" w:rsidTr="006F7B6D">
        <w:tc>
          <w:tcPr>
            <w:tcW w:w="9062" w:type="dxa"/>
            <w:gridSpan w:val="2"/>
            <w:shd w:val="clear" w:color="auto" w:fill="auto"/>
          </w:tcPr>
          <w:p w14:paraId="0B487413" w14:textId="77777777" w:rsidR="000A3971" w:rsidRPr="000574F0" w:rsidRDefault="000A3971" w:rsidP="005639F9">
            <w:pPr>
              <w:spacing w:line="276" w:lineRule="auto"/>
              <w:rPr>
                <w:b/>
              </w:rPr>
            </w:pPr>
            <w:r w:rsidRPr="000574F0">
              <w:rPr>
                <w:b/>
                <w:bCs/>
              </w:rPr>
              <w:t>Izjeme:</w:t>
            </w:r>
          </w:p>
          <w:p w14:paraId="7599C44E" w14:textId="77777777" w:rsidR="000A3971" w:rsidRPr="000574F0" w:rsidRDefault="000A3971" w:rsidP="005639F9">
            <w:pPr>
              <w:spacing w:line="276" w:lineRule="auto"/>
            </w:pPr>
            <w:r w:rsidRPr="000574F0">
              <w:lastRenderedPageBreak/>
              <w:t>1a1. Zaradi napake se domena znanja ne odpre, ko jo izbere uporabnik.</w:t>
            </w:r>
          </w:p>
          <w:p w14:paraId="270CE883" w14:textId="77777777" w:rsidR="000A3971" w:rsidRPr="000574F0" w:rsidRDefault="000A3971" w:rsidP="005639F9">
            <w:pPr>
              <w:spacing w:line="276" w:lineRule="auto"/>
            </w:pPr>
            <w:r w:rsidRPr="000574F0">
              <w:t>2a1. Zaradi napake uporabnik ne more izbrati gradiva ali pa se izbrani material ne odpre.</w:t>
            </w:r>
          </w:p>
        </w:tc>
      </w:tr>
    </w:tbl>
    <w:p w14:paraId="0D37CB6F"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30841D0B" w14:textId="77777777" w:rsidR="000A3971" w:rsidRPr="000574F0" w:rsidRDefault="000A3971" w:rsidP="005639F9">
      <w:pPr>
        <w:pStyle w:val="Naslov3"/>
        <w:spacing w:line="276" w:lineRule="auto"/>
      </w:pPr>
      <w:bookmarkStart w:id="36" w:name="_Toc510697052"/>
      <w:bookmarkStart w:id="37" w:name="_Toc175485461"/>
      <w:r>
        <w:t>&lt;&lt; Odgovarjanje na vprašanja &gt;&gt;</w:t>
      </w:r>
      <w:bookmarkEnd w:id="36"/>
      <w:bookmarkEnd w:id="3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33"/>
        <w:gridCol w:w="1129"/>
      </w:tblGrid>
      <w:tr w:rsidR="000A3971" w:rsidRPr="000574F0" w14:paraId="24C341E9" w14:textId="77777777" w:rsidTr="00B91CA5">
        <w:tc>
          <w:tcPr>
            <w:tcW w:w="7933" w:type="dxa"/>
            <w:shd w:val="clear" w:color="auto" w:fill="auto"/>
          </w:tcPr>
          <w:p w14:paraId="575AFFEB" w14:textId="77777777" w:rsidR="000A3971" w:rsidRPr="000574F0" w:rsidRDefault="000A3971" w:rsidP="005639F9">
            <w:pPr>
              <w:spacing w:line="276" w:lineRule="auto"/>
              <w:jc w:val="center"/>
              <w:rPr>
                <w:rFonts w:eastAsia="Calibri" w:cs="Calibri"/>
              </w:rPr>
            </w:pPr>
            <w:r w:rsidRPr="000574F0">
              <w:rPr>
                <w:b/>
                <w:bCs/>
              </w:rPr>
              <w:t>Primer uporabe: Odgovarjanje na vprašanja</w:t>
            </w:r>
          </w:p>
        </w:tc>
        <w:tc>
          <w:tcPr>
            <w:tcW w:w="1129" w:type="dxa"/>
            <w:shd w:val="clear" w:color="auto" w:fill="auto"/>
          </w:tcPr>
          <w:p w14:paraId="5918BACD" w14:textId="3ABEF901" w:rsidR="000A3971" w:rsidRPr="000574F0" w:rsidRDefault="00B91CA5" w:rsidP="005639F9">
            <w:pPr>
              <w:spacing w:line="276" w:lineRule="auto"/>
              <w:rPr>
                <w:i/>
                <w:iCs/>
                <w:color w:val="FF0000"/>
              </w:rPr>
            </w:pPr>
            <w:r>
              <w:rPr>
                <w:b/>
                <w:bCs/>
              </w:rPr>
              <w:t>Id</w:t>
            </w:r>
            <w:r w:rsidR="000A3971" w:rsidRPr="000574F0">
              <w:rPr>
                <w:b/>
                <w:bCs/>
              </w:rPr>
              <w:t xml:space="preserve">: </w:t>
            </w:r>
            <w:r w:rsidR="000A3971" w:rsidRPr="000574F0">
              <w:rPr>
                <w:i/>
                <w:iCs/>
              </w:rPr>
              <w:t>11</w:t>
            </w:r>
          </w:p>
        </w:tc>
      </w:tr>
      <w:tr w:rsidR="000A3971" w:rsidRPr="000574F0" w14:paraId="470B3141" w14:textId="77777777" w:rsidTr="006F7B6D">
        <w:tc>
          <w:tcPr>
            <w:tcW w:w="9062" w:type="dxa"/>
            <w:gridSpan w:val="2"/>
            <w:shd w:val="clear" w:color="auto" w:fill="auto"/>
          </w:tcPr>
          <w:p w14:paraId="71C44FA6" w14:textId="77777777" w:rsidR="000A3971" w:rsidRPr="000574F0" w:rsidRDefault="000A3971" w:rsidP="005639F9">
            <w:pPr>
              <w:spacing w:line="276" w:lineRule="auto"/>
              <w:rPr>
                <w:b/>
              </w:rPr>
            </w:pPr>
            <w:r w:rsidRPr="000574F0">
              <w:rPr>
                <w:b/>
                <w:bCs/>
              </w:rPr>
              <w:t>Kratek opis:</w:t>
            </w:r>
          </w:p>
          <w:p w14:paraId="13308280" w14:textId="21C152B0" w:rsidR="000A3971" w:rsidRPr="000574F0" w:rsidRDefault="000A3971" w:rsidP="005639F9">
            <w:pPr>
              <w:spacing w:line="276" w:lineRule="auto"/>
            </w:pPr>
            <w:r w:rsidRPr="000574F0">
              <w:t xml:space="preserve">Zaposleni lahko odgovarja na vprašanja </w:t>
            </w:r>
            <w:r w:rsidR="00FC43EE">
              <w:t>i</w:t>
            </w:r>
            <w:r w:rsidRPr="000574F0">
              <w:t xml:space="preserve">z določene </w:t>
            </w:r>
            <w:r w:rsidR="00FC43EE">
              <w:t>domene</w:t>
            </w:r>
            <w:r w:rsidRPr="000574F0">
              <w:t xml:space="preserve"> znanja.</w:t>
            </w:r>
          </w:p>
        </w:tc>
      </w:tr>
      <w:tr w:rsidR="000A3971" w:rsidRPr="000574F0" w14:paraId="56F71111" w14:textId="77777777" w:rsidTr="006F7B6D">
        <w:tc>
          <w:tcPr>
            <w:tcW w:w="9062" w:type="dxa"/>
            <w:gridSpan w:val="2"/>
            <w:shd w:val="clear" w:color="auto" w:fill="auto"/>
          </w:tcPr>
          <w:p w14:paraId="136D72C4" w14:textId="77777777" w:rsidR="000A3971" w:rsidRPr="000574F0" w:rsidRDefault="000A3971" w:rsidP="005639F9">
            <w:pPr>
              <w:spacing w:line="276" w:lineRule="auto"/>
              <w:rPr>
                <w:b/>
              </w:rPr>
            </w:pPr>
            <w:r w:rsidRPr="000574F0">
              <w:rPr>
                <w:b/>
                <w:bCs/>
              </w:rPr>
              <w:t>Akterji:</w:t>
            </w:r>
          </w:p>
          <w:p w14:paraId="68D88F1C" w14:textId="29C99BD7" w:rsidR="000A3971" w:rsidRPr="000574F0" w:rsidRDefault="00A6262B" w:rsidP="005639F9">
            <w:pPr>
              <w:spacing w:line="276" w:lineRule="auto"/>
            </w:pPr>
            <w:r>
              <w:t>Zaposleni</w:t>
            </w:r>
          </w:p>
        </w:tc>
      </w:tr>
      <w:tr w:rsidR="000A3971" w:rsidRPr="000574F0" w14:paraId="6E8B0F86" w14:textId="77777777" w:rsidTr="006F7B6D">
        <w:tc>
          <w:tcPr>
            <w:tcW w:w="9062" w:type="dxa"/>
            <w:gridSpan w:val="2"/>
            <w:shd w:val="clear" w:color="auto" w:fill="auto"/>
          </w:tcPr>
          <w:p w14:paraId="5F56A898" w14:textId="77777777" w:rsidR="000A3971" w:rsidRPr="000574F0" w:rsidRDefault="000A3971" w:rsidP="005639F9">
            <w:pPr>
              <w:spacing w:line="276" w:lineRule="auto"/>
              <w:rPr>
                <w:b/>
                <w:bCs/>
              </w:rPr>
            </w:pPr>
            <w:r w:rsidRPr="000574F0">
              <w:rPr>
                <w:b/>
                <w:bCs/>
              </w:rPr>
              <w:t>Predpogoji:</w:t>
            </w:r>
          </w:p>
          <w:p w14:paraId="1A8EACE2" w14:textId="77777777" w:rsidR="000A3971" w:rsidRPr="000574F0" w:rsidRDefault="000A3971" w:rsidP="005639F9">
            <w:pPr>
              <w:spacing w:line="276" w:lineRule="auto"/>
            </w:pPr>
            <w:r w:rsidRPr="000574F0">
              <w:t>Uporabnik je že prijavljen v IS in je bil dodan v domeno znanja. IS mora delovati.</w:t>
            </w:r>
          </w:p>
        </w:tc>
      </w:tr>
      <w:tr w:rsidR="000A3971" w:rsidRPr="000574F0" w14:paraId="183C44C4" w14:textId="77777777" w:rsidTr="006F7B6D">
        <w:tc>
          <w:tcPr>
            <w:tcW w:w="9062" w:type="dxa"/>
            <w:gridSpan w:val="2"/>
            <w:shd w:val="clear" w:color="auto" w:fill="auto"/>
          </w:tcPr>
          <w:p w14:paraId="67DF7513" w14:textId="77777777" w:rsidR="000A3971" w:rsidRPr="000574F0" w:rsidRDefault="000A3971" w:rsidP="005639F9">
            <w:pPr>
              <w:spacing w:line="276" w:lineRule="auto"/>
              <w:rPr>
                <w:b/>
              </w:rPr>
            </w:pPr>
            <w:r w:rsidRPr="000574F0">
              <w:rPr>
                <w:b/>
                <w:bCs/>
              </w:rPr>
              <w:t>Stanje sistema po primeru uporabe:</w:t>
            </w:r>
          </w:p>
          <w:p w14:paraId="029B3B3D" w14:textId="77777777" w:rsidR="000A3971" w:rsidRPr="000574F0" w:rsidRDefault="000A3971" w:rsidP="005639F9">
            <w:pPr>
              <w:spacing w:line="276" w:lineRule="auto"/>
            </w:pPr>
            <w:r w:rsidRPr="000574F0">
              <w:t>Če je odgovor pravilen, se prikaže sporočilo in napredek uporabnika se doda v profil uporabnika.</w:t>
            </w:r>
          </w:p>
        </w:tc>
      </w:tr>
      <w:tr w:rsidR="000A3971" w:rsidRPr="000574F0" w14:paraId="6434943C" w14:textId="77777777" w:rsidTr="006F7B6D">
        <w:tc>
          <w:tcPr>
            <w:tcW w:w="9062" w:type="dxa"/>
            <w:gridSpan w:val="2"/>
            <w:shd w:val="clear" w:color="auto" w:fill="auto"/>
          </w:tcPr>
          <w:p w14:paraId="5B26D01F" w14:textId="77777777" w:rsidR="000A3971" w:rsidRPr="000574F0" w:rsidRDefault="000A3971" w:rsidP="005639F9">
            <w:pPr>
              <w:spacing w:line="276" w:lineRule="auto"/>
              <w:rPr>
                <w:b/>
              </w:rPr>
            </w:pPr>
            <w:r w:rsidRPr="000574F0">
              <w:rPr>
                <w:b/>
                <w:bCs/>
              </w:rPr>
              <w:t>Scenarij:</w:t>
            </w:r>
          </w:p>
          <w:p w14:paraId="7B0B1996" w14:textId="46077B38" w:rsidR="000A3971" w:rsidRPr="000574F0" w:rsidRDefault="000A3971" w:rsidP="005639F9">
            <w:pPr>
              <w:spacing w:line="276" w:lineRule="auto"/>
            </w:pPr>
            <w:r w:rsidRPr="000574F0">
              <w:t xml:space="preserve">1. Izberite </w:t>
            </w:r>
            <w:r w:rsidR="00FC43EE">
              <w:t>domeno</w:t>
            </w:r>
            <w:r w:rsidRPr="000574F0">
              <w:t xml:space="preserve"> znanja.</w:t>
            </w:r>
          </w:p>
          <w:p w14:paraId="73E19802" w14:textId="6AE3DDDA" w:rsidR="000A3971" w:rsidRPr="000574F0" w:rsidRDefault="000A3971" w:rsidP="005639F9">
            <w:pPr>
              <w:spacing w:line="276" w:lineRule="auto"/>
            </w:pPr>
            <w:r w:rsidRPr="000574F0">
              <w:t xml:space="preserve">2. Izberite </w:t>
            </w:r>
            <w:r w:rsidR="00707D34">
              <w:t>kviz</w:t>
            </w:r>
            <w:r w:rsidRPr="000574F0">
              <w:t xml:space="preserve"> v razdelku »</w:t>
            </w:r>
            <w:r w:rsidR="00707D34">
              <w:t>Quizzes</w:t>
            </w:r>
            <w:r w:rsidRPr="000574F0">
              <w:t>«.</w:t>
            </w:r>
          </w:p>
          <w:p w14:paraId="30918322" w14:textId="0A137993" w:rsidR="000A3971" w:rsidRDefault="000A3971" w:rsidP="005639F9">
            <w:pPr>
              <w:spacing w:line="276" w:lineRule="auto"/>
            </w:pPr>
            <w:r w:rsidRPr="000574F0">
              <w:t xml:space="preserve">3. </w:t>
            </w:r>
            <w:r w:rsidR="00707D34">
              <w:t>Pritisnite gumb</w:t>
            </w:r>
            <w:r w:rsidRPr="000574F0">
              <w:t xml:space="preserve"> »</w:t>
            </w:r>
            <w:r w:rsidR="00707D34">
              <w:t>Solve Quiz</w:t>
            </w:r>
            <w:r w:rsidRPr="000574F0">
              <w:t>«.</w:t>
            </w:r>
          </w:p>
          <w:p w14:paraId="70B6DB73" w14:textId="053829D9" w:rsidR="00497AB7" w:rsidRPr="000574F0" w:rsidRDefault="00497AB7" w:rsidP="005639F9">
            <w:pPr>
              <w:spacing w:line="276" w:lineRule="auto"/>
            </w:pPr>
            <w:r>
              <w:t>4. Odgovorite na vprašanja.</w:t>
            </w:r>
          </w:p>
          <w:p w14:paraId="5960734F" w14:textId="10F02A11" w:rsidR="000A3971" w:rsidRPr="000574F0" w:rsidRDefault="0096100D" w:rsidP="005639F9">
            <w:pPr>
              <w:spacing w:line="276" w:lineRule="auto"/>
            </w:pPr>
            <w:r>
              <w:t>5</w:t>
            </w:r>
            <w:r w:rsidR="000A3971" w:rsidRPr="000574F0">
              <w:t>. Pritisnite gumb »</w:t>
            </w:r>
            <w:r w:rsidR="00497AB7">
              <w:t>End Quiz</w:t>
            </w:r>
            <w:r w:rsidR="000A3971" w:rsidRPr="000574F0">
              <w:t>«.</w:t>
            </w:r>
          </w:p>
        </w:tc>
      </w:tr>
      <w:tr w:rsidR="000A3971" w:rsidRPr="000574F0" w14:paraId="6FDC2EC7" w14:textId="77777777" w:rsidTr="006F7B6D">
        <w:tc>
          <w:tcPr>
            <w:tcW w:w="9062" w:type="dxa"/>
            <w:gridSpan w:val="2"/>
            <w:shd w:val="clear" w:color="auto" w:fill="auto"/>
          </w:tcPr>
          <w:p w14:paraId="5027A946" w14:textId="77777777" w:rsidR="000A3971" w:rsidRPr="000574F0" w:rsidRDefault="000A3971" w:rsidP="005639F9">
            <w:pPr>
              <w:spacing w:line="276" w:lineRule="auto"/>
              <w:rPr>
                <w:b/>
              </w:rPr>
            </w:pPr>
            <w:r w:rsidRPr="000574F0">
              <w:rPr>
                <w:b/>
                <w:bCs/>
              </w:rPr>
              <w:t>Alternativni tokovi:</w:t>
            </w:r>
          </w:p>
          <w:p w14:paraId="1C95B65A" w14:textId="7D9B3D34" w:rsidR="000A3971" w:rsidRPr="000574F0" w:rsidRDefault="000A3971" w:rsidP="005639F9">
            <w:pPr>
              <w:spacing w:line="276" w:lineRule="auto"/>
              <w:rPr>
                <w:bCs/>
              </w:rPr>
            </w:pPr>
            <w:r w:rsidRPr="000574F0">
              <w:rPr>
                <w:bCs/>
              </w:rPr>
              <w:t xml:space="preserve">2a1. Uporabnik ne more izbrati </w:t>
            </w:r>
            <w:r w:rsidR="0096100D">
              <w:rPr>
                <w:bCs/>
              </w:rPr>
              <w:t>kviza</w:t>
            </w:r>
            <w:r w:rsidRPr="000574F0">
              <w:rPr>
                <w:bCs/>
              </w:rPr>
              <w:t>.</w:t>
            </w:r>
          </w:p>
          <w:p w14:paraId="36815EF5" w14:textId="77777777" w:rsidR="000A3971" w:rsidRPr="000574F0" w:rsidRDefault="000A3971" w:rsidP="005639F9">
            <w:pPr>
              <w:spacing w:line="276" w:lineRule="auto"/>
              <w:rPr>
                <w:bCs/>
              </w:rPr>
            </w:pPr>
            <w:r w:rsidRPr="000574F0">
              <w:rPr>
                <w:bCs/>
              </w:rPr>
              <w:t>2a2. Uporabnik osveži stran in poskusi znova.</w:t>
            </w:r>
          </w:p>
          <w:p w14:paraId="1C24A2B1" w14:textId="77777777" w:rsidR="000A3971" w:rsidRPr="000574F0" w:rsidRDefault="000A3971" w:rsidP="005639F9">
            <w:pPr>
              <w:spacing w:line="276" w:lineRule="auto"/>
              <w:rPr>
                <w:bCs/>
              </w:rPr>
            </w:pPr>
            <w:r w:rsidRPr="000574F0">
              <w:rPr>
                <w:bCs/>
              </w:rPr>
              <w:t>2a3. Po osvežitvi poskusite znova.</w:t>
            </w:r>
          </w:p>
          <w:p w14:paraId="448210EE" w14:textId="30A24D77" w:rsidR="000A3971" w:rsidRPr="000574F0" w:rsidRDefault="0096100D" w:rsidP="005639F9">
            <w:pPr>
              <w:spacing w:line="276" w:lineRule="auto"/>
              <w:rPr>
                <w:bCs/>
              </w:rPr>
            </w:pPr>
            <w:r>
              <w:rPr>
                <w:bCs/>
              </w:rPr>
              <w:t>3</w:t>
            </w:r>
            <w:r w:rsidR="000A3971" w:rsidRPr="000574F0">
              <w:rPr>
                <w:bCs/>
              </w:rPr>
              <w:t>a1. Uporabnik zaradi napake ne more klikniti na gumb "</w:t>
            </w:r>
            <w:r>
              <w:rPr>
                <w:bCs/>
              </w:rPr>
              <w:t>Solve Quiz</w:t>
            </w:r>
            <w:r w:rsidR="000A3971" w:rsidRPr="000574F0">
              <w:rPr>
                <w:bCs/>
              </w:rPr>
              <w:t>".</w:t>
            </w:r>
          </w:p>
          <w:p w14:paraId="4CD04FE1" w14:textId="79652179" w:rsidR="000A3971" w:rsidRPr="000574F0" w:rsidRDefault="0096100D" w:rsidP="005639F9">
            <w:pPr>
              <w:spacing w:line="276" w:lineRule="auto"/>
              <w:rPr>
                <w:bCs/>
              </w:rPr>
            </w:pPr>
            <w:r>
              <w:rPr>
                <w:bCs/>
              </w:rPr>
              <w:t>3</w:t>
            </w:r>
            <w:r w:rsidR="000A3971" w:rsidRPr="000574F0">
              <w:rPr>
                <w:bCs/>
              </w:rPr>
              <w:t>a2. Uporabnik osveži stran in poskusi znova.</w:t>
            </w:r>
          </w:p>
          <w:p w14:paraId="20AE5784" w14:textId="2D9C94C8" w:rsidR="000A3971" w:rsidRDefault="0096100D" w:rsidP="005639F9">
            <w:pPr>
              <w:spacing w:line="276" w:lineRule="auto"/>
              <w:rPr>
                <w:bCs/>
              </w:rPr>
            </w:pPr>
            <w:r>
              <w:rPr>
                <w:bCs/>
              </w:rPr>
              <w:t>3</w:t>
            </w:r>
            <w:r w:rsidR="000A3971" w:rsidRPr="000574F0">
              <w:rPr>
                <w:bCs/>
              </w:rPr>
              <w:t>a3. Po osvežitvi poskusite znova.</w:t>
            </w:r>
          </w:p>
          <w:p w14:paraId="5B602902" w14:textId="189D7560" w:rsidR="0096100D" w:rsidRPr="000574F0" w:rsidRDefault="0096100D" w:rsidP="0096100D">
            <w:pPr>
              <w:spacing w:line="276" w:lineRule="auto"/>
              <w:rPr>
                <w:bCs/>
              </w:rPr>
            </w:pPr>
            <w:r>
              <w:rPr>
                <w:bCs/>
              </w:rPr>
              <w:t>5</w:t>
            </w:r>
            <w:r w:rsidRPr="000574F0">
              <w:rPr>
                <w:bCs/>
              </w:rPr>
              <w:t>a1. Uporabnik zaradi napake ne more klikniti na gumb "</w:t>
            </w:r>
            <w:r>
              <w:rPr>
                <w:bCs/>
              </w:rPr>
              <w:t>End</w:t>
            </w:r>
            <w:r>
              <w:rPr>
                <w:bCs/>
              </w:rPr>
              <w:t xml:space="preserve"> Quiz</w:t>
            </w:r>
            <w:r w:rsidRPr="000574F0">
              <w:rPr>
                <w:bCs/>
              </w:rPr>
              <w:t>".</w:t>
            </w:r>
          </w:p>
          <w:p w14:paraId="13122B90" w14:textId="568AB120" w:rsidR="0096100D" w:rsidRPr="000574F0" w:rsidRDefault="0096100D" w:rsidP="0096100D">
            <w:pPr>
              <w:spacing w:line="276" w:lineRule="auto"/>
              <w:rPr>
                <w:bCs/>
              </w:rPr>
            </w:pPr>
            <w:r>
              <w:rPr>
                <w:bCs/>
              </w:rPr>
              <w:t>5</w:t>
            </w:r>
            <w:r w:rsidRPr="000574F0">
              <w:rPr>
                <w:bCs/>
              </w:rPr>
              <w:t>a2. Uporabnik osveži stran in poskusi znova.</w:t>
            </w:r>
          </w:p>
          <w:p w14:paraId="6E954746" w14:textId="781B73EE" w:rsidR="0096100D" w:rsidRPr="000574F0" w:rsidRDefault="0096100D" w:rsidP="0096100D">
            <w:pPr>
              <w:spacing w:line="276" w:lineRule="auto"/>
            </w:pPr>
            <w:r>
              <w:rPr>
                <w:bCs/>
              </w:rPr>
              <w:t>5</w:t>
            </w:r>
            <w:r w:rsidRPr="000574F0">
              <w:rPr>
                <w:bCs/>
              </w:rPr>
              <w:t>a3. Po osvežitvi poskusite znova.</w:t>
            </w:r>
          </w:p>
        </w:tc>
      </w:tr>
      <w:tr w:rsidR="000A3971" w:rsidRPr="000574F0" w14:paraId="1EC2693E" w14:textId="77777777" w:rsidTr="006F7B6D">
        <w:tc>
          <w:tcPr>
            <w:tcW w:w="9062" w:type="dxa"/>
            <w:gridSpan w:val="2"/>
            <w:shd w:val="clear" w:color="auto" w:fill="auto"/>
          </w:tcPr>
          <w:p w14:paraId="6CFB8D4A" w14:textId="77777777" w:rsidR="000A3971" w:rsidRPr="000574F0" w:rsidRDefault="000A3971" w:rsidP="005639F9">
            <w:pPr>
              <w:spacing w:line="276" w:lineRule="auto"/>
              <w:rPr>
                <w:b/>
              </w:rPr>
            </w:pPr>
            <w:r w:rsidRPr="000574F0">
              <w:rPr>
                <w:b/>
                <w:bCs/>
              </w:rPr>
              <w:t>Izjeme:</w:t>
            </w:r>
          </w:p>
          <w:p w14:paraId="0968399C" w14:textId="77777777" w:rsidR="000A3971" w:rsidRPr="000574F0" w:rsidRDefault="000A3971" w:rsidP="005639F9">
            <w:pPr>
              <w:spacing w:line="276" w:lineRule="auto"/>
            </w:pPr>
            <w:r w:rsidRPr="000574F0">
              <w:lastRenderedPageBreak/>
              <w:t>1a1. Zaradi napake se domena znanja ne odpre, ko jo izbere uporabnik.</w:t>
            </w:r>
          </w:p>
          <w:p w14:paraId="7E76D489" w14:textId="77777777" w:rsidR="000A3971" w:rsidRPr="000574F0" w:rsidRDefault="000A3971" w:rsidP="005639F9">
            <w:pPr>
              <w:spacing w:line="276" w:lineRule="auto"/>
            </w:pPr>
            <w:r w:rsidRPr="000574F0">
              <w:t>2a1. Zaradi napake se možnost dodajanja odgovora ne prikaže, ko uporabnik izbere vprašanje.</w:t>
            </w:r>
          </w:p>
          <w:p w14:paraId="2FC474D2" w14:textId="557F53E3" w:rsidR="000A3971" w:rsidRPr="000574F0" w:rsidRDefault="005E794A" w:rsidP="005639F9">
            <w:pPr>
              <w:spacing w:line="276" w:lineRule="auto"/>
            </w:pPr>
            <w:r>
              <w:t>5</w:t>
            </w:r>
            <w:r w:rsidR="000A3971" w:rsidRPr="000574F0">
              <w:t xml:space="preserve">a1. Zaradi napake uporabnik ne more potrditi </w:t>
            </w:r>
            <w:r>
              <w:t>končanega kviza</w:t>
            </w:r>
            <w:r w:rsidR="000A3971" w:rsidRPr="000574F0">
              <w:t xml:space="preserve">, ne glede na to, kolikokrat ga </w:t>
            </w:r>
            <w:r w:rsidR="00444D7A">
              <w:t>odda</w:t>
            </w:r>
            <w:r w:rsidR="000A3971" w:rsidRPr="000574F0">
              <w:t>.</w:t>
            </w:r>
          </w:p>
        </w:tc>
      </w:tr>
    </w:tbl>
    <w:p w14:paraId="234C37E8" w14:textId="77777777" w:rsidR="000A3971" w:rsidRDefault="000A3971" w:rsidP="005639F9">
      <w:pPr>
        <w:spacing w:line="276" w:lineRule="auto"/>
      </w:pPr>
      <w:bookmarkStart w:id="38" w:name="_Toc833091577"/>
    </w:p>
    <w:p w14:paraId="3E098497" w14:textId="77777777" w:rsidR="000A3971" w:rsidRPr="000574F0" w:rsidRDefault="000A3971" w:rsidP="005639F9">
      <w:pPr>
        <w:pStyle w:val="Naslov3"/>
        <w:spacing w:line="276" w:lineRule="auto"/>
      </w:pPr>
      <w:bookmarkStart w:id="39" w:name="_Toc175485462"/>
      <w:r>
        <w:t>&lt;&lt; Ustvarjanje odgovorov z umetno inteligenco &gt;&gt;</w:t>
      </w:r>
      <w:bookmarkEnd w:id="38"/>
      <w:bookmarkEnd w:id="3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33"/>
        <w:gridCol w:w="1129"/>
      </w:tblGrid>
      <w:tr w:rsidR="000A3971" w:rsidRPr="000574F0" w14:paraId="2CDC99A6" w14:textId="77777777" w:rsidTr="00671D9C">
        <w:tc>
          <w:tcPr>
            <w:tcW w:w="7933" w:type="dxa"/>
            <w:shd w:val="clear" w:color="auto" w:fill="auto"/>
          </w:tcPr>
          <w:p w14:paraId="0E306F5F" w14:textId="77777777" w:rsidR="000A3971" w:rsidRPr="000574F0" w:rsidRDefault="000A3971" w:rsidP="005639F9">
            <w:pPr>
              <w:spacing w:line="276" w:lineRule="auto"/>
              <w:jc w:val="center"/>
              <w:rPr>
                <w:rFonts w:eastAsia="Calibri" w:cs="Calibri"/>
              </w:rPr>
            </w:pPr>
            <w:r w:rsidRPr="000574F0">
              <w:rPr>
                <w:b/>
                <w:bCs/>
              </w:rPr>
              <w:t>Primer uporabe: Ustvarjanje odgovorov z umetno inteligenco</w:t>
            </w:r>
          </w:p>
        </w:tc>
        <w:tc>
          <w:tcPr>
            <w:tcW w:w="1129" w:type="dxa"/>
            <w:shd w:val="clear" w:color="auto" w:fill="auto"/>
          </w:tcPr>
          <w:p w14:paraId="732D532B" w14:textId="63EF95C5" w:rsidR="000A3971" w:rsidRPr="000574F0" w:rsidRDefault="00671D9C" w:rsidP="005639F9">
            <w:pPr>
              <w:spacing w:line="276" w:lineRule="auto"/>
              <w:rPr>
                <w:i/>
                <w:iCs/>
                <w:color w:val="FF0000"/>
              </w:rPr>
            </w:pPr>
            <w:r>
              <w:rPr>
                <w:b/>
                <w:bCs/>
              </w:rPr>
              <w:t>Id</w:t>
            </w:r>
            <w:r w:rsidR="000A3971" w:rsidRPr="000574F0">
              <w:rPr>
                <w:b/>
                <w:bCs/>
              </w:rPr>
              <w:t xml:space="preserve">: </w:t>
            </w:r>
            <w:r w:rsidR="000A3971" w:rsidRPr="000574F0">
              <w:rPr>
                <w:i/>
                <w:iCs/>
              </w:rPr>
              <w:t>13</w:t>
            </w:r>
          </w:p>
        </w:tc>
      </w:tr>
      <w:tr w:rsidR="000A3971" w:rsidRPr="000574F0" w14:paraId="689E55BB" w14:textId="77777777" w:rsidTr="006F7B6D">
        <w:tc>
          <w:tcPr>
            <w:tcW w:w="9062" w:type="dxa"/>
            <w:gridSpan w:val="2"/>
            <w:shd w:val="clear" w:color="auto" w:fill="auto"/>
          </w:tcPr>
          <w:p w14:paraId="25FF470E" w14:textId="77777777" w:rsidR="000A3971" w:rsidRPr="000574F0" w:rsidRDefault="000A3971" w:rsidP="005639F9">
            <w:pPr>
              <w:spacing w:line="276" w:lineRule="auto"/>
              <w:rPr>
                <w:b/>
              </w:rPr>
            </w:pPr>
            <w:r w:rsidRPr="000574F0">
              <w:rPr>
                <w:b/>
                <w:bCs/>
              </w:rPr>
              <w:t>Kratek opis:</w:t>
            </w:r>
          </w:p>
          <w:p w14:paraId="4D559E14" w14:textId="2D8BF1A2" w:rsidR="000A3971" w:rsidRPr="000574F0" w:rsidRDefault="000A3971" w:rsidP="005639F9">
            <w:pPr>
              <w:spacing w:line="276" w:lineRule="auto"/>
            </w:pPr>
            <w:r w:rsidRPr="000574F0">
              <w:t xml:space="preserve">Na podlagi učnih gradiv določene </w:t>
            </w:r>
            <w:r w:rsidR="00FC43EE">
              <w:t>domene</w:t>
            </w:r>
            <w:r w:rsidRPr="000574F0">
              <w:t xml:space="preserve"> znanja lahko AI odgovori na zastavljeno vprašanje.</w:t>
            </w:r>
          </w:p>
        </w:tc>
      </w:tr>
      <w:tr w:rsidR="000A3971" w:rsidRPr="000574F0" w14:paraId="2DD92C5D" w14:textId="77777777" w:rsidTr="006F7B6D">
        <w:tc>
          <w:tcPr>
            <w:tcW w:w="9062" w:type="dxa"/>
            <w:gridSpan w:val="2"/>
            <w:shd w:val="clear" w:color="auto" w:fill="auto"/>
          </w:tcPr>
          <w:p w14:paraId="1D4BD96D" w14:textId="77777777" w:rsidR="000A3971" w:rsidRPr="000574F0" w:rsidRDefault="000A3971" w:rsidP="005639F9">
            <w:pPr>
              <w:spacing w:line="276" w:lineRule="auto"/>
              <w:rPr>
                <w:b/>
              </w:rPr>
            </w:pPr>
            <w:r w:rsidRPr="000574F0">
              <w:rPr>
                <w:b/>
                <w:bCs/>
              </w:rPr>
              <w:t>Akterji:</w:t>
            </w:r>
          </w:p>
          <w:p w14:paraId="01E0F30F" w14:textId="366C4D3D" w:rsidR="000A3971" w:rsidRPr="000574F0" w:rsidRDefault="00A6262B" w:rsidP="005639F9">
            <w:pPr>
              <w:spacing w:line="276" w:lineRule="auto"/>
            </w:pPr>
            <w:r>
              <w:t>Zaposleni</w:t>
            </w:r>
          </w:p>
        </w:tc>
      </w:tr>
      <w:tr w:rsidR="000A3971" w:rsidRPr="000574F0" w14:paraId="798148E6" w14:textId="77777777" w:rsidTr="006F7B6D">
        <w:tc>
          <w:tcPr>
            <w:tcW w:w="9062" w:type="dxa"/>
            <w:gridSpan w:val="2"/>
            <w:shd w:val="clear" w:color="auto" w:fill="auto"/>
          </w:tcPr>
          <w:p w14:paraId="7F87C22D" w14:textId="77777777" w:rsidR="000A3971" w:rsidRPr="000574F0" w:rsidRDefault="000A3971" w:rsidP="005639F9">
            <w:pPr>
              <w:spacing w:line="276" w:lineRule="auto"/>
              <w:rPr>
                <w:b/>
                <w:bCs/>
              </w:rPr>
            </w:pPr>
            <w:r w:rsidRPr="000574F0">
              <w:rPr>
                <w:b/>
                <w:bCs/>
              </w:rPr>
              <w:t>Predpogoji:</w:t>
            </w:r>
          </w:p>
          <w:p w14:paraId="163139C0" w14:textId="05512AD1" w:rsidR="000A3971" w:rsidRPr="000574F0" w:rsidRDefault="000A3971" w:rsidP="005639F9">
            <w:pPr>
              <w:spacing w:line="276" w:lineRule="auto"/>
            </w:pPr>
            <w:r w:rsidRPr="000574F0">
              <w:t>Učno gradivo določen</w:t>
            </w:r>
            <w:r w:rsidR="00FC43EE">
              <w:t>e</w:t>
            </w:r>
            <w:r w:rsidRPr="000574F0">
              <w:t xml:space="preserve"> </w:t>
            </w:r>
            <w:r w:rsidR="00FC43EE">
              <w:t>domene</w:t>
            </w:r>
            <w:r w:rsidRPr="000574F0">
              <w:t xml:space="preserve"> znanja se doda učnemu nizu umetne inteligence. IS mora delovati.</w:t>
            </w:r>
          </w:p>
        </w:tc>
      </w:tr>
      <w:tr w:rsidR="000A3971" w:rsidRPr="000574F0" w14:paraId="09C3BABD" w14:textId="77777777" w:rsidTr="006F7B6D">
        <w:tc>
          <w:tcPr>
            <w:tcW w:w="9062" w:type="dxa"/>
            <w:gridSpan w:val="2"/>
            <w:shd w:val="clear" w:color="auto" w:fill="auto"/>
          </w:tcPr>
          <w:p w14:paraId="6FD68AB3" w14:textId="77777777" w:rsidR="000A3971" w:rsidRPr="000574F0" w:rsidRDefault="000A3971" w:rsidP="005639F9">
            <w:pPr>
              <w:spacing w:line="276" w:lineRule="auto"/>
              <w:rPr>
                <w:b/>
              </w:rPr>
            </w:pPr>
            <w:r w:rsidRPr="000574F0">
              <w:rPr>
                <w:b/>
                <w:bCs/>
              </w:rPr>
              <w:t>Stanje sistema po primeru uporabe:</w:t>
            </w:r>
          </w:p>
          <w:p w14:paraId="1493EBA4" w14:textId="77777777" w:rsidR="000A3971" w:rsidRPr="000574F0" w:rsidRDefault="000A3971" w:rsidP="005639F9">
            <w:pPr>
              <w:spacing w:line="276" w:lineRule="auto"/>
            </w:pPr>
            <w:r w:rsidRPr="000574F0">
              <w:t>Prikaže se odgovor na vprašanje.</w:t>
            </w:r>
          </w:p>
        </w:tc>
      </w:tr>
      <w:tr w:rsidR="000A3971" w:rsidRPr="000574F0" w14:paraId="38A99149" w14:textId="77777777" w:rsidTr="006F7B6D">
        <w:tc>
          <w:tcPr>
            <w:tcW w:w="9062" w:type="dxa"/>
            <w:gridSpan w:val="2"/>
            <w:shd w:val="clear" w:color="auto" w:fill="auto"/>
          </w:tcPr>
          <w:p w14:paraId="34DF9511" w14:textId="77777777" w:rsidR="000A3971" w:rsidRPr="000574F0" w:rsidRDefault="000A3971" w:rsidP="005639F9">
            <w:pPr>
              <w:spacing w:line="276" w:lineRule="auto"/>
              <w:rPr>
                <w:b/>
              </w:rPr>
            </w:pPr>
            <w:r w:rsidRPr="000574F0">
              <w:rPr>
                <w:b/>
                <w:bCs/>
              </w:rPr>
              <w:t>Scenarij:</w:t>
            </w:r>
          </w:p>
          <w:p w14:paraId="00666DB1" w14:textId="492762E2" w:rsidR="000A3971" w:rsidRPr="000574F0" w:rsidRDefault="000A3971" w:rsidP="005639F9">
            <w:pPr>
              <w:spacing w:line="276" w:lineRule="auto"/>
            </w:pPr>
            <w:r w:rsidRPr="000574F0">
              <w:t xml:space="preserve">1. Izberite </w:t>
            </w:r>
            <w:r w:rsidR="001D1640">
              <w:t>domeno</w:t>
            </w:r>
            <w:r w:rsidRPr="000574F0">
              <w:t xml:space="preserve"> znanja.</w:t>
            </w:r>
          </w:p>
          <w:p w14:paraId="748AE1D6" w14:textId="1D5B33EE" w:rsidR="000A3971" w:rsidRPr="000574F0" w:rsidRDefault="000A3971" w:rsidP="005639F9">
            <w:pPr>
              <w:spacing w:line="276" w:lineRule="auto"/>
            </w:pPr>
            <w:r w:rsidRPr="000574F0">
              <w:t xml:space="preserve">2. Pritisnite gumb </w:t>
            </w:r>
            <w:r w:rsidR="00E92232">
              <w:t>z ikono za pogovor</w:t>
            </w:r>
            <w:r w:rsidRPr="000574F0">
              <w:t>.</w:t>
            </w:r>
          </w:p>
          <w:p w14:paraId="0F06B3FA" w14:textId="78BA38EA" w:rsidR="000A3971" w:rsidRPr="000574F0" w:rsidRDefault="000A3971" w:rsidP="005639F9">
            <w:pPr>
              <w:spacing w:line="276" w:lineRule="auto"/>
            </w:pPr>
            <w:r w:rsidRPr="000574F0">
              <w:t>3. Izpolnite vnosno polje »</w:t>
            </w:r>
            <w:r w:rsidR="009D1E8C">
              <w:t>Type a message…</w:t>
            </w:r>
            <w:r w:rsidRPr="000574F0">
              <w:t>«.</w:t>
            </w:r>
          </w:p>
          <w:p w14:paraId="0F33289C" w14:textId="1BCA6C8D" w:rsidR="000A3971" w:rsidRPr="000574F0" w:rsidRDefault="000A3971" w:rsidP="005639F9">
            <w:pPr>
              <w:spacing w:line="276" w:lineRule="auto"/>
            </w:pPr>
            <w:r w:rsidRPr="000574F0">
              <w:t>4. Pritisnite gumb »</w:t>
            </w:r>
            <w:r w:rsidR="009D1E8C">
              <w:t>Send</w:t>
            </w:r>
            <w:r w:rsidRPr="000574F0">
              <w:t>«.</w:t>
            </w:r>
          </w:p>
        </w:tc>
      </w:tr>
      <w:tr w:rsidR="000A3971" w:rsidRPr="000574F0" w14:paraId="430DDFA3" w14:textId="77777777" w:rsidTr="006F7B6D">
        <w:tc>
          <w:tcPr>
            <w:tcW w:w="9062" w:type="dxa"/>
            <w:gridSpan w:val="2"/>
            <w:shd w:val="clear" w:color="auto" w:fill="auto"/>
          </w:tcPr>
          <w:p w14:paraId="5C37623A" w14:textId="77777777" w:rsidR="000A3971" w:rsidRPr="000574F0" w:rsidRDefault="000A3971" w:rsidP="005639F9">
            <w:pPr>
              <w:spacing w:line="276" w:lineRule="auto"/>
              <w:rPr>
                <w:b/>
              </w:rPr>
            </w:pPr>
            <w:r w:rsidRPr="000574F0">
              <w:rPr>
                <w:b/>
                <w:bCs/>
              </w:rPr>
              <w:t>Alternativni tokovi:</w:t>
            </w:r>
          </w:p>
          <w:p w14:paraId="53C03A90" w14:textId="6702C007" w:rsidR="000A3971" w:rsidRPr="000574F0" w:rsidRDefault="000A3971" w:rsidP="005639F9">
            <w:pPr>
              <w:spacing w:line="276" w:lineRule="auto"/>
            </w:pPr>
            <w:r w:rsidRPr="000574F0">
              <w:t xml:space="preserve">2a1. Uporabnik zaradi napake ne more klikniti na gumb </w:t>
            </w:r>
            <w:r w:rsidR="000C641B">
              <w:t>z ikono.</w:t>
            </w:r>
          </w:p>
          <w:p w14:paraId="10938AF2" w14:textId="77777777" w:rsidR="000A3971" w:rsidRPr="000574F0" w:rsidRDefault="000A3971" w:rsidP="005639F9">
            <w:pPr>
              <w:spacing w:line="276" w:lineRule="auto"/>
            </w:pPr>
            <w:r w:rsidRPr="000574F0">
              <w:t>2a2. Uporabnik osveži stran in poskusi znova.</w:t>
            </w:r>
          </w:p>
          <w:p w14:paraId="07461738" w14:textId="77777777" w:rsidR="000A3971" w:rsidRPr="000574F0" w:rsidRDefault="000A3971" w:rsidP="005639F9">
            <w:pPr>
              <w:spacing w:line="276" w:lineRule="auto"/>
            </w:pPr>
            <w:r w:rsidRPr="000574F0">
              <w:t>2a3. Po osvežitvi poskusite znova.</w:t>
            </w:r>
          </w:p>
          <w:p w14:paraId="26F586C1" w14:textId="2BFA7455" w:rsidR="000A3971" w:rsidRPr="000574F0" w:rsidRDefault="000A3971" w:rsidP="005639F9">
            <w:pPr>
              <w:spacing w:line="276" w:lineRule="auto"/>
            </w:pPr>
            <w:r w:rsidRPr="000574F0">
              <w:t>4a1. Uporabnik zaradi napake ne more klikniti na gumb "</w:t>
            </w:r>
            <w:r w:rsidR="000C641B">
              <w:t>Send</w:t>
            </w:r>
            <w:r w:rsidRPr="000574F0">
              <w:t>".</w:t>
            </w:r>
          </w:p>
          <w:p w14:paraId="343F5190" w14:textId="77777777" w:rsidR="000A3971" w:rsidRPr="000574F0" w:rsidRDefault="000A3971" w:rsidP="005639F9">
            <w:pPr>
              <w:spacing w:line="276" w:lineRule="auto"/>
            </w:pPr>
            <w:r w:rsidRPr="000574F0">
              <w:t>4a2. Uporabnik osveži stran.</w:t>
            </w:r>
          </w:p>
          <w:p w14:paraId="7C28C4AB" w14:textId="77777777" w:rsidR="000A3971" w:rsidRPr="000574F0" w:rsidRDefault="000A3971" w:rsidP="005639F9">
            <w:pPr>
              <w:spacing w:line="276" w:lineRule="auto"/>
            </w:pPr>
            <w:r w:rsidRPr="000574F0">
              <w:t>4a3. Po osvežitvi poskusite znova.</w:t>
            </w:r>
          </w:p>
        </w:tc>
      </w:tr>
      <w:tr w:rsidR="000A3971" w:rsidRPr="000574F0" w14:paraId="3E139F75" w14:textId="77777777" w:rsidTr="006F7B6D">
        <w:tc>
          <w:tcPr>
            <w:tcW w:w="9062" w:type="dxa"/>
            <w:gridSpan w:val="2"/>
            <w:shd w:val="clear" w:color="auto" w:fill="auto"/>
          </w:tcPr>
          <w:p w14:paraId="06495273" w14:textId="77777777" w:rsidR="000A3971" w:rsidRPr="000574F0" w:rsidRDefault="000A3971" w:rsidP="005639F9">
            <w:pPr>
              <w:spacing w:line="276" w:lineRule="auto"/>
              <w:rPr>
                <w:b/>
              </w:rPr>
            </w:pPr>
            <w:r w:rsidRPr="000574F0">
              <w:rPr>
                <w:b/>
                <w:bCs/>
              </w:rPr>
              <w:t>Izjeme:</w:t>
            </w:r>
          </w:p>
          <w:p w14:paraId="45ECBE46" w14:textId="77777777" w:rsidR="000A3971" w:rsidRPr="000574F0" w:rsidRDefault="000A3971" w:rsidP="005639F9">
            <w:pPr>
              <w:spacing w:line="276" w:lineRule="auto"/>
            </w:pPr>
            <w:r w:rsidRPr="000574F0">
              <w:t>1a1. Zaradi napake se domena znanja ne odpre, ko jo izbere uporabnik.</w:t>
            </w:r>
          </w:p>
          <w:p w14:paraId="264C5B9F" w14:textId="77777777" w:rsidR="000A3971" w:rsidRPr="000574F0" w:rsidRDefault="000A3971" w:rsidP="005639F9">
            <w:pPr>
              <w:spacing w:line="276" w:lineRule="auto"/>
            </w:pPr>
            <w:r w:rsidRPr="000574F0">
              <w:lastRenderedPageBreak/>
              <w:t>2a1. Zaradi napake se možnost postavljanja vprašanja ne prikaže, ko uporabnik pritisne gumb.</w:t>
            </w:r>
          </w:p>
          <w:p w14:paraId="5A63B495" w14:textId="77777777" w:rsidR="000A3971" w:rsidRPr="000574F0" w:rsidRDefault="000A3971" w:rsidP="005639F9">
            <w:pPr>
              <w:spacing w:line="276" w:lineRule="auto"/>
            </w:pPr>
            <w:r w:rsidRPr="000574F0">
              <w:t>4a1. Zaradi napake uporabnik ne more potrditi vprašanja, ne glede na to, kolikokrat ga doda.</w:t>
            </w:r>
          </w:p>
        </w:tc>
      </w:tr>
    </w:tbl>
    <w:p w14:paraId="11D9117D" w14:textId="77777777" w:rsidR="000A3971" w:rsidRDefault="000A3971" w:rsidP="005639F9">
      <w:pPr>
        <w:spacing w:line="276" w:lineRule="auto"/>
      </w:pPr>
      <w:bookmarkStart w:id="40" w:name="_Toc643891820"/>
    </w:p>
    <w:p w14:paraId="4F80B4E9" w14:textId="43D9A0DF" w:rsidR="000A3971" w:rsidRPr="000574F0" w:rsidRDefault="000A3971" w:rsidP="005639F9">
      <w:pPr>
        <w:pStyle w:val="Naslov3"/>
        <w:spacing w:line="276" w:lineRule="auto"/>
      </w:pPr>
      <w:bookmarkStart w:id="41" w:name="_Toc175485463"/>
      <w:r>
        <w:t xml:space="preserve">&lt;&lt; </w:t>
      </w:r>
      <w:r w:rsidR="006E27A8">
        <w:t xml:space="preserve">Sledenje napredku po domenah znanja </w:t>
      </w:r>
      <w:r>
        <w:t xml:space="preserve"> &gt;&gt;</w:t>
      </w:r>
      <w:bookmarkEnd w:id="40"/>
      <w:bookmarkEnd w:id="4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92"/>
        <w:gridCol w:w="1270"/>
      </w:tblGrid>
      <w:tr w:rsidR="000A3971" w:rsidRPr="000574F0" w14:paraId="4B2342C2" w14:textId="77777777" w:rsidTr="003A090B">
        <w:tc>
          <w:tcPr>
            <w:tcW w:w="7792" w:type="dxa"/>
            <w:shd w:val="clear" w:color="auto" w:fill="auto"/>
          </w:tcPr>
          <w:p w14:paraId="17A939F2" w14:textId="0B111F9C" w:rsidR="000A3971" w:rsidRPr="000574F0" w:rsidRDefault="000A3971" w:rsidP="005639F9">
            <w:pPr>
              <w:spacing w:line="276" w:lineRule="auto"/>
              <w:jc w:val="center"/>
              <w:rPr>
                <w:rFonts w:eastAsia="Calibri" w:cs="Calibri"/>
              </w:rPr>
            </w:pPr>
            <w:r w:rsidRPr="000574F0">
              <w:rPr>
                <w:b/>
                <w:bCs/>
              </w:rPr>
              <w:t xml:space="preserve">Primer uporabe: </w:t>
            </w:r>
            <w:r w:rsidR="006E27A8" w:rsidRPr="006E27A8">
              <w:rPr>
                <w:b/>
                <w:bCs/>
              </w:rPr>
              <w:t>Sledenje napredku po domenah znanja</w:t>
            </w:r>
          </w:p>
        </w:tc>
        <w:tc>
          <w:tcPr>
            <w:tcW w:w="1270" w:type="dxa"/>
            <w:shd w:val="clear" w:color="auto" w:fill="auto"/>
          </w:tcPr>
          <w:p w14:paraId="5220B096" w14:textId="70F59123" w:rsidR="000A3971" w:rsidRPr="000574F0" w:rsidRDefault="003A090B" w:rsidP="005639F9">
            <w:pPr>
              <w:spacing w:line="276" w:lineRule="auto"/>
              <w:rPr>
                <w:i/>
                <w:iCs/>
                <w:color w:val="FF0000"/>
              </w:rPr>
            </w:pPr>
            <w:r>
              <w:rPr>
                <w:b/>
                <w:bCs/>
              </w:rPr>
              <w:t>Id</w:t>
            </w:r>
            <w:r w:rsidR="000A3971" w:rsidRPr="000574F0">
              <w:rPr>
                <w:b/>
                <w:bCs/>
              </w:rPr>
              <w:t xml:space="preserve">: </w:t>
            </w:r>
            <w:r w:rsidR="000A3971" w:rsidRPr="000574F0">
              <w:rPr>
                <w:i/>
                <w:iCs/>
              </w:rPr>
              <w:t>16</w:t>
            </w:r>
          </w:p>
        </w:tc>
      </w:tr>
      <w:tr w:rsidR="000A3971" w:rsidRPr="000574F0" w14:paraId="640C6500" w14:textId="77777777" w:rsidTr="006F7B6D">
        <w:tc>
          <w:tcPr>
            <w:tcW w:w="9062" w:type="dxa"/>
            <w:gridSpan w:val="2"/>
            <w:shd w:val="clear" w:color="auto" w:fill="auto"/>
          </w:tcPr>
          <w:p w14:paraId="22C4E545" w14:textId="77777777" w:rsidR="000A3971" w:rsidRPr="000574F0" w:rsidRDefault="000A3971" w:rsidP="005639F9">
            <w:pPr>
              <w:spacing w:line="276" w:lineRule="auto"/>
              <w:rPr>
                <w:b/>
              </w:rPr>
            </w:pPr>
            <w:r w:rsidRPr="000574F0">
              <w:rPr>
                <w:b/>
                <w:bCs/>
              </w:rPr>
              <w:t>Kratek opis:</w:t>
            </w:r>
          </w:p>
          <w:p w14:paraId="769C44E8" w14:textId="7BF89837" w:rsidR="000A3971" w:rsidRPr="000574F0" w:rsidRDefault="000A3971" w:rsidP="005639F9">
            <w:pPr>
              <w:spacing w:line="276" w:lineRule="auto"/>
            </w:pPr>
            <w:r w:rsidRPr="000574F0">
              <w:t xml:space="preserve">Zaposleni ima lahko vpogled v svoj napredek </w:t>
            </w:r>
            <w:r w:rsidR="00540B55">
              <w:t>v</w:t>
            </w:r>
            <w:r w:rsidRPr="000574F0">
              <w:t xml:space="preserve"> posameznih </w:t>
            </w:r>
            <w:r w:rsidR="00540B55">
              <w:t>domenah</w:t>
            </w:r>
            <w:r w:rsidRPr="000574F0">
              <w:t xml:space="preserve"> znanja.</w:t>
            </w:r>
          </w:p>
        </w:tc>
      </w:tr>
      <w:tr w:rsidR="000A3971" w:rsidRPr="000574F0" w14:paraId="3B856B32" w14:textId="77777777" w:rsidTr="006F7B6D">
        <w:tc>
          <w:tcPr>
            <w:tcW w:w="9062" w:type="dxa"/>
            <w:gridSpan w:val="2"/>
            <w:shd w:val="clear" w:color="auto" w:fill="auto"/>
          </w:tcPr>
          <w:p w14:paraId="4A8BA06B" w14:textId="77777777" w:rsidR="000A3971" w:rsidRPr="000574F0" w:rsidRDefault="000A3971" w:rsidP="005639F9">
            <w:pPr>
              <w:spacing w:line="276" w:lineRule="auto"/>
              <w:rPr>
                <w:b/>
              </w:rPr>
            </w:pPr>
            <w:r w:rsidRPr="000574F0">
              <w:rPr>
                <w:b/>
                <w:bCs/>
              </w:rPr>
              <w:t>Akterji:</w:t>
            </w:r>
          </w:p>
          <w:p w14:paraId="69960687" w14:textId="73DBF799" w:rsidR="000A3971" w:rsidRPr="000574F0" w:rsidRDefault="00A6262B" w:rsidP="005639F9">
            <w:pPr>
              <w:spacing w:line="276" w:lineRule="auto"/>
            </w:pPr>
            <w:r>
              <w:t>Zaposleni</w:t>
            </w:r>
          </w:p>
        </w:tc>
      </w:tr>
      <w:tr w:rsidR="000A3971" w:rsidRPr="000574F0" w14:paraId="42AEA71A" w14:textId="77777777" w:rsidTr="006F7B6D">
        <w:tc>
          <w:tcPr>
            <w:tcW w:w="9062" w:type="dxa"/>
            <w:gridSpan w:val="2"/>
            <w:shd w:val="clear" w:color="auto" w:fill="auto"/>
          </w:tcPr>
          <w:p w14:paraId="086E2433" w14:textId="77777777" w:rsidR="000A3971" w:rsidRPr="000574F0" w:rsidRDefault="000A3971" w:rsidP="005639F9">
            <w:pPr>
              <w:spacing w:line="276" w:lineRule="auto"/>
              <w:rPr>
                <w:b/>
                <w:bCs/>
              </w:rPr>
            </w:pPr>
            <w:r w:rsidRPr="000574F0">
              <w:rPr>
                <w:b/>
                <w:bCs/>
              </w:rPr>
              <w:t>Predpogoji:</w:t>
            </w:r>
          </w:p>
          <w:p w14:paraId="046F7380" w14:textId="77C97833" w:rsidR="000A3971" w:rsidRPr="000574F0" w:rsidRDefault="000A3971" w:rsidP="005639F9">
            <w:pPr>
              <w:spacing w:line="276" w:lineRule="auto"/>
            </w:pPr>
            <w:r w:rsidRPr="000574F0">
              <w:t xml:space="preserve">Zaposleni mora imeti dostop do vsaj ene </w:t>
            </w:r>
            <w:r w:rsidR="00FC43EE">
              <w:t>domene</w:t>
            </w:r>
            <w:r w:rsidRPr="000574F0">
              <w:t xml:space="preserve"> znanja. IS mora delovati.</w:t>
            </w:r>
          </w:p>
        </w:tc>
      </w:tr>
      <w:tr w:rsidR="000A3971" w:rsidRPr="000574F0" w14:paraId="4334036A" w14:textId="77777777" w:rsidTr="006F7B6D">
        <w:tc>
          <w:tcPr>
            <w:tcW w:w="9062" w:type="dxa"/>
            <w:gridSpan w:val="2"/>
            <w:shd w:val="clear" w:color="auto" w:fill="auto"/>
          </w:tcPr>
          <w:p w14:paraId="414D73BA" w14:textId="77777777" w:rsidR="000A3971" w:rsidRPr="000574F0" w:rsidRDefault="000A3971" w:rsidP="005639F9">
            <w:pPr>
              <w:spacing w:line="276" w:lineRule="auto"/>
              <w:rPr>
                <w:b/>
              </w:rPr>
            </w:pPr>
            <w:r w:rsidRPr="000574F0">
              <w:rPr>
                <w:b/>
                <w:bCs/>
              </w:rPr>
              <w:t>Stanje sistema po primeru uporabe:</w:t>
            </w:r>
          </w:p>
          <w:p w14:paraId="535D73E5" w14:textId="39F9073B" w:rsidR="000A3971" w:rsidRPr="000574F0" w:rsidRDefault="000A3971" w:rsidP="005639F9">
            <w:pPr>
              <w:spacing w:line="276" w:lineRule="auto"/>
            </w:pPr>
            <w:r w:rsidRPr="000574F0">
              <w:t xml:space="preserve">Profil zaposlenega prikazuje </w:t>
            </w:r>
            <w:r w:rsidR="007100A3">
              <w:t>napredek</w:t>
            </w:r>
            <w:r w:rsidRPr="000574F0">
              <w:t xml:space="preserve"> iz vseh domen znanja, do katerih ima uporabnik dostop.</w:t>
            </w:r>
          </w:p>
        </w:tc>
      </w:tr>
      <w:tr w:rsidR="000A3971" w:rsidRPr="000574F0" w14:paraId="1507E4CD" w14:textId="77777777" w:rsidTr="006F7B6D">
        <w:tc>
          <w:tcPr>
            <w:tcW w:w="9062" w:type="dxa"/>
            <w:gridSpan w:val="2"/>
            <w:shd w:val="clear" w:color="auto" w:fill="auto"/>
          </w:tcPr>
          <w:p w14:paraId="3D73D093" w14:textId="77777777" w:rsidR="000A3971" w:rsidRPr="000574F0" w:rsidRDefault="000A3971" w:rsidP="005639F9">
            <w:pPr>
              <w:spacing w:line="276" w:lineRule="auto"/>
              <w:rPr>
                <w:b/>
              </w:rPr>
            </w:pPr>
            <w:r w:rsidRPr="000574F0">
              <w:rPr>
                <w:b/>
                <w:bCs/>
              </w:rPr>
              <w:t>Scenarij:</w:t>
            </w:r>
          </w:p>
          <w:p w14:paraId="1F1573CB" w14:textId="21D94FF7" w:rsidR="000A3971" w:rsidRPr="000574F0" w:rsidRDefault="000A3971" w:rsidP="005639F9">
            <w:pPr>
              <w:spacing w:line="276" w:lineRule="auto"/>
            </w:pPr>
            <w:r w:rsidRPr="000574F0">
              <w:t xml:space="preserve">1. </w:t>
            </w:r>
            <w:r w:rsidR="007100A3">
              <w:t>Napredek</w:t>
            </w:r>
            <w:r w:rsidRPr="000574F0">
              <w:t xml:space="preserve"> je prikaza</w:t>
            </w:r>
            <w:r w:rsidR="007100A3">
              <w:t>n</w:t>
            </w:r>
            <w:r w:rsidRPr="000574F0">
              <w:t xml:space="preserve"> v profilu v razdelku </w:t>
            </w:r>
            <w:r w:rsidR="00D96EBC">
              <w:t xml:space="preserve"> »My Domains«</w:t>
            </w:r>
          </w:p>
        </w:tc>
      </w:tr>
      <w:tr w:rsidR="000A3971" w:rsidRPr="000574F0" w14:paraId="1371D056" w14:textId="77777777" w:rsidTr="006F7B6D">
        <w:tc>
          <w:tcPr>
            <w:tcW w:w="9062" w:type="dxa"/>
            <w:gridSpan w:val="2"/>
            <w:shd w:val="clear" w:color="auto" w:fill="auto"/>
          </w:tcPr>
          <w:p w14:paraId="6AE14CD5" w14:textId="77777777" w:rsidR="000A3971" w:rsidRPr="000574F0" w:rsidRDefault="000A3971" w:rsidP="005639F9">
            <w:pPr>
              <w:spacing w:line="276" w:lineRule="auto"/>
              <w:rPr>
                <w:b/>
              </w:rPr>
            </w:pPr>
            <w:r w:rsidRPr="000574F0">
              <w:rPr>
                <w:b/>
                <w:bCs/>
              </w:rPr>
              <w:t>Alternativni tokovi:</w:t>
            </w:r>
          </w:p>
          <w:p w14:paraId="604D88B4" w14:textId="56C77ECB" w:rsidR="000A3971" w:rsidRPr="000574F0" w:rsidRDefault="000A3971" w:rsidP="005639F9">
            <w:pPr>
              <w:spacing w:line="276" w:lineRule="auto"/>
              <w:rPr>
                <w:bCs/>
              </w:rPr>
            </w:pPr>
            <w:r w:rsidRPr="000574F0">
              <w:rPr>
                <w:bCs/>
              </w:rPr>
              <w:t xml:space="preserve">1a1. </w:t>
            </w:r>
            <w:r w:rsidR="007100A3">
              <w:rPr>
                <w:bCs/>
              </w:rPr>
              <w:t>Napredek</w:t>
            </w:r>
            <w:r w:rsidRPr="000574F0">
              <w:rPr>
                <w:bCs/>
              </w:rPr>
              <w:t xml:space="preserve"> ni prikazan v profilu.</w:t>
            </w:r>
          </w:p>
          <w:p w14:paraId="19824F03" w14:textId="77777777" w:rsidR="000A3971" w:rsidRPr="000574F0" w:rsidRDefault="000A3971" w:rsidP="005639F9">
            <w:pPr>
              <w:spacing w:line="276" w:lineRule="auto"/>
              <w:rPr>
                <w:bCs/>
              </w:rPr>
            </w:pPr>
            <w:r w:rsidRPr="000574F0">
              <w:rPr>
                <w:bCs/>
              </w:rPr>
              <w:t>1a2. Uporabnik osveži stran.</w:t>
            </w:r>
          </w:p>
          <w:p w14:paraId="371DF5F7" w14:textId="77777777" w:rsidR="000A3971" w:rsidRPr="000574F0" w:rsidRDefault="000A3971" w:rsidP="005639F9">
            <w:pPr>
              <w:spacing w:line="276" w:lineRule="auto"/>
            </w:pPr>
            <w:r w:rsidRPr="000574F0">
              <w:rPr>
                <w:bCs/>
              </w:rPr>
              <w:t>1a3. Po osvežitvi poskusite znova.</w:t>
            </w:r>
          </w:p>
        </w:tc>
      </w:tr>
      <w:tr w:rsidR="000A3971" w:rsidRPr="000574F0" w14:paraId="04FB1DEE" w14:textId="77777777" w:rsidTr="006F7B6D">
        <w:tc>
          <w:tcPr>
            <w:tcW w:w="9062" w:type="dxa"/>
            <w:gridSpan w:val="2"/>
            <w:shd w:val="clear" w:color="auto" w:fill="auto"/>
          </w:tcPr>
          <w:p w14:paraId="10523149" w14:textId="77777777" w:rsidR="000A3971" w:rsidRPr="000574F0" w:rsidRDefault="000A3971" w:rsidP="005639F9">
            <w:pPr>
              <w:spacing w:line="276" w:lineRule="auto"/>
              <w:rPr>
                <w:b/>
              </w:rPr>
            </w:pPr>
            <w:r w:rsidRPr="000574F0">
              <w:rPr>
                <w:b/>
                <w:bCs/>
              </w:rPr>
              <w:t>Izjeme:</w:t>
            </w:r>
          </w:p>
          <w:p w14:paraId="3C398048" w14:textId="06FDF3A3" w:rsidR="000A3971" w:rsidRPr="000574F0" w:rsidRDefault="000A3971" w:rsidP="005639F9">
            <w:pPr>
              <w:spacing w:line="276" w:lineRule="auto"/>
            </w:pPr>
            <w:r w:rsidRPr="000574F0">
              <w:t xml:space="preserve">1a1. Zaradi napake sistem ne </w:t>
            </w:r>
            <w:r w:rsidR="007100A3">
              <w:t>prikaže napredka</w:t>
            </w:r>
            <w:r w:rsidRPr="000574F0">
              <w:t>, ne glede na to, kolikokrat uporabnik osveži stran.</w:t>
            </w:r>
          </w:p>
        </w:tc>
      </w:tr>
    </w:tbl>
    <w:p w14:paraId="30B7E9C9" w14:textId="77777777" w:rsidR="000A3971" w:rsidRPr="000574F0" w:rsidRDefault="000A3971" w:rsidP="005639F9">
      <w:pPr>
        <w:spacing w:line="276" w:lineRule="auto"/>
        <w:rPr>
          <w:rFonts w:asciiTheme="majorHAnsi" w:eastAsiaTheme="majorEastAsia" w:hAnsiTheme="majorHAnsi" w:cstheme="majorBidi"/>
          <w:b/>
          <w:bCs/>
          <w:smallCaps/>
          <w:color w:val="000000" w:themeColor="text1"/>
          <w:sz w:val="28"/>
          <w:szCs w:val="28"/>
        </w:rPr>
      </w:pPr>
    </w:p>
    <w:p w14:paraId="1A9091F3" w14:textId="77777777" w:rsidR="000A3971" w:rsidRPr="000574F0" w:rsidRDefault="000A3971" w:rsidP="005639F9">
      <w:pPr>
        <w:pStyle w:val="Naslov3"/>
        <w:spacing w:line="276" w:lineRule="auto"/>
      </w:pPr>
      <w:bookmarkStart w:id="42" w:name="_Toc144065934"/>
      <w:bookmarkStart w:id="43" w:name="_Toc175485464"/>
      <w:r>
        <w:t>&lt;&lt; Analiza odgovorov &gt;&gt;</w:t>
      </w:r>
      <w:bookmarkEnd w:id="42"/>
      <w:bookmarkEnd w:id="4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33"/>
        <w:gridCol w:w="1129"/>
      </w:tblGrid>
      <w:tr w:rsidR="000A3971" w:rsidRPr="000574F0" w14:paraId="364260A8" w14:textId="77777777" w:rsidTr="008C2655">
        <w:tc>
          <w:tcPr>
            <w:tcW w:w="7933" w:type="dxa"/>
            <w:shd w:val="clear" w:color="auto" w:fill="auto"/>
          </w:tcPr>
          <w:p w14:paraId="373BC728" w14:textId="77777777" w:rsidR="000A3971" w:rsidRPr="000574F0" w:rsidRDefault="000A3971" w:rsidP="005639F9">
            <w:pPr>
              <w:spacing w:line="276" w:lineRule="auto"/>
              <w:jc w:val="center"/>
              <w:rPr>
                <w:rFonts w:eastAsia="Calibri" w:cs="Calibri"/>
              </w:rPr>
            </w:pPr>
            <w:r w:rsidRPr="000574F0">
              <w:rPr>
                <w:b/>
                <w:bCs/>
              </w:rPr>
              <w:t>Primer uporabe: Analiza odgovorov</w:t>
            </w:r>
          </w:p>
        </w:tc>
        <w:tc>
          <w:tcPr>
            <w:tcW w:w="1129" w:type="dxa"/>
            <w:shd w:val="clear" w:color="auto" w:fill="auto"/>
          </w:tcPr>
          <w:p w14:paraId="0B5425FF" w14:textId="1A4C6E14" w:rsidR="000A3971" w:rsidRPr="000574F0" w:rsidRDefault="008C2655" w:rsidP="005639F9">
            <w:pPr>
              <w:spacing w:line="276" w:lineRule="auto"/>
              <w:rPr>
                <w:i/>
                <w:iCs/>
                <w:color w:val="FF0000"/>
              </w:rPr>
            </w:pPr>
            <w:r>
              <w:rPr>
                <w:b/>
                <w:bCs/>
              </w:rPr>
              <w:t>Id</w:t>
            </w:r>
            <w:r w:rsidR="000A3971" w:rsidRPr="000574F0">
              <w:rPr>
                <w:b/>
                <w:bCs/>
              </w:rPr>
              <w:t xml:space="preserve">: </w:t>
            </w:r>
            <w:r w:rsidR="000A3971" w:rsidRPr="000574F0">
              <w:rPr>
                <w:i/>
                <w:iCs/>
              </w:rPr>
              <w:t>14</w:t>
            </w:r>
          </w:p>
        </w:tc>
      </w:tr>
      <w:tr w:rsidR="000A3971" w:rsidRPr="000574F0" w14:paraId="259DDA2C" w14:textId="77777777" w:rsidTr="006F7B6D">
        <w:tc>
          <w:tcPr>
            <w:tcW w:w="9062" w:type="dxa"/>
            <w:gridSpan w:val="2"/>
            <w:shd w:val="clear" w:color="auto" w:fill="auto"/>
          </w:tcPr>
          <w:p w14:paraId="2B82EFA3" w14:textId="77777777" w:rsidR="000A3971" w:rsidRPr="000574F0" w:rsidRDefault="000A3971" w:rsidP="005639F9">
            <w:pPr>
              <w:spacing w:line="276" w:lineRule="auto"/>
              <w:rPr>
                <w:b/>
              </w:rPr>
            </w:pPr>
            <w:r w:rsidRPr="000574F0">
              <w:rPr>
                <w:b/>
                <w:bCs/>
              </w:rPr>
              <w:t>Kratek opis:</w:t>
            </w:r>
          </w:p>
          <w:p w14:paraId="59301B8D" w14:textId="13AFDE9B" w:rsidR="000A3971" w:rsidRPr="000574F0" w:rsidRDefault="000A3971" w:rsidP="005639F9">
            <w:pPr>
              <w:spacing w:line="276" w:lineRule="auto"/>
            </w:pPr>
            <w:r w:rsidRPr="000574F0">
              <w:t xml:space="preserve">Odgovor uporabnika na odprto vprašanje lahko </w:t>
            </w:r>
            <w:r w:rsidR="00E42F09">
              <w:t>umetna inteligenca</w:t>
            </w:r>
            <w:r w:rsidRPr="000574F0">
              <w:t xml:space="preserve"> analizira in ugotovi, ali je odgovor pravilen ali ne.</w:t>
            </w:r>
          </w:p>
        </w:tc>
      </w:tr>
      <w:tr w:rsidR="000A3971" w:rsidRPr="000574F0" w14:paraId="68660981" w14:textId="77777777" w:rsidTr="006F7B6D">
        <w:tc>
          <w:tcPr>
            <w:tcW w:w="9062" w:type="dxa"/>
            <w:gridSpan w:val="2"/>
            <w:shd w:val="clear" w:color="auto" w:fill="auto"/>
          </w:tcPr>
          <w:p w14:paraId="33C79DAE" w14:textId="77777777" w:rsidR="000A3971" w:rsidRPr="000574F0" w:rsidRDefault="000A3971" w:rsidP="005639F9">
            <w:pPr>
              <w:spacing w:line="276" w:lineRule="auto"/>
              <w:rPr>
                <w:b/>
              </w:rPr>
            </w:pPr>
            <w:r w:rsidRPr="000574F0">
              <w:rPr>
                <w:b/>
                <w:bCs/>
              </w:rPr>
              <w:t>Akterji:</w:t>
            </w:r>
          </w:p>
          <w:p w14:paraId="0BF8F1EF" w14:textId="39FB9CDC" w:rsidR="000A3971" w:rsidRPr="000574F0" w:rsidRDefault="001D3F6B" w:rsidP="005639F9">
            <w:pPr>
              <w:spacing w:line="276" w:lineRule="auto"/>
            </w:pPr>
            <w:r>
              <w:t>Umetna inteligenca</w:t>
            </w:r>
          </w:p>
        </w:tc>
      </w:tr>
      <w:tr w:rsidR="000A3971" w:rsidRPr="000574F0" w14:paraId="25262505" w14:textId="77777777" w:rsidTr="006F7B6D">
        <w:tc>
          <w:tcPr>
            <w:tcW w:w="9062" w:type="dxa"/>
            <w:gridSpan w:val="2"/>
            <w:shd w:val="clear" w:color="auto" w:fill="auto"/>
          </w:tcPr>
          <w:p w14:paraId="2D879619" w14:textId="77777777" w:rsidR="000A3971" w:rsidRPr="000574F0" w:rsidRDefault="000A3971" w:rsidP="005639F9">
            <w:pPr>
              <w:spacing w:line="276" w:lineRule="auto"/>
              <w:rPr>
                <w:b/>
                <w:bCs/>
              </w:rPr>
            </w:pPr>
            <w:r w:rsidRPr="000574F0">
              <w:rPr>
                <w:b/>
                <w:bCs/>
              </w:rPr>
              <w:lastRenderedPageBreak/>
              <w:t>Predpogoji:</w:t>
            </w:r>
          </w:p>
          <w:p w14:paraId="4595F6B4" w14:textId="2AB47333" w:rsidR="000A3971" w:rsidRPr="000574F0" w:rsidRDefault="000A3971" w:rsidP="005639F9">
            <w:pPr>
              <w:spacing w:line="276" w:lineRule="auto"/>
            </w:pPr>
            <w:r w:rsidRPr="000574F0">
              <w:t xml:space="preserve">Učno gradivo določene </w:t>
            </w:r>
            <w:r w:rsidR="00FC43EE">
              <w:t>domene</w:t>
            </w:r>
            <w:r w:rsidRPr="000574F0">
              <w:t xml:space="preserve"> znanja se doda učnemu nizu umetne inteligence. IS mora delovati.</w:t>
            </w:r>
          </w:p>
        </w:tc>
      </w:tr>
      <w:tr w:rsidR="000A3971" w:rsidRPr="000574F0" w14:paraId="246C38B4" w14:textId="77777777" w:rsidTr="006F7B6D">
        <w:tc>
          <w:tcPr>
            <w:tcW w:w="9062" w:type="dxa"/>
            <w:gridSpan w:val="2"/>
            <w:shd w:val="clear" w:color="auto" w:fill="auto"/>
          </w:tcPr>
          <w:p w14:paraId="4366EB30" w14:textId="77777777" w:rsidR="000A3971" w:rsidRPr="000574F0" w:rsidRDefault="000A3971" w:rsidP="005639F9">
            <w:pPr>
              <w:spacing w:line="276" w:lineRule="auto"/>
              <w:rPr>
                <w:b/>
              </w:rPr>
            </w:pPr>
            <w:r w:rsidRPr="000574F0">
              <w:rPr>
                <w:b/>
                <w:bCs/>
              </w:rPr>
              <w:t>Stanje sistema po primeru uporabe:</w:t>
            </w:r>
          </w:p>
          <w:p w14:paraId="5E595705" w14:textId="77777777" w:rsidR="000A3971" w:rsidRPr="000574F0" w:rsidRDefault="000A3971" w:rsidP="005639F9">
            <w:pPr>
              <w:spacing w:line="276" w:lineRule="auto"/>
            </w:pPr>
            <w:r w:rsidRPr="000574F0">
              <w:t>Prikaže, ali je odgovor pravilen ali ne.</w:t>
            </w:r>
          </w:p>
        </w:tc>
      </w:tr>
      <w:tr w:rsidR="000A3971" w:rsidRPr="000574F0" w14:paraId="56D534FE" w14:textId="77777777" w:rsidTr="006F7B6D">
        <w:tc>
          <w:tcPr>
            <w:tcW w:w="9062" w:type="dxa"/>
            <w:gridSpan w:val="2"/>
            <w:shd w:val="clear" w:color="auto" w:fill="auto"/>
          </w:tcPr>
          <w:p w14:paraId="66C81BB8" w14:textId="77777777" w:rsidR="000A3971" w:rsidRPr="000574F0" w:rsidRDefault="000A3971" w:rsidP="005639F9">
            <w:pPr>
              <w:spacing w:line="276" w:lineRule="auto"/>
              <w:rPr>
                <w:b/>
              </w:rPr>
            </w:pPr>
            <w:r w:rsidRPr="000574F0">
              <w:rPr>
                <w:b/>
                <w:bCs/>
              </w:rPr>
              <w:t>Scenarij:</w:t>
            </w:r>
          </w:p>
          <w:p w14:paraId="25DC42E1" w14:textId="77777777" w:rsidR="000A3971" w:rsidRPr="000574F0" w:rsidRDefault="000A3971" w:rsidP="005639F9">
            <w:pPr>
              <w:spacing w:line="276" w:lineRule="auto"/>
            </w:pPr>
            <w:r w:rsidRPr="000574F0">
              <w:t>1. Prebere uporabnikov odgovor.</w:t>
            </w:r>
          </w:p>
          <w:p w14:paraId="0DFE6DD6" w14:textId="34A1D4D7" w:rsidR="000A3971" w:rsidRPr="000574F0" w:rsidRDefault="000A3971" w:rsidP="005639F9">
            <w:pPr>
              <w:spacing w:line="276" w:lineRule="auto"/>
            </w:pPr>
            <w:r w:rsidRPr="000574F0">
              <w:t xml:space="preserve">2. Algoritem umetne inteligence se uči iz učnih gradiv </w:t>
            </w:r>
            <w:r w:rsidR="00FC43EE">
              <w:t>v</w:t>
            </w:r>
            <w:r w:rsidRPr="000574F0">
              <w:t xml:space="preserve"> </w:t>
            </w:r>
            <w:r w:rsidR="00FC43EE">
              <w:t>domeni</w:t>
            </w:r>
            <w:r w:rsidRPr="000574F0">
              <w:t xml:space="preserve"> znanja.</w:t>
            </w:r>
          </w:p>
          <w:p w14:paraId="74C851C7" w14:textId="77777777" w:rsidR="000A3971" w:rsidRPr="000574F0" w:rsidRDefault="000A3971" w:rsidP="005639F9">
            <w:pPr>
              <w:spacing w:line="276" w:lineRule="auto"/>
            </w:pPr>
            <w:r w:rsidRPr="000574F0">
              <w:t>3. Primerja odgovor z vprašanjem.</w:t>
            </w:r>
          </w:p>
          <w:p w14:paraId="43F6317C" w14:textId="77777777" w:rsidR="000A3971" w:rsidRPr="000574F0" w:rsidRDefault="000A3971" w:rsidP="005639F9">
            <w:pPr>
              <w:spacing w:line="276" w:lineRule="auto"/>
            </w:pPr>
            <w:r w:rsidRPr="000574F0">
              <w:t>3. Natisne, ali je odgovor pravilen ali ne.</w:t>
            </w:r>
          </w:p>
        </w:tc>
      </w:tr>
      <w:tr w:rsidR="000A3971" w:rsidRPr="000574F0" w14:paraId="3D4AAB20" w14:textId="77777777" w:rsidTr="006F7B6D">
        <w:tc>
          <w:tcPr>
            <w:tcW w:w="9062" w:type="dxa"/>
            <w:gridSpan w:val="2"/>
            <w:shd w:val="clear" w:color="auto" w:fill="auto"/>
          </w:tcPr>
          <w:p w14:paraId="4C5ED109" w14:textId="77777777" w:rsidR="000A3971" w:rsidRPr="000574F0" w:rsidRDefault="000A3971" w:rsidP="005639F9">
            <w:pPr>
              <w:spacing w:line="276" w:lineRule="auto"/>
              <w:rPr>
                <w:b/>
              </w:rPr>
            </w:pPr>
            <w:r w:rsidRPr="000574F0">
              <w:rPr>
                <w:b/>
                <w:bCs/>
              </w:rPr>
              <w:t>Alternativni tokovi:</w:t>
            </w:r>
          </w:p>
          <w:p w14:paraId="6C861B29" w14:textId="77777777" w:rsidR="000A3971" w:rsidRPr="000574F0" w:rsidRDefault="000A3971" w:rsidP="005639F9">
            <w:pPr>
              <w:spacing w:line="276" w:lineRule="auto"/>
            </w:pPr>
            <w:r w:rsidRPr="000574F0">
              <w:t>1a1. Odgovor za branje je prazen.</w:t>
            </w:r>
          </w:p>
          <w:p w14:paraId="6FCCEC60" w14:textId="77777777" w:rsidR="000A3971" w:rsidRPr="000574F0" w:rsidRDefault="000A3971" w:rsidP="005639F9">
            <w:pPr>
              <w:spacing w:line="276" w:lineRule="auto"/>
            </w:pPr>
            <w:r w:rsidRPr="000574F0">
              <w:t>1a2. Ustavi postopek.</w:t>
            </w:r>
          </w:p>
          <w:p w14:paraId="23952214" w14:textId="77777777" w:rsidR="000A3971" w:rsidRPr="000574F0" w:rsidRDefault="000A3971" w:rsidP="005639F9">
            <w:pPr>
              <w:spacing w:line="276" w:lineRule="auto"/>
            </w:pPr>
            <w:r w:rsidRPr="000574F0">
              <w:t>3a1. Vprašanje je prazno.</w:t>
            </w:r>
          </w:p>
          <w:p w14:paraId="2B490ED7" w14:textId="77777777" w:rsidR="000A3971" w:rsidRPr="000574F0" w:rsidRDefault="000A3971" w:rsidP="005639F9">
            <w:pPr>
              <w:spacing w:line="276" w:lineRule="auto"/>
            </w:pPr>
            <w:r w:rsidRPr="000574F0">
              <w:t>3a2. Ustavi postopek.</w:t>
            </w:r>
          </w:p>
          <w:p w14:paraId="2CCB2313" w14:textId="77777777" w:rsidR="000A3971" w:rsidRPr="000574F0" w:rsidRDefault="000A3971" w:rsidP="005639F9">
            <w:pPr>
              <w:spacing w:line="276" w:lineRule="auto"/>
            </w:pPr>
            <w:r w:rsidRPr="000574F0">
              <w:t>3a1. Sistem vrne napako kot odgovor.</w:t>
            </w:r>
          </w:p>
          <w:p w14:paraId="080D68FF" w14:textId="77777777" w:rsidR="000A3971" w:rsidRPr="000574F0" w:rsidRDefault="000A3971" w:rsidP="005639F9">
            <w:pPr>
              <w:spacing w:line="276" w:lineRule="auto"/>
            </w:pPr>
            <w:r w:rsidRPr="000574F0">
              <w:t>3a2. Poskusite ponovno prebrati odgovor.</w:t>
            </w:r>
          </w:p>
          <w:p w14:paraId="0581B0FE" w14:textId="432B2267" w:rsidR="000A3971" w:rsidRPr="000574F0" w:rsidRDefault="000A3971" w:rsidP="005639F9">
            <w:pPr>
              <w:spacing w:line="276" w:lineRule="auto"/>
            </w:pPr>
            <w:r w:rsidRPr="000574F0">
              <w:t xml:space="preserve">3a3. Ponovno se uči iz učnih gradiv </w:t>
            </w:r>
            <w:r w:rsidR="00FC43EE">
              <w:t xml:space="preserve">iz domene </w:t>
            </w:r>
            <w:r w:rsidRPr="000574F0">
              <w:t>znanja.</w:t>
            </w:r>
          </w:p>
          <w:p w14:paraId="5B6FB625" w14:textId="77777777" w:rsidR="000A3971" w:rsidRPr="000574F0" w:rsidRDefault="000A3971" w:rsidP="005639F9">
            <w:pPr>
              <w:spacing w:line="276" w:lineRule="auto"/>
            </w:pPr>
            <w:r w:rsidRPr="000574F0">
              <w:t>3a4. Ponovno primerja odgovor z vprašanjem.</w:t>
            </w:r>
          </w:p>
          <w:p w14:paraId="67AB9A48" w14:textId="77777777" w:rsidR="000A3971" w:rsidRPr="000574F0" w:rsidRDefault="000A3971" w:rsidP="005639F9">
            <w:pPr>
              <w:spacing w:line="276" w:lineRule="auto"/>
            </w:pPr>
            <w:r w:rsidRPr="000574F0">
              <w:t>3a5. Ponovno napiše odgovor na vprašanje.</w:t>
            </w:r>
          </w:p>
        </w:tc>
      </w:tr>
      <w:tr w:rsidR="000A3971" w:rsidRPr="000574F0" w14:paraId="21227AD0" w14:textId="77777777" w:rsidTr="006F7B6D">
        <w:tc>
          <w:tcPr>
            <w:tcW w:w="9062" w:type="dxa"/>
            <w:gridSpan w:val="2"/>
            <w:shd w:val="clear" w:color="auto" w:fill="auto"/>
          </w:tcPr>
          <w:p w14:paraId="7493C4D6" w14:textId="77777777" w:rsidR="000A3971" w:rsidRPr="000574F0" w:rsidRDefault="000A3971" w:rsidP="005639F9">
            <w:pPr>
              <w:spacing w:line="276" w:lineRule="auto"/>
              <w:rPr>
                <w:b/>
              </w:rPr>
            </w:pPr>
            <w:r w:rsidRPr="000574F0">
              <w:rPr>
                <w:b/>
                <w:bCs/>
              </w:rPr>
              <w:t>Izjeme:</w:t>
            </w:r>
          </w:p>
          <w:p w14:paraId="63F33A41" w14:textId="77777777" w:rsidR="000A3971" w:rsidRPr="000574F0" w:rsidRDefault="000A3971" w:rsidP="005639F9">
            <w:pPr>
              <w:spacing w:line="276" w:lineRule="auto"/>
            </w:pPr>
            <w:r w:rsidRPr="000574F0">
              <w:t>2a1. Zaradi napake sistem nima dostopa do učnega gradiva.</w:t>
            </w:r>
          </w:p>
          <w:p w14:paraId="050EBAD7" w14:textId="77777777" w:rsidR="000A3971" w:rsidRPr="000574F0" w:rsidRDefault="000A3971" w:rsidP="005639F9">
            <w:pPr>
              <w:spacing w:line="276" w:lineRule="auto"/>
            </w:pPr>
            <w:r w:rsidRPr="000574F0">
              <w:t>4a1. Zaradi napake sistem ne vrne odgovora, ne glede na to, ali je bila napaka vrnjena ali ne.</w:t>
            </w:r>
          </w:p>
        </w:tc>
      </w:tr>
    </w:tbl>
    <w:p w14:paraId="02BACA9D" w14:textId="77777777" w:rsidR="009715DC" w:rsidRPr="009715DC" w:rsidRDefault="009715DC" w:rsidP="005639F9">
      <w:pPr>
        <w:spacing w:line="276" w:lineRule="auto"/>
      </w:pPr>
    </w:p>
    <w:p w14:paraId="26B97905" w14:textId="53FAF34C" w:rsidR="00F04DDD" w:rsidRPr="000574F0" w:rsidRDefault="00F04DDD" w:rsidP="005639F9">
      <w:pPr>
        <w:pStyle w:val="Naslov2"/>
        <w:spacing w:line="276" w:lineRule="auto"/>
      </w:pPr>
      <w:bookmarkStart w:id="44" w:name="_Toc175485465"/>
      <w:r>
        <w:t>Funkcionalnost</w:t>
      </w:r>
      <w:bookmarkEnd w:id="11"/>
      <w:r w:rsidR="007416A7">
        <w:t>i</w:t>
      </w:r>
      <w:bookmarkEnd w:id="44"/>
    </w:p>
    <w:p w14:paraId="34648A9C" w14:textId="77777777" w:rsidR="00F04DDD" w:rsidRPr="00D109F3" w:rsidRDefault="00F04DDD" w:rsidP="005639F9">
      <w:pPr>
        <w:spacing w:line="276" w:lineRule="auto"/>
        <w:rPr>
          <w:b/>
          <w:bCs/>
        </w:rPr>
      </w:pPr>
      <w:r w:rsidRPr="00D109F3">
        <w:rPr>
          <w:b/>
          <w:bCs/>
        </w:rPr>
        <w:t>Upravljanje domen znanja:</w:t>
      </w:r>
    </w:p>
    <w:p w14:paraId="10265BB1" w14:textId="77777777" w:rsidR="00F04DDD" w:rsidRDefault="00F04DDD" w:rsidP="00D96EBC">
      <w:pPr>
        <w:pStyle w:val="Odstavekseznama"/>
        <w:numPr>
          <w:ilvl w:val="0"/>
          <w:numId w:val="5"/>
        </w:numPr>
        <w:spacing w:after="160" w:line="276" w:lineRule="auto"/>
      </w:pPr>
      <w:r>
        <w:t>Enostavno dodajanje in upravljanje domen znanja</w:t>
      </w:r>
    </w:p>
    <w:p w14:paraId="2A9840B0" w14:textId="79C6B274" w:rsidR="00F04DDD" w:rsidRDefault="0057237A" w:rsidP="00D96EBC">
      <w:pPr>
        <w:pStyle w:val="Odstavekseznama"/>
        <w:numPr>
          <w:ilvl w:val="0"/>
          <w:numId w:val="5"/>
        </w:numPr>
        <w:spacing w:after="160" w:line="276" w:lineRule="auto"/>
      </w:pPr>
      <w:r>
        <w:t>Opredeljevanje</w:t>
      </w:r>
      <w:r w:rsidR="00F04DDD">
        <w:t xml:space="preserve"> ključn</w:t>
      </w:r>
      <w:r>
        <w:t>ih</w:t>
      </w:r>
      <w:r w:rsidR="00F04DDD">
        <w:t xml:space="preserve"> kompetenc znotraj vsake domene</w:t>
      </w:r>
    </w:p>
    <w:p w14:paraId="7FF94B97" w14:textId="77777777" w:rsidR="00723B3E" w:rsidRDefault="00F04DDD" w:rsidP="005639F9">
      <w:pPr>
        <w:keepNext/>
        <w:spacing w:line="276" w:lineRule="auto"/>
        <w:jc w:val="center"/>
      </w:pPr>
      <w:r>
        <w:rPr>
          <w:noProof/>
        </w:rPr>
        <w:lastRenderedPageBreak/>
        <w:drawing>
          <wp:inline distT="0" distB="0" distL="0" distR="0" wp14:anchorId="51DD6F62" wp14:editId="2DDABC75">
            <wp:extent cx="5389590" cy="1844040"/>
            <wp:effectExtent l="0" t="0" r="1905" b="3810"/>
            <wp:docPr id="264999957" name="Slika 788216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7882165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9880" cy="1857825"/>
                    </a:xfrm>
                    <a:prstGeom prst="rect">
                      <a:avLst/>
                    </a:prstGeom>
                  </pic:spPr>
                </pic:pic>
              </a:graphicData>
            </a:graphic>
          </wp:inline>
        </w:drawing>
      </w:r>
    </w:p>
    <w:p w14:paraId="19732E15" w14:textId="7A7A1E7E" w:rsidR="00D9392B" w:rsidRDefault="00723B3E" w:rsidP="005639F9">
      <w:pPr>
        <w:pStyle w:val="Napis"/>
        <w:spacing w:line="276" w:lineRule="auto"/>
        <w:jc w:val="center"/>
      </w:pPr>
      <w:bookmarkStart w:id="45" w:name="_Toc175333814"/>
      <w:r>
        <w:t xml:space="preserve">Slika </w:t>
      </w:r>
      <w:r w:rsidR="00000000">
        <w:fldChar w:fldCharType="begin"/>
      </w:r>
      <w:r w:rsidR="00000000">
        <w:instrText xml:space="preserve"> SEQ Slika \* ARABIC </w:instrText>
      </w:r>
      <w:r w:rsidR="00000000">
        <w:fldChar w:fldCharType="separate"/>
      </w:r>
      <w:r>
        <w:rPr>
          <w:noProof/>
        </w:rPr>
        <w:t>2</w:t>
      </w:r>
      <w:r w:rsidR="00000000">
        <w:rPr>
          <w:noProof/>
        </w:rPr>
        <w:fldChar w:fldCharType="end"/>
      </w:r>
      <w:r>
        <w:t xml:space="preserve"> - Prikaz začetka strani domene znanja</w:t>
      </w:r>
      <w:bookmarkEnd w:id="45"/>
    </w:p>
    <w:p w14:paraId="585DD946" w14:textId="77777777" w:rsidR="00D9392B" w:rsidRDefault="00F04DDD" w:rsidP="005639F9">
      <w:pPr>
        <w:keepNext/>
        <w:spacing w:line="276" w:lineRule="auto"/>
        <w:jc w:val="center"/>
      </w:pPr>
      <w:r>
        <w:rPr>
          <w:noProof/>
        </w:rPr>
        <w:drawing>
          <wp:inline distT="0" distB="0" distL="0" distR="0" wp14:anchorId="2062C8C6" wp14:editId="08BD0C34">
            <wp:extent cx="1454586" cy="2405796"/>
            <wp:effectExtent l="0" t="0" r="0" b="0"/>
            <wp:docPr id="620904339" name="Slika 62090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620904339"/>
                    <pic:cNvPicPr/>
                  </pic:nvPicPr>
                  <pic:blipFill>
                    <a:blip r:embed="rId17">
                      <a:extLst>
                        <a:ext uri="{28A0092B-C50C-407E-A947-70E740481C1C}">
                          <a14:useLocalDpi xmlns:a14="http://schemas.microsoft.com/office/drawing/2010/main" val="0"/>
                        </a:ext>
                      </a:extLst>
                    </a:blip>
                    <a:srcRect t="27008"/>
                    <a:stretch>
                      <a:fillRect/>
                    </a:stretch>
                  </pic:blipFill>
                  <pic:spPr>
                    <a:xfrm>
                      <a:off x="0" y="0"/>
                      <a:ext cx="1454586" cy="2405796"/>
                    </a:xfrm>
                    <a:prstGeom prst="rect">
                      <a:avLst/>
                    </a:prstGeom>
                  </pic:spPr>
                </pic:pic>
              </a:graphicData>
            </a:graphic>
          </wp:inline>
        </w:drawing>
      </w:r>
    </w:p>
    <w:p w14:paraId="5EE4EFED" w14:textId="01AFAFC4" w:rsidR="00F04DDD" w:rsidRDefault="00D9392B" w:rsidP="005639F9">
      <w:pPr>
        <w:pStyle w:val="Napis"/>
        <w:spacing w:line="276" w:lineRule="auto"/>
        <w:jc w:val="center"/>
      </w:pPr>
      <w:bookmarkStart w:id="46" w:name="_Toc175333815"/>
      <w:r>
        <w:t xml:space="preserve">Slika </w:t>
      </w:r>
      <w:r w:rsidR="00000000">
        <w:fldChar w:fldCharType="begin"/>
      </w:r>
      <w:r w:rsidR="00000000">
        <w:instrText xml:space="preserve"> SEQ Slika \* ARABIC </w:instrText>
      </w:r>
      <w:r w:rsidR="00000000">
        <w:fldChar w:fldCharType="separate"/>
      </w:r>
      <w:r w:rsidR="00723B3E">
        <w:rPr>
          <w:noProof/>
        </w:rPr>
        <w:t>3</w:t>
      </w:r>
      <w:r w:rsidR="00000000">
        <w:rPr>
          <w:noProof/>
        </w:rPr>
        <w:fldChar w:fldCharType="end"/>
      </w:r>
      <w:r>
        <w:t xml:space="preserve"> - Dodajanje nove domene znanja</w:t>
      </w:r>
      <w:bookmarkEnd w:id="46"/>
    </w:p>
    <w:p w14:paraId="0FD54997" w14:textId="77777777" w:rsidR="00F04DDD" w:rsidRPr="00D109F3" w:rsidRDefault="00F04DDD" w:rsidP="005639F9">
      <w:pPr>
        <w:spacing w:line="276" w:lineRule="auto"/>
        <w:rPr>
          <w:b/>
          <w:bCs/>
        </w:rPr>
      </w:pPr>
      <w:r w:rsidRPr="00D109F3">
        <w:rPr>
          <w:b/>
          <w:bCs/>
        </w:rPr>
        <w:t>Upravljanje vprašanj</w:t>
      </w:r>
    </w:p>
    <w:p w14:paraId="0474EE51" w14:textId="77777777" w:rsidR="00F04DDD" w:rsidRDefault="00F04DDD" w:rsidP="0045322F">
      <w:pPr>
        <w:pStyle w:val="Odstavekseznama"/>
        <w:numPr>
          <w:ilvl w:val="0"/>
          <w:numId w:val="10"/>
        </w:numPr>
        <w:spacing w:after="160" w:line="276" w:lineRule="auto"/>
      </w:pPr>
      <w:r>
        <w:t>Uporabniku prijazen vmesnik za ustvarjanje in brisanje vprašanj znotraj domene</w:t>
      </w:r>
    </w:p>
    <w:p w14:paraId="14E73F58" w14:textId="77777777" w:rsidR="00F04DDD" w:rsidRDefault="00F04DDD" w:rsidP="0045322F">
      <w:pPr>
        <w:pStyle w:val="Odstavekseznama"/>
        <w:numPr>
          <w:ilvl w:val="0"/>
          <w:numId w:val="10"/>
        </w:numPr>
        <w:spacing w:after="160" w:line="276" w:lineRule="auto"/>
      </w:pPr>
      <w:r>
        <w:t>Možnost vključitve pravilnih in nepravilnih odgovorov za vsako vprašanje</w:t>
      </w:r>
    </w:p>
    <w:p w14:paraId="0675C300" w14:textId="77777777" w:rsidR="00F04DDD" w:rsidRDefault="00F04DDD" w:rsidP="0045322F">
      <w:pPr>
        <w:pStyle w:val="Odstavekseznama"/>
        <w:numPr>
          <w:ilvl w:val="0"/>
          <w:numId w:val="10"/>
        </w:numPr>
        <w:spacing w:after="160" w:line="276" w:lineRule="auto"/>
      </w:pPr>
      <w:r>
        <w:t>Povezovanje vprašanj s teoretičnim znanjem ali ustreznimi učnimi viri</w:t>
      </w:r>
    </w:p>
    <w:p w14:paraId="110C7B5E" w14:textId="77777777" w:rsidR="00791800" w:rsidRDefault="00F04DDD" w:rsidP="005639F9">
      <w:pPr>
        <w:keepNext/>
        <w:spacing w:line="276" w:lineRule="auto"/>
        <w:jc w:val="center"/>
      </w:pPr>
      <w:r>
        <w:rPr>
          <w:noProof/>
        </w:rPr>
        <w:drawing>
          <wp:inline distT="0" distB="0" distL="0" distR="0" wp14:anchorId="5789EA2D" wp14:editId="60E99E88">
            <wp:extent cx="3827830" cy="2467526"/>
            <wp:effectExtent l="0" t="0" r="0" b="0"/>
            <wp:docPr id="1649783213" name="Slika 164978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7830" cy="2467526"/>
                    </a:xfrm>
                    <a:prstGeom prst="rect">
                      <a:avLst/>
                    </a:prstGeom>
                  </pic:spPr>
                </pic:pic>
              </a:graphicData>
            </a:graphic>
          </wp:inline>
        </w:drawing>
      </w:r>
    </w:p>
    <w:p w14:paraId="6EC69B08" w14:textId="0FBEB55E" w:rsidR="00F04DDD" w:rsidRDefault="00791800" w:rsidP="005639F9">
      <w:pPr>
        <w:pStyle w:val="Napis"/>
        <w:spacing w:line="276" w:lineRule="auto"/>
        <w:jc w:val="center"/>
      </w:pPr>
      <w:bookmarkStart w:id="47" w:name="_Toc175333816"/>
      <w:r>
        <w:t xml:space="preserve">Slika </w:t>
      </w:r>
      <w:r w:rsidR="00000000">
        <w:fldChar w:fldCharType="begin"/>
      </w:r>
      <w:r w:rsidR="00000000">
        <w:instrText xml:space="preserve"> SEQ Slika \* ARABIC </w:instrText>
      </w:r>
      <w:r w:rsidR="00000000">
        <w:fldChar w:fldCharType="separate"/>
      </w:r>
      <w:r w:rsidR="00723B3E">
        <w:rPr>
          <w:noProof/>
        </w:rPr>
        <w:t>4</w:t>
      </w:r>
      <w:r w:rsidR="00000000">
        <w:rPr>
          <w:noProof/>
        </w:rPr>
        <w:fldChar w:fldCharType="end"/>
      </w:r>
      <w:r>
        <w:t xml:space="preserve"> - Dodajanje kviza</w:t>
      </w:r>
      <w:bookmarkEnd w:id="47"/>
    </w:p>
    <w:p w14:paraId="54367F69" w14:textId="77777777" w:rsidR="00F04DDD" w:rsidRPr="00D109F3" w:rsidRDefault="00F04DDD" w:rsidP="005639F9">
      <w:pPr>
        <w:spacing w:line="276" w:lineRule="auto"/>
        <w:rPr>
          <w:b/>
          <w:bCs/>
        </w:rPr>
      </w:pPr>
      <w:r w:rsidRPr="00D109F3">
        <w:rPr>
          <w:b/>
          <w:bCs/>
        </w:rPr>
        <w:lastRenderedPageBreak/>
        <w:t>Vključitev umetne inteligence</w:t>
      </w:r>
    </w:p>
    <w:p w14:paraId="49C2C293" w14:textId="77777777" w:rsidR="00F04DDD" w:rsidRDefault="00F04DDD" w:rsidP="0045322F">
      <w:pPr>
        <w:pStyle w:val="Odstavekseznama"/>
        <w:numPr>
          <w:ilvl w:val="0"/>
          <w:numId w:val="9"/>
        </w:numPr>
        <w:spacing w:after="160" w:line="276" w:lineRule="auto"/>
      </w:pPr>
      <w:r>
        <w:t>Ustvarjanje odgovorov na vprašanja uporabnikov s pomočjo umetne inteligence</w:t>
      </w:r>
    </w:p>
    <w:p w14:paraId="4FAF5CAA" w14:textId="74DA52A2" w:rsidR="00F04DDD" w:rsidRDefault="00F04DDD" w:rsidP="0045322F">
      <w:pPr>
        <w:pStyle w:val="Odstavekseznama"/>
        <w:numPr>
          <w:ilvl w:val="0"/>
          <w:numId w:val="9"/>
        </w:numPr>
        <w:spacing w:after="160" w:line="276" w:lineRule="auto"/>
      </w:pPr>
      <w:r>
        <w:t xml:space="preserve">Možnost uporabe specializiranih modelov AI, ki razumejo in poznajo </w:t>
      </w:r>
      <w:r w:rsidR="002B77EA">
        <w:t>domeno</w:t>
      </w:r>
      <w:r>
        <w:t xml:space="preserve"> znanja</w:t>
      </w:r>
    </w:p>
    <w:p w14:paraId="1582C8BE" w14:textId="06701D9C" w:rsidR="00F04DDD" w:rsidRDefault="00F04DDD" w:rsidP="0045322F">
      <w:pPr>
        <w:pStyle w:val="Odstavekseznama"/>
        <w:numPr>
          <w:ilvl w:val="0"/>
          <w:numId w:val="9"/>
        </w:numPr>
        <w:spacing w:after="160" w:line="276" w:lineRule="auto"/>
      </w:pPr>
      <w:r>
        <w:t>Analiz</w:t>
      </w:r>
      <w:r w:rsidR="005978AE">
        <w:t>iranje</w:t>
      </w:r>
      <w:r>
        <w:t xml:space="preserve"> odgovorov in pravilnosti kvizov</w:t>
      </w:r>
    </w:p>
    <w:p w14:paraId="1FCB678C" w14:textId="77777777" w:rsidR="00FE2911" w:rsidRDefault="00F04DDD" w:rsidP="005639F9">
      <w:pPr>
        <w:keepNext/>
        <w:spacing w:line="276" w:lineRule="auto"/>
        <w:jc w:val="center"/>
      </w:pPr>
      <w:r>
        <w:rPr>
          <w:noProof/>
        </w:rPr>
        <w:drawing>
          <wp:inline distT="0" distB="0" distL="0" distR="0" wp14:anchorId="7D73AD9B" wp14:editId="00A3FAD7">
            <wp:extent cx="5762625" cy="657225"/>
            <wp:effectExtent l="0" t="0" r="0" b="0"/>
            <wp:docPr id="1803551438" name="Slika 1974448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9744484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2625" cy="657225"/>
                    </a:xfrm>
                    <a:prstGeom prst="rect">
                      <a:avLst/>
                    </a:prstGeom>
                  </pic:spPr>
                </pic:pic>
              </a:graphicData>
            </a:graphic>
          </wp:inline>
        </w:drawing>
      </w:r>
    </w:p>
    <w:p w14:paraId="555BD27A" w14:textId="0E76960A" w:rsidR="00F04DDD" w:rsidRDefault="00FE2911" w:rsidP="005639F9">
      <w:pPr>
        <w:pStyle w:val="Napis"/>
        <w:spacing w:line="276" w:lineRule="auto"/>
        <w:jc w:val="center"/>
      </w:pPr>
      <w:bookmarkStart w:id="48" w:name="_Toc175333817"/>
      <w:r>
        <w:t xml:space="preserve">Slika </w:t>
      </w:r>
      <w:r w:rsidR="00000000">
        <w:fldChar w:fldCharType="begin"/>
      </w:r>
      <w:r w:rsidR="00000000">
        <w:instrText xml:space="preserve"> SEQ Slika \* ARABIC </w:instrText>
      </w:r>
      <w:r w:rsidR="00000000">
        <w:fldChar w:fldCharType="separate"/>
      </w:r>
      <w:r w:rsidR="00723B3E">
        <w:rPr>
          <w:noProof/>
        </w:rPr>
        <w:t>5</w:t>
      </w:r>
      <w:r w:rsidR="00000000">
        <w:rPr>
          <w:noProof/>
        </w:rPr>
        <w:fldChar w:fldCharType="end"/>
      </w:r>
      <w:r>
        <w:t xml:space="preserve"> - Gumb za posodobitev učnega modela domene znanja</w:t>
      </w:r>
      <w:bookmarkEnd w:id="48"/>
    </w:p>
    <w:p w14:paraId="1A46F10C" w14:textId="77777777" w:rsidR="00FE2911" w:rsidRDefault="00F04DDD" w:rsidP="005639F9">
      <w:pPr>
        <w:keepNext/>
        <w:spacing w:line="276" w:lineRule="auto"/>
        <w:jc w:val="center"/>
      </w:pPr>
      <w:r>
        <w:rPr>
          <w:noProof/>
        </w:rPr>
        <w:drawing>
          <wp:inline distT="0" distB="0" distL="0" distR="0" wp14:anchorId="500CEA5F" wp14:editId="75FB3B31">
            <wp:extent cx="1896463" cy="1805940"/>
            <wp:effectExtent l="0" t="0" r="8890" b="3810"/>
            <wp:docPr id="1459933963" name="Slika 145993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459933963"/>
                    <pic:cNvPicPr/>
                  </pic:nvPicPr>
                  <pic:blipFill>
                    <a:blip r:embed="rId20">
                      <a:extLst>
                        <a:ext uri="{28A0092B-C50C-407E-A947-70E740481C1C}">
                          <a14:useLocalDpi xmlns:a14="http://schemas.microsoft.com/office/drawing/2010/main" val="0"/>
                        </a:ext>
                      </a:extLst>
                    </a:blip>
                    <a:stretch>
                      <a:fillRect/>
                    </a:stretch>
                  </pic:blipFill>
                  <pic:spPr>
                    <a:xfrm>
                      <a:off x="0" y="0"/>
                      <a:ext cx="1901871" cy="1811090"/>
                    </a:xfrm>
                    <a:prstGeom prst="rect">
                      <a:avLst/>
                    </a:prstGeom>
                  </pic:spPr>
                </pic:pic>
              </a:graphicData>
            </a:graphic>
          </wp:inline>
        </w:drawing>
      </w:r>
    </w:p>
    <w:p w14:paraId="3EA667AA" w14:textId="774CF61F" w:rsidR="00F04DDD" w:rsidRDefault="00FE2911" w:rsidP="005639F9">
      <w:pPr>
        <w:pStyle w:val="Napis"/>
        <w:spacing w:line="276" w:lineRule="auto"/>
        <w:jc w:val="center"/>
      </w:pPr>
      <w:bookmarkStart w:id="49" w:name="_Toc175333818"/>
      <w:r>
        <w:t xml:space="preserve">Slika </w:t>
      </w:r>
      <w:r w:rsidR="00000000">
        <w:fldChar w:fldCharType="begin"/>
      </w:r>
      <w:r w:rsidR="00000000">
        <w:instrText xml:space="preserve"> SEQ Slika \* ARABIC </w:instrText>
      </w:r>
      <w:r w:rsidR="00000000">
        <w:fldChar w:fldCharType="separate"/>
      </w:r>
      <w:r w:rsidR="00723B3E">
        <w:rPr>
          <w:noProof/>
        </w:rPr>
        <w:t>6</w:t>
      </w:r>
      <w:r w:rsidR="00000000">
        <w:rPr>
          <w:noProof/>
        </w:rPr>
        <w:fldChar w:fldCharType="end"/>
      </w:r>
      <w:r>
        <w:t xml:space="preserve"> - Okno za postavljanje vprašanj umetni inteligenci</w:t>
      </w:r>
      <w:bookmarkEnd w:id="49"/>
    </w:p>
    <w:p w14:paraId="10E3BA54" w14:textId="77777777" w:rsidR="00F04DDD" w:rsidRPr="00D109F3" w:rsidRDefault="00F04DDD" w:rsidP="005639F9">
      <w:pPr>
        <w:spacing w:line="276" w:lineRule="auto"/>
        <w:rPr>
          <w:b/>
          <w:bCs/>
        </w:rPr>
      </w:pPr>
      <w:r w:rsidRPr="00D109F3">
        <w:rPr>
          <w:b/>
          <w:bCs/>
        </w:rPr>
        <w:t xml:space="preserve"> Učno gradivo</w:t>
      </w:r>
    </w:p>
    <w:p w14:paraId="0B6FECA1" w14:textId="77777777" w:rsidR="00F04DDD" w:rsidRDefault="00F04DDD" w:rsidP="0045322F">
      <w:pPr>
        <w:pStyle w:val="Odstavekseznama"/>
        <w:numPr>
          <w:ilvl w:val="0"/>
          <w:numId w:val="8"/>
        </w:numPr>
        <w:spacing w:after="160" w:line="276" w:lineRule="auto"/>
      </w:pPr>
      <w:r>
        <w:t>Povezovanje ali nalaganje učnega gradiva, kot so članki, videoposnetki, e-knjige ali spletni viri, pomembni za razširjanje znanja.</w:t>
      </w:r>
    </w:p>
    <w:p w14:paraId="5FD5943C" w14:textId="1986818F" w:rsidR="00F04DDD" w:rsidRDefault="00D0591E" w:rsidP="0045322F">
      <w:pPr>
        <w:pStyle w:val="Odstavekseznama"/>
        <w:numPr>
          <w:ilvl w:val="0"/>
          <w:numId w:val="8"/>
        </w:numPr>
        <w:spacing w:after="160" w:line="276" w:lineRule="auto"/>
      </w:pPr>
      <w:r>
        <w:t>O</w:t>
      </w:r>
      <w:r w:rsidR="00F04DDD">
        <w:t>rganiz</w:t>
      </w:r>
      <w:r>
        <w:t>iranje učnega gradiva</w:t>
      </w:r>
      <w:r w:rsidR="00F04DDD">
        <w:t xml:space="preserve"> po domenah in specifičnih kompetencah.</w:t>
      </w:r>
    </w:p>
    <w:p w14:paraId="3AD06AA6" w14:textId="77777777" w:rsidR="00C867AE" w:rsidRDefault="00F04DDD" w:rsidP="005639F9">
      <w:pPr>
        <w:keepNext/>
        <w:spacing w:line="276" w:lineRule="auto"/>
        <w:jc w:val="center"/>
      </w:pPr>
      <w:r>
        <w:rPr>
          <w:noProof/>
        </w:rPr>
        <w:drawing>
          <wp:inline distT="0" distB="0" distL="0" distR="0" wp14:anchorId="74EC85E7" wp14:editId="5FA1208F">
            <wp:extent cx="5601272" cy="1851660"/>
            <wp:effectExtent l="0" t="0" r="0" b="0"/>
            <wp:docPr id="1072700850" name="Slika 107270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4771" cy="1856123"/>
                    </a:xfrm>
                    <a:prstGeom prst="rect">
                      <a:avLst/>
                    </a:prstGeom>
                  </pic:spPr>
                </pic:pic>
              </a:graphicData>
            </a:graphic>
          </wp:inline>
        </w:drawing>
      </w:r>
    </w:p>
    <w:p w14:paraId="1FA4A108" w14:textId="1C9ABEF7" w:rsidR="00F04DDD" w:rsidRDefault="00C867AE" w:rsidP="005639F9">
      <w:pPr>
        <w:pStyle w:val="Napis"/>
        <w:spacing w:line="276" w:lineRule="auto"/>
        <w:jc w:val="center"/>
      </w:pPr>
      <w:bookmarkStart w:id="50" w:name="_Toc175333819"/>
      <w:r>
        <w:t xml:space="preserve">Slika </w:t>
      </w:r>
      <w:r w:rsidR="00000000">
        <w:fldChar w:fldCharType="begin"/>
      </w:r>
      <w:r w:rsidR="00000000">
        <w:instrText xml:space="preserve"> SEQ Slika \* ARABIC </w:instrText>
      </w:r>
      <w:r w:rsidR="00000000">
        <w:fldChar w:fldCharType="separate"/>
      </w:r>
      <w:r w:rsidR="00723B3E">
        <w:rPr>
          <w:noProof/>
        </w:rPr>
        <w:t>7</w:t>
      </w:r>
      <w:r w:rsidR="00000000">
        <w:rPr>
          <w:noProof/>
        </w:rPr>
        <w:fldChar w:fldCharType="end"/>
      </w:r>
      <w:r>
        <w:t xml:space="preserve"> - Dodajanje učnih gradiv</w:t>
      </w:r>
      <w:bookmarkEnd w:id="50"/>
    </w:p>
    <w:p w14:paraId="09C28494" w14:textId="77777777" w:rsidR="00F04DDD" w:rsidRPr="00D109F3" w:rsidRDefault="00F04DDD" w:rsidP="005639F9">
      <w:pPr>
        <w:spacing w:line="276" w:lineRule="auto"/>
        <w:rPr>
          <w:b/>
          <w:bCs/>
        </w:rPr>
      </w:pPr>
      <w:r w:rsidRPr="00D109F3">
        <w:rPr>
          <w:b/>
          <w:bCs/>
        </w:rPr>
        <w:t xml:space="preserve">Ustvarjanje matrike </w:t>
      </w:r>
      <w:r w:rsidRPr="3995742B">
        <w:rPr>
          <w:b/>
          <w:bCs/>
        </w:rPr>
        <w:t>znanja</w:t>
      </w:r>
    </w:p>
    <w:p w14:paraId="0664DEFC" w14:textId="77777777" w:rsidR="00F04DDD" w:rsidRDefault="00F04DDD" w:rsidP="0045322F">
      <w:pPr>
        <w:pStyle w:val="Odstavekseznama"/>
        <w:numPr>
          <w:ilvl w:val="0"/>
          <w:numId w:val="7"/>
        </w:numPr>
        <w:spacing w:after="160" w:line="276" w:lineRule="auto"/>
      </w:pPr>
      <w:r>
        <w:t>Spremljanje napredka zaposlenih in primerjava ravni znanja.</w:t>
      </w:r>
    </w:p>
    <w:p w14:paraId="66CB2C62" w14:textId="02360C13" w:rsidR="00F04DDD" w:rsidRDefault="00F04DDD" w:rsidP="0045322F">
      <w:pPr>
        <w:pStyle w:val="Odstavekseznama"/>
        <w:numPr>
          <w:ilvl w:val="0"/>
          <w:numId w:val="7"/>
        </w:numPr>
        <w:spacing w:after="160" w:line="276" w:lineRule="auto"/>
      </w:pPr>
      <w:r>
        <w:t xml:space="preserve">Samodejno </w:t>
      </w:r>
      <w:r w:rsidR="005D179E">
        <w:t>ustvarjanje</w:t>
      </w:r>
      <w:r>
        <w:t xml:space="preserve"> in </w:t>
      </w:r>
      <w:r w:rsidR="005D179E">
        <w:t>posodabljanje</w:t>
      </w:r>
      <w:r>
        <w:t xml:space="preserve"> matrik</w:t>
      </w:r>
      <w:r w:rsidR="005D179E">
        <w:t>e</w:t>
      </w:r>
      <w:r>
        <w:t xml:space="preserve"> znanj</w:t>
      </w:r>
      <w:r w:rsidR="005D179E">
        <w:t>a</w:t>
      </w:r>
      <w:r>
        <w:t xml:space="preserve"> na podlagi napredka zaposlenega.</w:t>
      </w:r>
    </w:p>
    <w:p w14:paraId="7EA30F67" w14:textId="04B2649E" w:rsidR="00A363EA" w:rsidRDefault="00930A21" w:rsidP="005639F9">
      <w:pPr>
        <w:keepNext/>
        <w:spacing w:line="276" w:lineRule="auto"/>
        <w:jc w:val="center"/>
      </w:pPr>
      <w:r w:rsidRPr="00930A21">
        <w:rPr>
          <w:noProof/>
        </w:rPr>
        <w:lastRenderedPageBreak/>
        <w:drawing>
          <wp:inline distT="0" distB="0" distL="0" distR="0" wp14:anchorId="4ACAA2AB" wp14:editId="50424CA9">
            <wp:extent cx="5760720" cy="2412365"/>
            <wp:effectExtent l="0" t="0" r="0" b="6985"/>
            <wp:docPr id="808350883" name="Slika 1" descr="Slika, ki vsebuje besede besedilo, posnetek zaslona, številk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50883" name="Slika 1" descr="Slika, ki vsebuje besede besedilo, posnetek zaslona, številka, vrstica&#10;&#10;Opis je samodejno ustvarjen"/>
                    <pic:cNvPicPr/>
                  </pic:nvPicPr>
                  <pic:blipFill>
                    <a:blip r:embed="rId22"/>
                    <a:stretch>
                      <a:fillRect/>
                    </a:stretch>
                  </pic:blipFill>
                  <pic:spPr>
                    <a:xfrm>
                      <a:off x="0" y="0"/>
                      <a:ext cx="5760720" cy="2412365"/>
                    </a:xfrm>
                    <a:prstGeom prst="rect">
                      <a:avLst/>
                    </a:prstGeom>
                  </pic:spPr>
                </pic:pic>
              </a:graphicData>
            </a:graphic>
          </wp:inline>
        </w:drawing>
      </w:r>
    </w:p>
    <w:p w14:paraId="1B728658" w14:textId="17D6D5AD" w:rsidR="00F04DDD" w:rsidRDefault="00A363EA" w:rsidP="005639F9">
      <w:pPr>
        <w:pStyle w:val="Napis"/>
        <w:spacing w:line="276" w:lineRule="auto"/>
        <w:jc w:val="center"/>
      </w:pPr>
      <w:bookmarkStart w:id="51" w:name="_Toc175333820"/>
      <w:r>
        <w:t xml:space="preserve">Slika </w:t>
      </w:r>
      <w:r w:rsidR="00000000">
        <w:fldChar w:fldCharType="begin"/>
      </w:r>
      <w:r w:rsidR="00000000">
        <w:instrText xml:space="preserve"> SEQ Slika \* ARABIC </w:instrText>
      </w:r>
      <w:r w:rsidR="00000000">
        <w:fldChar w:fldCharType="separate"/>
      </w:r>
      <w:r w:rsidR="00723B3E">
        <w:rPr>
          <w:noProof/>
        </w:rPr>
        <w:t>8</w:t>
      </w:r>
      <w:r w:rsidR="00000000">
        <w:rPr>
          <w:noProof/>
        </w:rPr>
        <w:fldChar w:fldCharType="end"/>
      </w:r>
      <w:r>
        <w:t xml:space="preserve"> - Matrika znanja, ki primerja rezultate zaposlenih po domenah znanja</w:t>
      </w:r>
      <w:bookmarkEnd w:id="51"/>
    </w:p>
    <w:p w14:paraId="1398902C" w14:textId="77777777" w:rsidR="00F04DDD" w:rsidRPr="00D109F3" w:rsidRDefault="00F04DDD" w:rsidP="005639F9">
      <w:pPr>
        <w:pStyle w:val="Naslov2"/>
        <w:spacing w:line="276" w:lineRule="auto"/>
        <w:rPr>
          <w:b w:val="0"/>
          <w:bCs w:val="0"/>
        </w:rPr>
      </w:pPr>
      <w:bookmarkStart w:id="52" w:name="_Toc2085277791"/>
      <w:bookmarkStart w:id="53" w:name="_Toc175485466"/>
      <w:r>
        <w:t>Odzivnost in dostopnost</w:t>
      </w:r>
      <w:bookmarkEnd w:id="52"/>
      <w:bookmarkEnd w:id="53"/>
    </w:p>
    <w:p w14:paraId="5EDFB648" w14:textId="77777777" w:rsidR="00F04DDD" w:rsidRDefault="00F04DDD" w:rsidP="0045322F">
      <w:pPr>
        <w:pStyle w:val="Odstavekseznama"/>
        <w:numPr>
          <w:ilvl w:val="0"/>
          <w:numId w:val="6"/>
        </w:numPr>
        <w:spacing w:after="160" w:line="276" w:lineRule="auto"/>
      </w:pPr>
      <w:r>
        <w:t>Intuitiven in uporabniku prijazen vmesnik za enostavno navigacijo in uporabo</w:t>
      </w:r>
    </w:p>
    <w:p w14:paraId="4760E13E" w14:textId="77777777" w:rsidR="00F04DDD" w:rsidRDefault="00F04DDD" w:rsidP="0045322F">
      <w:pPr>
        <w:pStyle w:val="Odstavekseznama"/>
        <w:numPr>
          <w:ilvl w:val="0"/>
          <w:numId w:val="6"/>
        </w:numPr>
        <w:spacing w:after="160" w:line="276" w:lineRule="auto"/>
      </w:pPr>
      <w:r>
        <w:t>Dostopen na različnih napravah (računalnikih, tabličnih računalnikih in pametnih telefonih) s prilagodljivostjo različnim velikostim zaslona</w:t>
      </w:r>
    </w:p>
    <w:p w14:paraId="6AADCF61" w14:textId="77777777" w:rsidR="00F04DDD" w:rsidRPr="009B2008" w:rsidRDefault="00F04DDD" w:rsidP="005639F9">
      <w:pPr>
        <w:pStyle w:val="Naslov2"/>
        <w:spacing w:line="276" w:lineRule="auto"/>
        <w:rPr>
          <w:b w:val="0"/>
          <w:bCs w:val="0"/>
        </w:rPr>
      </w:pPr>
      <w:bookmarkStart w:id="54" w:name="_Toc1410537198"/>
      <w:bookmarkStart w:id="55" w:name="_Toc175485467"/>
      <w:r>
        <w:t>Vloge in funkcije</w:t>
      </w:r>
      <w:bookmarkEnd w:id="54"/>
      <w:bookmarkEnd w:id="55"/>
    </w:p>
    <w:p w14:paraId="28F99D7F" w14:textId="77777777" w:rsidR="00F04DDD" w:rsidRDefault="00F04DDD" w:rsidP="0045322F">
      <w:pPr>
        <w:pStyle w:val="Odstavekseznama"/>
        <w:numPr>
          <w:ilvl w:val="0"/>
          <w:numId w:val="11"/>
        </w:numPr>
        <w:spacing w:after="160" w:line="276" w:lineRule="auto"/>
      </w:pPr>
      <w:r w:rsidRPr="009B2008">
        <w:rPr>
          <w:b/>
          <w:bCs/>
        </w:rPr>
        <w:t>Administrator</w:t>
      </w:r>
      <w:r w:rsidRPr="3995742B">
        <w:rPr>
          <w:b/>
          <w:bCs/>
        </w:rPr>
        <w:t xml:space="preserve"> (ang. Admin)</w:t>
      </w:r>
      <w:r>
        <w:t>:</w:t>
      </w:r>
      <w:r w:rsidRPr="009B2008">
        <w:t xml:space="preserve"> Lahko registrira podjetje, dodaja uporabnike in dodeljuje vloge</w:t>
      </w:r>
      <w:r>
        <w:t xml:space="preserve"> uporabnikom</w:t>
      </w:r>
      <w:r w:rsidRPr="009B2008">
        <w:t>.</w:t>
      </w:r>
    </w:p>
    <w:p w14:paraId="5692C132" w14:textId="77777777" w:rsidR="00793110" w:rsidRDefault="00F04DDD" w:rsidP="005639F9">
      <w:pPr>
        <w:keepNext/>
        <w:spacing w:line="276" w:lineRule="auto"/>
        <w:jc w:val="center"/>
      </w:pPr>
      <w:r>
        <w:rPr>
          <w:noProof/>
        </w:rPr>
        <w:drawing>
          <wp:inline distT="0" distB="0" distL="0" distR="0" wp14:anchorId="42AC31D7" wp14:editId="4360C1FA">
            <wp:extent cx="2856115" cy="2240280"/>
            <wp:effectExtent l="0" t="0" r="1905" b="7620"/>
            <wp:docPr id="325826173" name="Slika 325826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859429" cy="2242879"/>
                    </a:xfrm>
                    <a:prstGeom prst="rect">
                      <a:avLst/>
                    </a:prstGeom>
                  </pic:spPr>
                </pic:pic>
              </a:graphicData>
            </a:graphic>
          </wp:inline>
        </w:drawing>
      </w:r>
    </w:p>
    <w:p w14:paraId="0B1BE223" w14:textId="735BC7AD" w:rsidR="00F04DDD" w:rsidRDefault="00793110" w:rsidP="005639F9">
      <w:pPr>
        <w:pStyle w:val="Napis"/>
        <w:spacing w:line="276" w:lineRule="auto"/>
        <w:jc w:val="center"/>
      </w:pPr>
      <w:bookmarkStart w:id="56" w:name="_Toc175333821"/>
      <w:r>
        <w:t xml:space="preserve">Slika </w:t>
      </w:r>
      <w:r w:rsidR="00000000">
        <w:fldChar w:fldCharType="begin"/>
      </w:r>
      <w:r w:rsidR="00000000">
        <w:instrText xml:space="preserve"> SEQ Slika \* ARABIC </w:instrText>
      </w:r>
      <w:r w:rsidR="00000000">
        <w:fldChar w:fldCharType="separate"/>
      </w:r>
      <w:r w:rsidR="00723B3E">
        <w:rPr>
          <w:noProof/>
        </w:rPr>
        <w:t>9</w:t>
      </w:r>
      <w:r w:rsidR="00000000">
        <w:rPr>
          <w:noProof/>
        </w:rPr>
        <w:fldChar w:fldCharType="end"/>
      </w:r>
      <w:r>
        <w:t xml:space="preserve"> - Dodajanje uporabnika</w:t>
      </w:r>
      <w:bookmarkEnd w:id="56"/>
    </w:p>
    <w:p w14:paraId="47BF19C1" w14:textId="477366AA" w:rsidR="00F04DDD" w:rsidRDefault="00F04DDD" w:rsidP="0045322F">
      <w:pPr>
        <w:pStyle w:val="Odstavekseznama"/>
        <w:numPr>
          <w:ilvl w:val="0"/>
          <w:numId w:val="11"/>
        </w:numPr>
        <w:spacing w:after="160" w:line="276" w:lineRule="auto"/>
      </w:pPr>
      <w:r w:rsidRPr="009B2008">
        <w:rPr>
          <w:b/>
          <w:bCs/>
        </w:rPr>
        <w:t>Upravitelj</w:t>
      </w:r>
      <w:r w:rsidRPr="3995742B">
        <w:rPr>
          <w:b/>
          <w:bCs/>
        </w:rPr>
        <w:t xml:space="preserve"> (ang. Manager)</w:t>
      </w:r>
      <w:r>
        <w:t>:</w:t>
      </w:r>
      <w:r w:rsidRPr="009B2008">
        <w:t xml:space="preserve"> </w:t>
      </w:r>
      <w:r w:rsidR="00576029">
        <w:t>L</w:t>
      </w:r>
      <w:r w:rsidRPr="009B2008">
        <w:t>ahko upravlja z uporabniki</w:t>
      </w:r>
      <w:r>
        <w:t>, upravlja</w:t>
      </w:r>
      <w:r w:rsidRPr="009B2008">
        <w:t xml:space="preserve"> domene znanja, dodeljuje uporabnike domenam</w:t>
      </w:r>
      <w:r w:rsidR="00695BDD">
        <w:t xml:space="preserve"> znanja</w:t>
      </w:r>
      <w:r w:rsidRPr="009B2008">
        <w:t>, nalaga učno gradivo, ustvarja kvize, posodablja učni model in spremlja napredek uporabnikov.</w:t>
      </w:r>
    </w:p>
    <w:p w14:paraId="68C2B45A" w14:textId="77777777" w:rsidR="004C4A21" w:rsidRDefault="00F04DDD" w:rsidP="005639F9">
      <w:pPr>
        <w:keepNext/>
        <w:spacing w:line="276" w:lineRule="auto"/>
        <w:jc w:val="center"/>
      </w:pPr>
      <w:r>
        <w:rPr>
          <w:noProof/>
        </w:rPr>
        <w:lastRenderedPageBreak/>
        <w:drawing>
          <wp:inline distT="0" distB="0" distL="0" distR="0" wp14:anchorId="35FC7E7D" wp14:editId="47A42ECB">
            <wp:extent cx="5684298" cy="1935480"/>
            <wp:effectExtent l="0" t="0" r="0" b="7620"/>
            <wp:docPr id="860713385" name="Slika 860713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7746" cy="1936654"/>
                    </a:xfrm>
                    <a:prstGeom prst="rect">
                      <a:avLst/>
                    </a:prstGeom>
                  </pic:spPr>
                </pic:pic>
              </a:graphicData>
            </a:graphic>
          </wp:inline>
        </w:drawing>
      </w:r>
    </w:p>
    <w:p w14:paraId="094BCE11" w14:textId="0021264B" w:rsidR="00F04DDD" w:rsidRDefault="004C4A21" w:rsidP="005639F9">
      <w:pPr>
        <w:pStyle w:val="Napis"/>
        <w:spacing w:line="276" w:lineRule="auto"/>
        <w:jc w:val="center"/>
      </w:pPr>
      <w:bookmarkStart w:id="57" w:name="_Toc175333822"/>
      <w:r>
        <w:t xml:space="preserve">Slika </w:t>
      </w:r>
      <w:r w:rsidR="00000000">
        <w:fldChar w:fldCharType="begin"/>
      </w:r>
      <w:r w:rsidR="00000000">
        <w:instrText xml:space="preserve"> SEQ Slika \* ARABIC </w:instrText>
      </w:r>
      <w:r w:rsidR="00000000">
        <w:fldChar w:fldCharType="separate"/>
      </w:r>
      <w:r w:rsidR="00723B3E">
        <w:rPr>
          <w:noProof/>
        </w:rPr>
        <w:t>10</w:t>
      </w:r>
      <w:r w:rsidR="00000000">
        <w:rPr>
          <w:noProof/>
        </w:rPr>
        <w:fldChar w:fldCharType="end"/>
      </w:r>
      <w:r>
        <w:t xml:space="preserve"> - Dodajanje uporabnikov v domene znanja</w:t>
      </w:r>
      <w:bookmarkEnd w:id="57"/>
    </w:p>
    <w:p w14:paraId="3C2D2A8F" w14:textId="33B50254" w:rsidR="00F04DDD" w:rsidRPr="009B2008" w:rsidRDefault="00F04DDD" w:rsidP="0045322F">
      <w:pPr>
        <w:pStyle w:val="Odstavekseznama"/>
        <w:numPr>
          <w:ilvl w:val="0"/>
          <w:numId w:val="11"/>
        </w:numPr>
        <w:spacing w:after="160" w:line="276" w:lineRule="auto"/>
      </w:pPr>
      <w:r w:rsidRPr="3995742B">
        <w:rPr>
          <w:b/>
          <w:bCs/>
        </w:rPr>
        <w:t>Zaposleni (ang. Employee)</w:t>
      </w:r>
      <w:r>
        <w:t>:</w:t>
      </w:r>
      <w:r w:rsidRPr="009B2008">
        <w:t xml:space="preserve"> Ogleda si lahko svoj profil, dostopa do domen</w:t>
      </w:r>
      <w:r w:rsidR="00443F80">
        <w:t xml:space="preserve"> znanja</w:t>
      </w:r>
      <w:r w:rsidRPr="009B2008">
        <w:t xml:space="preserve">, v katere je dodan, </w:t>
      </w:r>
      <w:r w:rsidR="009200DB">
        <w:t>pregleduje</w:t>
      </w:r>
      <w:r w:rsidRPr="009B2008">
        <w:t xml:space="preserve"> in prenaša naloženo učno gradivo, rešuje kvize in za pomoč pri učenju uporablja pomočnika z umetno inteligenco.</w:t>
      </w:r>
    </w:p>
    <w:p w14:paraId="1255E880" w14:textId="1B5B6D5A" w:rsidR="009200DB" w:rsidRDefault="004D3935" w:rsidP="005639F9">
      <w:pPr>
        <w:keepNext/>
        <w:spacing w:line="276" w:lineRule="auto"/>
        <w:jc w:val="center"/>
      </w:pPr>
      <w:r w:rsidRPr="004D3935">
        <w:rPr>
          <w:noProof/>
        </w:rPr>
        <w:drawing>
          <wp:inline distT="0" distB="0" distL="0" distR="0" wp14:anchorId="1D7EC534" wp14:editId="2938A55C">
            <wp:extent cx="5760720" cy="1769110"/>
            <wp:effectExtent l="0" t="0" r="0" b="2540"/>
            <wp:docPr id="509490915" name="Slika 1" descr="Slika, ki vsebuje besede besedilo, posnetek zaslona, vrstic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90915" name="Slika 1" descr="Slika, ki vsebuje besede besedilo, posnetek zaslona, vrstica, pisava&#10;&#10;Opis je samodejno ustvarjen"/>
                    <pic:cNvPicPr/>
                  </pic:nvPicPr>
                  <pic:blipFill>
                    <a:blip r:embed="rId25"/>
                    <a:stretch>
                      <a:fillRect/>
                    </a:stretch>
                  </pic:blipFill>
                  <pic:spPr>
                    <a:xfrm>
                      <a:off x="0" y="0"/>
                      <a:ext cx="5760720" cy="1769110"/>
                    </a:xfrm>
                    <a:prstGeom prst="rect">
                      <a:avLst/>
                    </a:prstGeom>
                  </pic:spPr>
                </pic:pic>
              </a:graphicData>
            </a:graphic>
          </wp:inline>
        </w:drawing>
      </w:r>
    </w:p>
    <w:p w14:paraId="2BC67542" w14:textId="301209B1" w:rsidR="00F04DDD" w:rsidRDefault="009200DB" w:rsidP="005639F9">
      <w:pPr>
        <w:pStyle w:val="Napis"/>
        <w:spacing w:line="276" w:lineRule="auto"/>
        <w:jc w:val="center"/>
      </w:pPr>
      <w:bookmarkStart w:id="58" w:name="_Toc175333823"/>
      <w:r>
        <w:t xml:space="preserve">Slika </w:t>
      </w:r>
      <w:r w:rsidR="00000000">
        <w:fldChar w:fldCharType="begin"/>
      </w:r>
      <w:r w:rsidR="00000000">
        <w:instrText xml:space="preserve"> SEQ Slika \* ARABIC </w:instrText>
      </w:r>
      <w:r w:rsidR="00000000">
        <w:fldChar w:fldCharType="separate"/>
      </w:r>
      <w:r w:rsidR="00723B3E">
        <w:rPr>
          <w:noProof/>
        </w:rPr>
        <w:t>11</w:t>
      </w:r>
      <w:r w:rsidR="00000000">
        <w:rPr>
          <w:noProof/>
        </w:rPr>
        <w:fldChar w:fldCharType="end"/>
      </w:r>
      <w:r>
        <w:t xml:space="preserve"> - Sledenje napredka posameznega uporabnika</w:t>
      </w:r>
      <w:bookmarkEnd w:id="58"/>
    </w:p>
    <w:p w14:paraId="28CA53F7" w14:textId="53347606" w:rsidR="00F06874" w:rsidRDefault="00D96EBC" w:rsidP="005639F9">
      <w:pPr>
        <w:keepNext/>
        <w:spacing w:line="276" w:lineRule="auto"/>
        <w:jc w:val="center"/>
      </w:pPr>
      <w:r w:rsidRPr="00D96EBC">
        <w:rPr>
          <w:noProof/>
        </w:rPr>
        <w:drawing>
          <wp:inline distT="0" distB="0" distL="0" distR="0" wp14:anchorId="1EA0945B" wp14:editId="407A8EDB">
            <wp:extent cx="2243666" cy="1891435"/>
            <wp:effectExtent l="0" t="0" r="4445" b="0"/>
            <wp:docPr id="1398519740"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19740" name="Slika 1" descr="Slika, ki vsebuje besede besedilo, posnetek zaslona, pisava&#10;&#10;Opis je samodejno ustvarjen"/>
                    <pic:cNvPicPr/>
                  </pic:nvPicPr>
                  <pic:blipFill>
                    <a:blip r:embed="rId26"/>
                    <a:stretch>
                      <a:fillRect/>
                    </a:stretch>
                  </pic:blipFill>
                  <pic:spPr>
                    <a:xfrm>
                      <a:off x="0" y="0"/>
                      <a:ext cx="2255348" cy="1901283"/>
                    </a:xfrm>
                    <a:prstGeom prst="rect">
                      <a:avLst/>
                    </a:prstGeom>
                  </pic:spPr>
                </pic:pic>
              </a:graphicData>
            </a:graphic>
          </wp:inline>
        </w:drawing>
      </w:r>
    </w:p>
    <w:p w14:paraId="778D3F7D" w14:textId="08757C1C" w:rsidR="00F04DDD" w:rsidRDefault="00F06874" w:rsidP="005639F9">
      <w:pPr>
        <w:pStyle w:val="Napis"/>
        <w:spacing w:line="276" w:lineRule="auto"/>
        <w:jc w:val="center"/>
      </w:pPr>
      <w:bookmarkStart w:id="59" w:name="_Toc175333824"/>
      <w:r>
        <w:t xml:space="preserve">Slika </w:t>
      </w:r>
      <w:r w:rsidR="00000000">
        <w:fldChar w:fldCharType="begin"/>
      </w:r>
      <w:r w:rsidR="00000000">
        <w:instrText xml:space="preserve"> SEQ Slika \* ARABIC </w:instrText>
      </w:r>
      <w:r w:rsidR="00000000">
        <w:fldChar w:fldCharType="separate"/>
      </w:r>
      <w:r w:rsidR="00723B3E">
        <w:rPr>
          <w:noProof/>
        </w:rPr>
        <w:t>12</w:t>
      </w:r>
      <w:r w:rsidR="00000000">
        <w:rPr>
          <w:noProof/>
        </w:rPr>
        <w:fldChar w:fldCharType="end"/>
      </w:r>
      <w:r>
        <w:t xml:space="preserve"> - Povezave do učnega gradiva</w:t>
      </w:r>
      <w:bookmarkEnd w:id="59"/>
    </w:p>
    <w:p w14:paraId="48B6F65C" w14:textId="77777777" w:rsidR="00F06874" w:rsidRDefault="00F04DDD" w:rsidP="005639F9">
      <w:pPr>
        <w:keepNext/>
        <w:spacing w:line="276" w:lineRule="auto"/>
        <w:jc w:val="center"/>
      </w:pPr>
      <w:r>
        <w:rPr>
          <w:noProof/>
        </w:rPr>
        <w:drawing>
          <wp:inline distT="0" distB="0" distL="0" distR="0" wp14:anchorId="719620F4" wp14:editId="30D71DEF">
            <wp:extent cx="5623560" cy="790087"/>
            <wp:effectExtent l="0" t="0" r="0" b="0"/>
            <wp:docPr id="1760887682" name="Slika 1760887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60493" cy="795276"/>
                    </a:xfrm>
                    <a:prstGeom prst="rect">
                      <a:avLst/>
                    </a:prstGeom>
                  </pic:spPr>
                </pic:pic>
              </a:graphicData>
            </a:graphic>
          </wp:inline>
        </w:drawing>
      </w:r>
    </w:p>
    <w:p w14:paraId="3C59ABEE" w14:textId="4BAAFC1E" w:rsidR="00F04DDD" w:rsidRPr="000574F0" w:rsidRDefault="00F06874" w:rsidP="005639F9">
      <w:pPr>
        <w:pStyle w:val="Napis"/>
        <w:spacing w:line="276" w:lineRule="auto"/>
        <w:jc w:val="center"/>
      </w:pPr>
      <w:bookmarkStart w:id="60" w:name="_Toc175333825"/>
      <w:r>
        <w:t xml:space="preserve">Slika </w:t>
      </w:r>
      <w:r w:rsidR="00000000">
        <w:fldChar w:fldCharType="begin"/>
      </w:r>
      <w:r w:rsidR="00000000">
        <w:instrText xml:space="preserve"> SEQ Slika \* ARABIC </w:instrText>
      </w:r>
      <w:r w:rsidR="00000000">
        <w:fldChar w:fldCharType="separate"/>
      </w:r>
      <w:r w:rsidR="00723B3E">
        <w:rPr>
          <w:noProof/>
        </w:rPr>
        <w:t>13</w:t>
      </w:r>
      <w:r w:rsidR="00000000">
        <w:rPr>
          <w:noProof/>
        </w:rPr>
        <w:fldChar w:fldCharType="end"/>
      </w:r>
      <w:r>
        <w:t xml:space="preserve"> - Prikaz rešenih/nerešenih kvizov</w:t>
      </w:r>
      <w:bookmarkEnd w:id="60"/>
    </w:p>
    <w:p w14:paraId="12FBD094" w14:textId="77777777" w:rsidR="00F04DDD" w:rsidRPr="000574F0" w:rsidRDefault="00F04DDD" w:rsidP="005639F9">
      <w:pPr>
        <w:pStyle w:val="Naslov1"/>
        <w:spacing w:line="276" w:lineRule="auto"/>
      </w:pPr>
      <w:bookmarkStart w:id="61" w:name="_Toc1349737962"/>
      <w:bookmarkStart w:id="62" w:name="_Toc175485468"/>
      <w:r>
        <w:lastRenderedPageBreak/>
        <w:t>Arhitektura</w:t>
      </w:r>
      <w:bookmarkEnd w:id="61"/>
      <w:bookmarkEnd w:id="62"/>
    </w:p>
    <w:p w14:paraId="617D706A" w14:textId="77777777" w:rsidR="00F04DDD" w:rsidRPr="0008345E" w:rsidRDefault="00F04DDD" w:rsidP="005639F9">
      <w:pPr>
        <w:pStyle w:val="Naslov2"/>
        <w:spacing w:line="276" w:lineRule="auto"/>
      </w:pPr>
      <w:bookmarkStart w:id="63" w:name="_Toc863014132"/>
      <w:bookmarkStart w:id="64" w:name="_Toc175485469"/>
      <w:r>
        <w:t>Uporabniški vmesnik in vmesnik obličja</w:t>
      </w:r>
      <w:bookmarkEnd w:id="63"/>
      <w:bookmarkEnd w:id="64"/>
    </w:p>
    <w:p w14:paraId="244E8A9F" w14:textId="77777777" w:rsidR="00F04DDD" w:rsidRDefault="00F04DDD" w:rsidP="00D96EBC">
      <w:pPr>
        <w:pStyle w:val="Odstavekseznama"/>
        <w:numPr>
          <w:ilvl w:val="0"/>
          <w:numId w:val="12"/>
        </w:numPr>
        <w:spacing w:after="160" w:line="276" w:lineRule="auto"/>
      </w:pPr>
      <w:r>
        <w:rPr>
          <w:b/>
          <w:bCs/>
        </w:rPr>
        <w:t>Obličje</w:t>
      </w:r>
      <w:r w:rsidRPr="0008345E">
        <w:t xml:space="preserve"> (React.js): Uporabniki s sistemom komunicirajo prek spletnega vmesnika na strani odjemalca, ki je dostopen prek računalnikov, tabličnih računalnikov in pametnih telefonov. </w:t>
      </w:r>
      <w:r>
        <w:t>To obličje</w:t>
      </w:r>
      <w:r w:rsidRPr="0008345E">
        <w:t xml:space="preserve"> komunicira z zaledjem prek zahtevkov in odzivov HTTP. </w:t>
      </w:r>
    </w:p>
    <w:p w14:paraId="7428AFC1" w14:textId="77777777" w:rsidR="00F04DDD" w:rsidRPr="007C3E09" w:rsidRDefault="00F04DDD" w:rsidP="005639F9">
      <w:pPr>
        <w:pStyle w:val="Naslov2"/>
        <w:spacing w:line="276" w:lineRule="auto"/>
      </w:pPr>
      <w:bookmarkStart w:id="65" w:name="_Toc456758659"/>
      <w:bookmarkStart w:id="66" w:name="_Toc175485470"/>
      <w:r>
        <w:t>Komponente zalednega dela</w:t>
      </w:r>
      <w:bookmarkEnd w:id="65"/>
      <w:bookmarkEnd w:id="66"/>
    </w:p>
    <w:p w14:paraId="57EB6F94" w14:textId="3D4C7EDB" w:rsidR="00F04DDD" w:rsidRDefault="00F04DDD" w:rsidP="00D96EBC">
      <w:pPr>
        <w:pStyle w:val="Odstavekseznama"/>
        <w:numPr>
          <w:ilvl w:val="0"/>
          <w:numId w:val="12"/>
        </w:numPr>
        <w:spacing w:after="160" w:line="276" w:lineRule="auto"/>
      </w:pPr>
      <w:r w:rsidRPr="007C3E09">
        <w:rPr>
          <w:b/>
          <w:bCs/>
        </w:rPr>
        <w:t>Spletni vmesnik API (Express.js):</w:t>
      </w:r>
      <w:r w:rsidRPr="007C3E09">
        <w:t xml:space="preserve"> </w:t>
      </w:r>
      <w:r>
        <w:t>Zaledna</w:t>
      </w:r>
      <w:r w:rsidRPr="007C3E09">
        <w:t xml:space="preserve"> stran, ki vključuje spletni vmesnik API, skrbi za glavno logiko sistema. Obdeluje zahteve uporabnikov, komunicira s podatkovno zbirko in vključuje zmogljivosti umetne inteligence za zagotavljanje inteligentnih funkcij, kot so preverjanje odgovorov</w:t>
      </w:r>
      <w:r w:rsidR="006A6A80">
        <w:t xml:space="preserve"> in</w:t>
      </w:r>
      <w:r w:rsidRPr="007C3E09">
        <w:t xml:space="preserve"> odgovarjanje na vprašanja.</w:t>
      </w:r>
    </w:p>
    <w:p w14:paraId="7E247354" w14:textId="77777777" w:rsidR="00F04DDD" w:rsidRDefault="00F04DDD" w:rsidP="00D96EBC">
      <w:pPr>
        <w:pStyle w:val="Odstavekseznama"/>
        <w:numPr>
          <w:ilvl w:val="0"/>
          <w:numId w:val="12"/>
        </w:numPr>
        <w:spacing w:after="160" w:line="276" w:lineRule="auto"/>
      </w:pPr>
      <w:r w:rsidRPr="00937A49">
        <w:rPr>
          <w:b/>
          <w:bCs/>
        </w:rPr>
        <w:t>Preverjanje pristnosti (Firebase</w:t>
      </w:r>
      <w:r w:rsidRPr="3995742B">
        <w:rPr>
          <w:b/>
          <w:bCs/>
        </w:rPr>
        <w:t xml:space="preserve"> Authentication</w:t>
      </w:r>
      <w:r w:rsidRPr="007C3E09">
        <w:t xml:space="preserve">): Firebase se uporablja za preverjanje pristnosti uporabnikov in shranjevanje podatkov o uporabnikih. Zagotavlja varno prijavo in upravljanje podatkov za različne vloge uporabnikov, kot so administratorji, </w:t>
      </w:r>
      <w:r>
        <w:t>upravniki</w:t>
      </w:r>
      <w:r w:rsidRPr="007C3E09">
        <w:t xml:space="preserve"> in </w:t>
      </w:r>
      <w:r>
        <w:t>zaposleni</w:t>
      </w:r>
      <w:r w:rsidRPr="007C3E09">
        <w:t xml:space="preserve">.  </w:t>
      </w:r>
    </w:p>
    <w:p w14:paraId="5769534D" w14:textId="77777777" w:rsidR="00F04DDD" w:rsidRPr="000574F0" w:rsidRDefault="00F04DDD" w:rsidP="00D96EBC">
      <w:pPr>
        <w:pStyle w:val="Odstavekseznama"/>
        <w:numPr>
          <w:ilvl w:val="0"/>
          <w:numId w:val="12"/>
        </w:numPr>
        <w:spacing w:after="160" w:line="276" w:lineRule="auto"/>
      </w:pPr>
      <w:r w:rsidRPr="3E192822">
        <w:rPr>
          <w:b/>
          <w:bCs/>
        </w:rPr>
        <w:t>Shranjevanje v oblaku</w:t>
      </w:r>
      <w:r>
        <w:t xml:space="preserve"> </w:t>
      </w:r>
      <w:r w:rsidRPr="3E192822">
        <w:rPr>
          <w:b/>
          <w:bCs/>
        </w:rPr>
        <w:t>(Cloud Firestore):</w:t>
      </w:r>
      <w:r>
        <w:t xml:space="preserve"> Firebase upravlja tudi shrambo v oblaku za shranjevanje podatkov, kot so podjetja, domene znanja, kvizi, vprašanja in uporabniki. Hrani tudi datoteke, ki jih naložijo uporabniki in lahko vključujejo učno gradivo, kot so članki, videoposnetki, e-knjige itd. Ta gradiva so urejena po domenah znanja.</w:t>
      </w:r>
    </w:p>
    <w:p w14:paraId="7EAD9F7D" w14:textId="77777777" w:rsidR="00F04DDD" w:rsidRDefault="00F04DDD" w:rsidP="005639F9">
      <w:pPr>
        <w:pStyle w:val="Naslov2"/>
        <w:spacing w:line="276" w:lineRule="auto"/>
      </w:pPr>
      <w:bookmarkStart w:id="67" w:name="_Toc1226217947"/>
      <w:bookmarkStart w:id="68" w:name="_Toc175485471"/>
      <w:r>
        <w:t>Integracija umetne inteligence</w:t>
      </w:r>
      <w:bookmarkEnd w:id="67"/>
      <w:bookmarkEnd w:id="68"/>
    </w:p>
    <w:p w14:paraId="65CC7B8A" w14:textId="4A983205" w:rsidR="00F04DDD" w:rsidRPr="000574F0" w:rsidRDefault="00F04DDD" w:rsidP="00D96EBC">
      <w:pPr>
        <w:pStyle w:val="Odstavekseznama"/>
        <w:numPr>
          <w:ilvl w:val="0"/>
          <w:numId w:val="13"/>
        </w:numPr>
        <w:spacing w:after="160" w:line="276" w:lineRule="auto"/>
      </w:pPr>
      <w:r w:rsidRPr="00937A49">
        <w:rPr>
          <w:b/>
          <w:bCs/>
        </w:rPr>
        <w:t>Model umetne inteligence (Python):</w:t>
      </w:r>
      <w:r w:rsidR="006A6A80">
        <w:rPr>
          <w:b/>
          <w:bCs/>
        </w:rPr>
        <w:t xml:space="preserve"> </w:t>
      </w:r>
      <w:r w:rsidRPr="000574F0">
        <w:t xml:space="preserve">Model umetne inteligence je razvit za analizo datotek, ki jih </w:t>
      </w:r>
      <w:r>
        <w:t>upravljalci</w:t>
      </w:r>
      <w:r w:rsidRPr="000574F0">
        <w:t xml:space="preserve"> naložijo, in za odgovarjanje na vprašanja uporabnikov. Prav tako preučuje kvize, ki jih izpolnijo uporabniki, </w:t>
      </w:r>
      <w:r w:rsidR="00C74C41">
        <w:t>ter le-te</w:t>
      </w:r>
      <w:r w:rsidRPr="000574F0">
        <w:t xml:space="preserve"> ocenjuje.</w:t>
      </w:r>
    </w:p>
    <w:p w14:paraId="70AC4428" w14:textId="77777777" w:rsidR="00F04DDD" w:rsidRDefault="00F04DDD" w:rsidP="005639F9">
      <w:pPr>
        <w:pStyle w:val="Naslov2"/>
        <w:spacing w:line="276" w:lineRule="auto"/>
      </w:pPr>
      <w:bookmarkStart w:id="69" w:name="_Toc78857989"/>
      <w:bookmarkStart w:id="70" w:name="_Toc175485472"/>
      <w:r>
        <w:t>Deployment</w:t>
      </w:r>
      <w:bookmarkEnd w:id="69"/>
      <w:bookmarkEnd w:id="70"/>
    </w:p>
    <w:p w14:paraId="22D15849" w14:textId="08907659" w:rsidR="00F04DDD" w:rsidRPr="008E5B45" w:rsidRDefault="00F04DDD" w:rsidP="00D96EBC">
      <w:pPr>
        <w:pStyle w:val="Odstavekseznama"/>
        <w:numPr>
          <w:ilvl w:val="0"/>
          <w:numId w:val="2"/>
        </w:numPr>
        <w:spacing w:after="160" w:line="276" w:lineRule="auto"/>
        <w:rPr>
          <w:b/>
          <w:bCs/>
        </w:rPr>
      </w:pPr>
      <w:r w:rsidRPr="47940BD1">
        <w:rPr>
          <w:b/>
          <w:bCs/>
        </w:rPr>
        <w:t xml:space="preserve">Vercel: </w:t>
      </w:r>
      <w:r>
        <w:t>Vercel smo uporabili za uvajanje našega zaledja in obličja iz naše platforme. Vercelova zmogljiva infrastruktura omogoča samodejno skaliranje, optimizirano delovanje in racionalizirano stalno uvajanje. To nam omogoča, da učinkovito zagotovimo robustno, visoko zmogljivo aplikacijo z minimalnim naporom, kar zagotavlja nemoteno uporabniško izkušnjo in hitre razvojne cikle.</w:t>
      </w:r>
    </w:p>
    <w:p w14:paraId="05CC43B6" w14:textId="7CB140AB" w:rsidR="00F04DDD" w:rsidRDefault="00F04DDD" w:rsidP="00D96EBC">
      <w:pPr>
        <w:pStyle w:val="Odstavekseznama"/>
        <w:numPr>
          <w:ilvl w:val="0"/>
          <w:numId w:val="2"/>
        </w:numPr>
        <w:spacing w:after="160" w:line="276" w:lineRule="auto"/>
      </w:pPr>
      <w:r w:rsidRPr="47940BD1">
        <w:rPr>
          <w:b/>
          <w:bCs/>
        </w:rPr>
        <w:t xml:space="preserve">Render: </w:t>
      </w:r>
      <w:r>
        <w:t>Render smo uporabili za uvajanje dela našega zaledja, ki se ukvarja z AI, učenjem in treniranjem AI ter generacijo učnih primerkov</w:t>
      </w:r>
      <w:r w:rsidRPr="47940BD1">
        <w:rPr>
          <w:b/>
          <w:bCs/>
        </w:rPr>
        <w:t>.</w:t>
      </w:r>
      <w:r>
        <w:t xml:space="preserve"> Renderjeva zmogljiva infrastruktura omogoča samodejno skaliranje, optimizirano delovanje in racionalizirano stalno uvajanje. To nam omogoča, da učinkovito zagotovimo robustno, visoko zmogljivo aplikacijo z minimalnim naporom, kar zagotavlja nemoteno uporabniško izkušnjo in pospešene razvojne cikle. Takšen način nam omogoča tudi ločitev vitalnih procesov od požrešnejših procesov za zagotavljanje konstantne dostopnosti in funkcionalnosti.</w:t>
      </w:r>
    </w:p>
    <w:p w14:paraId="084E5578" w14:textId="77777777" w:rsidR="00F04DDD" w:rsidRDefault="00F04DDD" w:rsidP="00D96EBC">
      <w:pPr>
        <w:pStyle w:val="Odstavekseznama"/>
        <w:numPr>
          <w:ilvl w:val="0"/>
          <w:numId w:val="2"/>
        </w:numPr>
        <w:spacing w:after="160" w:line="276" w:lineRule="auto"/>
      </w:pPr>
      <w:r w:rsidRPr="00230B64">
        <w:rPr>
          <w:b/>
          <w:bCs/>
        </w:rPr>
        <w:t>OpenAI</w:t>
      </w:r>
      <w:r>
        <w:t xml:space="preserve">: OpenAI smo uporabili za gostovanje modelov umetne inteligence, hrambo učnih podatkov in trening modelov. OpenAI infrastruktura omogoča samodejno </w:t>
      </w:r>
      <w:r>
        <w:lastRenderedPageBreak/>
        <w:t>skaliranje, optimizirano delovanje in racionalizirano stalno uvajanje. To nam omogoča, da učinkovito zagotovimo robustno in nemoteno uporabniško izkušnjo.</w:t>
      </w:r>
    </w:p>
    <w:p w14:paraId="4BA29821" w14:textId="77777777" w:rsidR="004E39EF" w:rsidRDefault="004E39EF" w:rsidP="005639F9">
      <w:pPr>
        <w:keepNext/>
        <w:spacing w:line="276" w:lineRule="auto"/>
        <w:jc w:val="center"/>
      </w:pPr>
      <w:r w:rsidRPr="000574F0">
        <w:rPr>
          <w:noProof/>
        </w:rPr>
        <w:drawing>
          <wp:inline distT="0" distB="0" distL="0" distR="0" wp14:anchorId="55A38419" wp14:editId="298576F9">
            <wp:extent cx="3672840" cy="3223599"/>
            <wp:effectExtent l="0" t="0" r="3810" b="0"/>
            <wp:docPr id="548616139" name="Picture 548616139" descr="Diagram arhitekture iz orodja SkillsBo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8373" cy="3246009"/>
                    </a:xfrm>
                    <a:prstGeom prst="rect">
                      <a:avLst/>
                    </a:prstGeom>
                  </pic:spPr>
                </pic:pic>
              </a:graphicData>
            </a:graphic>
          </wp:inline>
        </w:drawing>
      </w:r>
    </w:p>
    <w:p w14:paraId="4031807C" w14:textId="728D11E3" w:rsidR="00F04DDD" w:rsidRDefault="004E39EF" w:rsidP="005639F9">
      <w:pPr>
        <w:pStyle w:val="Napis"/>
        <w:spacing w:line="276" w:lineRule="auto"/>
        <w:jc w:val="center"/>
      </w:pPr>
      <w:bookmarkStart w:id="71" w:name="_Toc175333826"/>
      <w:r>
        <w:t xml:space="preserve">Slika </w:t>
      </w:r>
      <w:r w:rsidR="00000000">
        <w:fldChar w:fldCharType="begin"/>
      </w:r>
      <w:r w:rsidR="00000000">
        <w:instrText xml:space="preserve"> SEQ Slika \* ARABIC </w:instrText>
      </w:r>
      <w:r w:rsidR="00000000">
        <w:fldChar w:fldCharType="separate"/>
      </w:r>
      <w:r w:rsidR="00723B3E">
        <w:rPr>
          <w:noProof/>
        </w:rPr>
        <w:t>14</w:t>
      </w:r>
      <w:r w:rsidR="00000000">
        <w:rPr>
          <w:noProof/>
        </w:rPr>
        <w:fldChar w:fldCharType="end"/>
      </w:r>
      <w:r>
        <w:t xml:space="preserve"> - Arhitekturni diagram</w:t>
      </w:r>
      <w:bookmarkEnd w:id="71"/>
    </w:p>
    <w:p w14:paraId="1253EBC0" w14:textId="5967425A" w:rsidR="00F04DDD" w:rsidRPr="000574F0" w:rsidRDefault="00F04DDD" w:rsidP="005639F9">
      <w:pPr>
        <w:spacing w:line="276" w:lineRule="auto"/>
        <w:jc w:val="left"/>
      </w:pPr>
      <w:r w:rsidRPr="000574F0">
        <w:t xml:space="preserve">Ta arhitektura podpira </w:t>
      </w:r>
      <w:r>
        <w:t>cilje</w:t>
      </w:r>
      <w:r w:rsidRPr="000574F0">
        <w:t xml:space="preserve"> platforme SkillsBooster, </w:t>
      </w:r>
      <w:r>
        <w:t>ki</w:t>
      </w:r>
      <w:r w:rsidRPr="000574F0">
        <w:t xml:space="preserve"> ocenjuje in razvija spretnosti zaposlenih s kombinacijo uporabniku prijaznih vmesnikov, vpogledov, ki jih poganja umetna inteligenca, in celovitih orodij za upravljanje.</w:t>
      </w:r>
    </w:p>
    <w:p w14:paraId="3887F1C7" w14:textId="77777777" w:rsidR="00F04DDD" w:rsidRPr="000574F0" w:rsidRDefault="00F04DDD" w:rsidP="005639F9">
      <w:pPr>
        <w:pStyle w:val="Naslov1"/>
        <w:spacing w:line="276" w:lineRule="auto"/>
      </w:pPr>
      <w:bookmarkStart w:id="72" w:name="_Toc2118204860"/>
      <w:bookmarkStart w:id="73" w:name="_Toc175485473"/>
      <w:r>
        <w:t>Tehnologije</w:t>
      </w:r>
      <w:bookmarkEnd w:id="72"/>
      <w:bookmarkEnd w:id="73"/>
    </w:p>
    <w:p w14:paraId="52532EA4" w14:textId="77777777" w:rsidR="00F04DDD" w:rsidRPr="000574F0" w:rsidRDefault="00F04DDD" w:rsidP="005639F9">
      <w:pPr>
        <w:pStyle w:val="Naslov2"/>
        <w:spacing w:line="276" w:lineRule="auto"/>
      </w:pPr>
      <w:bookmarkStart w:id="74" w:name="_Toc541031426"/>
      <w:bookmarkStart w:id="75" w:name="_Toc175485474"/>
      <w:r>
        <w:t>Openai</w:t>
      </w:r>
      <w:bookmarkEnd w:id="74"/>
      <w:bookmarkEnd w:id="75"/>
    </w:p>
    <w:p w14:paraId="5C313121" w14:textId="298527BF" w:rsidR="00F04DDD" w:rsidRPr="000574F0" w:rsidRDefault="009E6853" w:rsidP="005639F9">
      <w:pPr>
        <w:spacing w:line="276" w:lineRule="auto"/>
      </w:pPr>
      <w:r>
        <w:t>Uporabljali smo</w:t>
      </w:r>
      <w:r w:rsidR="00F04DDD" w:rsidRPr="000574F0">
        <w:t xml:space="preserve"> tehnologije OpenAI skupaj z usposabljanjem lastnih modelov AI. Napredni modeli OpenAI so igrali ključno vlogo pri izboljšanju našega sistema, saj nam omogočajo analizo datotek, ki so jih naložili upravitelji, učenje iz njihove vsebine in zagotavljanje inteligentne pomoči uporabnikom.</w:t>
      </w:r>
    </w:p>
    <w:p w14:paraId="663699E0" w14:textId="1FD4370B" w:rsidR="00F04DDD" w:rsidRPr="000574F0" w:rsidRDefault="00F04DDD" w:rsidP="005639F9">
      <w:pPr>
        <w:spacing w:line="276" w:lineRule="auto"/>
      </w:pPr>
      <w:r w:rsidRPr="000574F0">
        <w:t>Naši modeli umetne inteligence so razvrščeni v specializiran</w:t>
      </w:r>
      <w:r w:rsidR="009E6853">
        <w:t>e</w:t>
      </w:r>
      <w:r w:rsidRPr="000574F0">
        <w:t xml:space="preserve"> </w:t>
      </w:r>
      <w:r w:rsidR="009E6853">
        <w:t>domene</w:t>
      </w:r>
      <w:r w:rsidRPr="000574F0">
        <w:t xml:space="preserve"> znanja. Na primer, v domeni, kot je "statistika", imamo namenski model umetne inteligence, ki je bil posebej usposobljen za to </w:t>
      </w:r>
      <w:r w:rsidR="00FC43EE">
        <w:t>domeno</w:t>
      </w:r>
      <w:r w:rsidRPr="000574F0">
        <w:t>. Študijska gradiva, ki so na voljo študentom, se uporabljajo tudi za izboljšanje in poglabljanje razumevanja predmeta umetne inteligence, kar zagotavlja nenehno izboljševanje. Uporabniki lahko postavljajo vprašanja specializirani umetni inteligenci, ki bo dala najbolj natančne in pronicljive odgovore.</w:t>
      </w:r>
    </w:p>
    <w:p w14:paraId="57BA0CE0" w14:textId="3D35AB88" w:rsidR="00F04DDD" w:rsidRPr="000574F0" w:rsidRDefault="00F04DDD" w:rsidP="005639F9">
      <w:pPr>
        <w:spacing w:line="276" w:lineRule="auto"/>
      </w:pPr>
      <w:r w:rsidRPr="000574F0">
        <w:t xml:space="preserve">Postopek natančne nastavitve je avtomatiziran in zahteva le, da učitelji kliknejo zeleni gumb »Posodobi model«, da osvežijo AI. Medtem ko se model posodablja, so prejšnje različice še vedno dostopne. Poleg tega je AI na voljo vsem študentom prek </w:t>
      </w:r>
      <w:r w:rsidR="009E6853">
        <w:t>okna</w:t>
      </w:r>
      <w:r w:rsidRPr="000574F0">
        <w:t xml:space="preserve"> v spodnjem desnem kotu domene, ki zagotavlja takojšnjo podporo za njihova vprašanja. Prav tako je sposoben pregledati in ocenjevati kvize, ki jih izpolnijo uporabniki.</w:t>
      </w:r>
    </w:p>
    <w:p w14:paraId="178CD9CD" w14:textId="77777777" w:rsidR="00F04DDD" w:rsidRPr="000574F0" w:rsidRDefault="00F04DDD" w:rsidP="005639F9">
      <w:pPr>
        <w:pStyle w:val="Naslov2"/>
        <w:spacing w:line="276" w:lineRule="auto"/>
      </w:pPr>
      <w:bookmarkStart w:id="76" w:name="_Toc258932175"/>
      <w:bookmarkStart w:id="77" w:name="_Toc175485475"/>
      <w:r>
        <w:lastRenderedPageBreak/>
        <w:t>Python</w:t>
      </w:r>
      <w:bookmarkEnd w:id="76"/>
      <w:bookmarkEnd w:id="77"/>
    </w:p>
    <w:p w14:paraId="118C3A95" w14:textId="39805B18" w:rsidR="00F04DDD" w:rsidRPr="000574F0" w:rsidRDefault="00F04DDD" w:rsidP="005639F9">
      <w:pPr>
        <w:spacing w:line="276" w:lineRule="auto"/>
      </w:pPr>
      <w:r w:rsidRPr="000574F0">
        <w:t>V našem projektu smo uporabili Python za pisanje kode za usposabljanje naših modelov AI. Python</w:t>
      </w:r>
      <w:r w:rsidR="009E6853">
        <w:t>-</w:t>
      </w:r>
      <w:r w:rsidRPr="000574F0">
        <w:t>ov robusten ekosistem knjižnic in ogrodij je idealna izbira za razvoj in natančno nastavitev algoritmov strojnega učenja. Python</w:t>
      </w:r>
      <w:r w:rsidR="009E6853">
        <w:t>-</w:t>
      </w:r>
      <w:r w:rsidRPr="000574F0">
        <w:t>ova vsestranskost in obsežna podpora strojnemu učenju sta omogočila učinkovit in uspešen proces usposabljanja modelov.</w:t>
      </w:r>
    </w:p>
    <w:p w14:paraId="4BB026F1" w14:textId="77777777" w:rsidR="00F04DDD" w:rsidRPr="000574F0" w:rsidRDefault="00F04DDD" w:rsidP="005639F9">
      <w:pPr>
        <w:pStyle w:val="Naslov2"/>
        <w:spacing w:line="276" w:lineRule="auto"/>
      </w:pPr>
      <w:bookmarkStart w:id="78" w:name="_Toc1129256647"/>
      <w:bookmarkStart w:id="79" w:name="_Toc175485476"/>
      <w:r>
        <w:t>Firebase</w:t>
      </w:r>
      <w:bookmarkEnd w:id="78"/>
      <w:bookmarkEnd w:id="79"/>
    </w:p>
    <w:p w14:paraId="3FD2C9F6" w14:textId="05BFD6E5" w:rsidR="00F04DDD" w:rsidRPr="000574F0" w:rsidRDefault="00F04DDD" w:rsidP="005639F9">
      <w:pPr>
        <w:spacing w:line="276" w:lineRule="auto"/>
      </w:pPr>
      <w:r w:rsidRPr="000574F0">
        <w:t>Firebase smo v veliki meri uporabljali za podporo različnim funkcionalnostim znotraj naše platforme. Za upravljanje uporabnikov smo uvedli Firebase</w:t>
      </w:r>
      <w:r w:rsidR="005D4409">
        <w:t xml:space="preserve"> Authentication</w:t>
      </w:r>
      <w:r w:rsidRPr="000574F0">
        <w:t>, ki je uporabnikom omogočilo registracijo, prijavo in odjavo z e-poštnim naslovom in geslom. Ta storitev nam je omogočila tudi upravljanje trajanja sej, s čimer smo zagotovili, da so uporabniki samodejno odjavljeni po določenem obdobju nedejavnosti</w:t>
      </w:r>
      <w:r w:rsidR="00182A8F">
        <w:t>.</w:t>
      </w:r>
    </w:p>
    <w:p w14:paraId="149AB71D" w14:textId="7983ED7B" w:rsidR="00F04DDD" w:rsidRPr="000574F0" w:rsidRDefault="00F04DDD" w:rsidP="005639F9">
      <w:pPr>
        <w:spacing w:line="276" w:lineRule="auto"/>
      </w:pPr>
      <w:r w:rsidRPr="000574F0">
        <w:t xml:space="preserve">Poleg tega je bil Firebase Storage uporabljen za upravljanje in shranjevanje </w:t>
      </w:r>
      <w:r w:rsidR="00182A8F">
        <w:t>učnega</w:t>
      </w:r>
      <w:r w:rsidRPr="000574F0">
        <w:t xml:space="preserve"> gradiva v dinamično dodanih domenah znanja. Ta storitev nam je omogočila nalaganje in varno shranjevanje datotek, ki so jih prispevali </w:t>
      </w:r>
      <w:r w:rsidR="00740000">
        <w:t>upravitelji</w:t>
      </w:r>
      <w:r w:rsidRPr="000574F0">
        <w:t xml:space="preserve"> podjetja, s čimer smo zagotovili, da so bili viri zlahka dostopni in dobro organizirani.</w:t>
      </w:r>
    </w:p>
    <w:p w14:paraId="0E6F97B9" w14:textId="3C53BC1B" w:rsidR="00F04DDD" w:rsidRDefault="00F04DDD" w:rsidP="005639F9">
      <w:pPr>
        <w:spacing w:line="276" w:lineRule="auto"/>
      </w:pPr>
      <w:r>
        <w:t xml:space="preserve">Za shranjevanje podatkov smo uporabili Firebase Cloud Firestore, kjer smo organizirali in vzdrževali naše </w:t>
      </w:r>
      <w:r w:rsidR="002868F6">
        <w:t>entitete</w:t>
      </w:r>
      <w:r>
        <w:t>. Ta baza podatkov NoSQL nam je omogočila obdelavo in poizvedovanje po naših podatkih na prilagodljiv in razširljiv način, kar podpira dinamične potrebe naše aplikacije. Struktura naše baze podatkov je vključevala različne zbirke in dokumente, vsak s posebnimi atributi, prilagojenimi zahtevam naše aplikacije.</w:t>
      </w:r>
    </w:p>
    <w:p w14:paraId="6A1C52EB" w14:textId="77777777" w:rsidR="00F04DDD" w:rsidRPr="000574F0" w:rsidRDefault="00F04DDD" w:rsidP="005639F9">
      <w:pPr>
        <w:pStyle w:val="Naslov2"/>
        <w:spacing w:line="276" w:lineRule="auto"/>
      </w:pPr>
      <w:bookmarkStart w:id="80" w:name="_Toc67094518"/>
      <w:bookmarkStart w:id="81" w:name="_Toc175485477"/>
      <w:r>
        <w:t>Express Js</w:t>
      </w:r>
      <w:bookmarkEnd w:id="80"/>
      <w:bookmarkEnd w:id="81"/>
    </w:p>
    <w:p w14:paraId="5BA602D9" w14:textId="14AFD48D" w:rsidR="00F04DDD" w:rsidRPr="000574F0" w:rsidRDefault="00F04DDD" w:rsidP="005639F9">
      <w:pPr>
        <w:spacing w:line="276" w:lineRule="auto"/>
      </w:pPr>
      <w:r w:rsidRPr="000574F0">
        <w:t>Za zaledje smo uporabili Express.js, minimalen in prilagodljiv okvir Node.js spletnih aplikacij. Express.js je zagotovil robusten nabor funkcij za izdelavo strežniških aplikacij in API-jev, kar je poenostavilo naš razvojni proces. Njegova vmesna arhitektura nam je omogočila obravnavo zahtev HTTP, upravljanje poti in nemoteno integracijo različnih funkcionalnosti</w:t>
      </w:r>
      <w:r w:rsidR="00622F4A">
        <w:t>.</w:t>
      </w:r>
    </w:p>
    <w:p w14:paraId="0AC813E1" w14:textId="77777777" w:rsidR="00F04DDD" w:rsidRPr="000574F0" w:rsidRDefault="00F04DDD" w:rsidP="005639F9">
      <w:pPr>
        <w:pStyle w:val="Naslov2"/>
        <w:spacing w:line="276" w:lineRule="auto"/>
      </w:pPr>
      <w:bookmarkStart w:id="82" w:name="_Toc108685181"/>
      <w:bookmarkStart w:id="83" w:name="_Toc175485478"/>
      <w:r>
        <w:t>Vite</w:t>
      </w:r>
      <w:bookmarkEnd w:id="82"/>
      <w:bookmarkEnd w:id="83"/>
    </w:p>
    <w:p w14:paraId="38AF586F" w14:textId="62362A6D" w:rsidR="00F04DDD" w:rsidRPr="000574F0" w:rsidRDefault="00F04DDD" w:rsidP="005639F9">
      <w:pPr>
        <w:spacing w:line="276" w:lineRule="auto"/>
      </w:pPr>
      <w:r w:rsidRPr="000574F0">
        <w:t xml:space="preserve">Vite smo uporabili kot naše sodobno orodje za izdelavo </w:t>
      </w:r>
      <w:r w:rsidR="00075175">
        <w:t>obličja</w:t>
      </w:r>
      <w:r w:rsidRPr="000574F0">
        <w:t xml:space="preserve">, ki je izboljšalo razvojno izkušnjo za naše spletne aplikacije. Vite, ki ga je razvil ustvarjalec Vue.js, obravnava omejitve zmogljivosti tradicionalnih orodij za gradnjo, kot je Webpack, zlasti v velikih projektih. Njegov hiter čas izdelave in učinkovit razvojni potek dela sta nam omogočila, da smo racionalizirali naš proces razvoja </w:t>
      </w:r>
      <w:r w:rsidR="009751D8">
        <w:t>obličja</w:t>
      </w:r>
      <w:r w:rsidRPr="000574F0">
        <w:t>, zaradi česar je bil bolj odziven in produktiven.</w:t>
      </w:r>
    </w:p>
    <w:p w14:paraId="39E06EEB" w14:textId="77777777" w:rsidR="00F04DDD" w:rsidRPr="000574F0" w:rsidRDefault="00F04DDD" w:rsidP="005639F9">
      <w:pPr>
        <w:pStyle w:val="Naslov2"/>
        <w:spacing w:line="276" w:lineRule="auto"/>
      </w:pPr>
      <w:bookmarkStart w:id="84" w:name="_Toc626328572"/>
      <w:bookmarkStart w:id="85" w:name="_Toc175485479"/>
      <w:r>
        <w:t>React Jsx</w:t>
      </w:r>
      <w:bookmarkEnd w:id="84"/>
      <w:bookmarkEnd w:id="85"/>
    </w:p>
    <w:p w14:paraId="720C09FB" w14:textId="27A2DBF1" w:rsidR="00F04DDD" w:rsidRDefault="00F04DDD" w:rsidP="005639F9">
      <w:pPr>
        <w:spacing w:line="276" w:lineRule="auto"/>
      </w:pPr>
      <w:r w:rsidRPr="000574F0">
        <w:t>Za izdelavo uporabniških vmesnikov smo uporabili React JSX. JSX je razširitev sintakse za JavaScript</w:t>
      </w:r>
      <w:r w:rsidR="00D96EBC">
        <w:t xml:space="preserve"> XML</w:t>
      </w:r>
      <w:r w:rsidR="00D96EBC" w:rsidRPr="000574F0">
        <w:t xml:space="preserve">, ki nam omogoča </w:t>
      </w:r>
      <w:r w:rsidR="00D96EBC">
        <w:t xml:space="preserve">lažje pisanje in vključevanje HTML in React kode. </w:t>
      </w:r>
      <w:r w:rsidRPr="000574F0">
        <w:t xml:space="preserve"> Ta pristop poenostavlja ustvarjanje in manipulacijo komponent uporabniškega vmesnika na deklarativni način, kar nam omogoča bolj intuitivno in učinkovito gradnjo kompleksnih vmesnikov.</w:t>
      </w:r>
    </w:p>
    <w:p w14:paraId="1EE9C832" w14:textId="77777777" w:rsidR="002B5C7D" w:rsidRPr="000574F0" w:rsidRDefault="002B5C7D" w:rsidP="005639F9">
      <w:pPr>
        <w:spacing w:line="276" w:lineRule="auto"/>
      </w:pPr>
    </w:p>
    <w:p w14:paraId="52E7CF81" w14:textId="6977422E" w:rsidR="00F04DDD" w:rsidRDefault="00F04DDD" w:rsidP="005639F9">
      <w:pPr>
        <w:pStyle w:val="Naslov1"/>
        <w:spacing w:line="276" w:lineRule="auto"/>
      </w:pPr>
      <w:bookmarkStart w:id="86" w:name="_Toc976609286"/>
      <w:bookmarkStart w:id="87" w:name="_Toc175485480"/>
      <w:r>
        <w:lastRenderedPageBreak/>
        <w:t>Struktura podatkovne baze</w:t>
      </w:r>
      <w:bookmarkEnd w:id="86"/>
      <w:r w:rsidR="00CD32CC">
        <w:t xml:space="preserve"> (NoSql)</w:t>
      </w:r>
      <w:bookmarkEnd w:id="87"/>
    </w:p>
    <w:p w14:paraId="2ED8C79C" w14:textId="010F686F" w:rsidR="007300BD" w:rsidRDefault="007300BD" w:rsidP="005639F9">
      <w:pPr>
        <w:pStyle w:val="Naslov2"/>
        <w:spacing w:line="276" w:lineRule="auto"/>
      </w:pPr>
      <w:bookmarkStart w:id="88" w:name="_Toc175485481"/>
      <w:r>
        <w:t>Entitetno-relacijski model</w:t>
      </w:r>
      <w:bookmarkEnd w:id="88"/>
    </w:p>
    <w:p w14:paraId="17C5D433" w14:textId="4EAA95F5" w:rsidR="00C373C9" w:rsidRPr="00C373C9" w:rsidRDefault="00F23674" w:rsidP="005639F9">
      <w:pPr>
        <w:spacing w:line="276" w:lineRule="auto"/>
      </w:pPr>
      <w:r w:rsidRPr="00F23674">
        <w:t>V fazi načrtovanja smo oblikovali</w:t>
      </w:r>
      <w:r w:rsidR="004C59C7">
        <w:t xml:space="preserve"> tudi</w:t>
      </w:r>
      <w:r w:rsidRPr="00F23674">
        <w:t xml:space="preserve"> ER model, ki jasno prikazuje razmerja med ključnimi entitetami našega sistema. S tem modelom smo postavili temelje za učinkovito bazo podatkov, </w:t>
      </w:r>
      <w:r>
        <w:t>vendar smo tekom implementacije določene povezave spremenili, nekatere entitete pa smo združili</w:t>
      </w:r>
      <w:r w:rsidRPr="00F23674">
        <w:t>.</w:t>
      </w:r>
    </w:p>
    <w:p w14:paraId="13963A31" w14:textId="77777777" w:rsidR="007300BD" w:rsidRDefault="007300BD" w:rsidP="005639F9">
      <w:pPr>
        <w:keepNext/>
        <w:spacing w:line="276" w:lineRule="auto"/>
        <w:jc w:val="center"/>
      </w:pPr>
      <w:r>
        <w:rPr>
          <w:noProof/>
        </w:rPr>
        <w:drawing>
          <wp:inline distT="0" distB="0" distL="0" distR="0" wp14:anchorId="7B7C1650" wp14:editId="23A94C0C">
            <wp:extent cx="5539740" cy="2832155"/>
            <wp:effectExtent l="0" t="0" r="3810" b="6350"/>
            <wp:docPr id="1840703308" name="Slika 1" descr="Slika, ki vsebuje besede besedilo, posnetek zaslona, diagram,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55418" cy="2840170"/>
                    </a:xfrm>
                    <a:prstGeom prst="rect">
                      <a:avLst/>
                    </a:prstGeom>
                  </pic:spPr>
                </pic:pic>
              </a:graphicData>
            </a:graphic>
          </wp:inline>
        </w:drawing>
      </w:r>
    </w:p>
    <w:p w14:paraId="05432200" w14:textId="3EC5F505" w:rsidR="007300BD" w:rsidRPr="000574F0" w:rsidRDefault="007300BD" w:rsidP="005639F9">
      <w:pPr>
        <w:pStyle w:val="Napis"/>
        <w:spacing w:line="276" w:lineRule="auto"/>
        <w:jc w:val="center"/>
      </w:pPr>
      <w:bookmarkStart w:id="89" w:name="_Toc175333827"/>
      <w:r>
        <w:t xml:space="preserve">Slika </w:t>
      </w:r>
      <w:r w:rsidR="00000000">
        <w:fldChar w:fldCharType="begin"/>
      </w:r>
      <w:r w:rsidR="00000000">
        <w:instrText xml:space="preserve"> SEQ Slika \* ARABIC </w:instrText>
      </w:r>
      <w:r w:rsidR="00000000">
        <w:fldChar w:fldCharType="separate"/>
      </w:r>
      <w:r w:rsidR="00723B3E">
        <w:rPr>
          <w:noProof/>
        </w:rPr>
        <w:t>15</w:t>
      </w:r>
      <w:r w:rsidR="00000000">
        <w:rPr>
          <w:noProof/>
        </w:rPr>
        <w:fldChar w:fldCharType="end"/>
      </w:r>
      <w:r>
        <w:t xml:space="preserve"> - ER model</w:t>
      </w:r>
      <w:bookmarkEnd w:id="89"/>
    </w:p>
    <w:p w14:paraId="1D0CEABE" w14:textId="3A3321B3" w:rsidR="007300BD" w:rsidRPr="007300BD" w:rsidRDefault="007300BD" w:rsidP="005639F9">
      <w:pPr>
        <w:pStyle w:val="Naslov2"/>
        <w:spacing w:line="276" w:lineRule="auto"/>
      </w:pPr>
      <w:bookmarkStart w:id="90" w:name="_Toc175485482"/>
      <w:r>
        <w:t>Kolekcije in dokumenti v podatkovni bazi</w:t>
      </w:r>
      <w:bookmarkEnd w:id="90"/>
    </w:p>
    <w:p w14:paraId="2210624E" w14:textId="77777777" w:rsidR="00F04DDD" w:rsidRDefault="00F04DDD" w:rsidP="00D96EBC">
      <w:pPr>
        <w:pStyle w:val="Odstavekseznama"/>
        <w:numPr>
          <w:ilvl w:val="0"/>
          <w:numId w:val="3"/>
        </w:numPr>
        <w:spacing w:after="160" w:line="276" w:lineRule="auto"/>
        <w:rPr>
          <w:b/>
          <w:bCs/>
        </w:rPr>
      </w:pPr>
      <w:r w:rsidRPr="5EFD6E0D">
        <w:rPr>
          <w:b/>
          <w:bCs/>
        </w:rPr>
        <w:t>Companies (registrirana podjetja):</w:t>
      </w:r>
    </w:p>
    <w:p w14:paraId="69980707" w14:textId="77777777" w:rsidR="00F04DDD" w:rsidRDefault="00F04DDD" w:rsidP="00D96EBC">
      <w:pPr>
        <w:pStyle w:val="Odstavekseznama"/>
        <w:numPr>
          <w:ilvl w:val="1"/>
          <w:numId w:val="3"/>
        </w:numPr>
        <w:spacing w:after="160" w:line="276" w:lineRule="auto"/>
      </w:pPr>
      <w:r>
        <w:t>address (naslov registriranega podjetja),</w:t>
      </w:r>
    </w:p>
    <w:p w14:paraId="08527655" w14:textId="77777777" w:rsidR="00F04DDD" w:rsidRDefault="00F04DDD" w:rsidP="00D96EBC">
      <w:pPr>
        <w:pStyle w:val="Odstavekseznama"/>
        <w:numPr>
          <w:ilvl w:val="1"/>
          <w:numId w:val="3"/>
        </w:numPr>
        <w:spacing w:after="160" w:line="276" w:lineRule="auto"/>
      </w:pPr>
      <w:r>
        <w:t>admin (email administratorja registriranega podjetja),</w:t>
      </w:r>
    </w:p>
    <w:p w14:paraId="5E9245BD" w14:textId="77777777" w:rsidR="00F04DDD" w:rsidRDefault="00F04DDD" w:rsidP="00D96EBC">
      <w:pPr>
        <w:pStyle w:val="Odstavekseznama"/>
        <w:numPr>
          <w:ilvl w:val="1"/>
          <w:numId w:val="3"/>
        </w:numPr>
        <w:spacing w:after="160" w:line="276" w:lineRule="auto"/>
      </w:pPr>
      <w:r>
        <w:t>name (naziv registriranega podjetja),</w:t>
      </w:r>
    </w:p>
    <w:p w14:paraId="2C8A399B" w14:textId="77777777" w:rsidR="00F04DDD" w:rsidRDefault="00F04DDD" w:rsidP="00D96EBC">
      <w:pPr>
        <w:pStyle w:val="Odstavekseznama"/>
        <w:numPr>
          <w:ilvl w:val="1"/>
          <w:numId w:val="3"/>
        </w:numPr>
        <w:spacing w:after="160" w:line="276" w:lineRule="auto"/>
      </w:pPr>
      <w:r>
        <w:t>postal_code (poštna številka registriranega podjetja)</w:t>
      </w:r>
    </w:p>
    <w:p w14:paraId="4DD0AFE5" w14:textId="77777777" w:rsidR="00F04DDD" w:rsidRDefault="00F04DDD" w:rsidP="00D96EBC">
      <w:pPr>
        <w:pStyle w:val="Odstavekseznama"/>
        <w:numPr>
          <w:ilvl w:val="0"/>
          <w:numId w:val="3"/>
        </w:numPr>
        <w:spacing w:after="160" w:line="276" w:lineRule="auto"/>
        <w:rPr>
          <w:b/>
          <w:bCs/>
        </w:rPr>
      </w:pPr>
      <w:r w:rsidRPr="5EFD6E0D">
        <w:rPr>
          <w:b/>
          <w:bCs/>
        </w:rPr>
        <w:t>Knowledge_domains (dodane domene znanja):</w:t>
      </w:r>
    </w:p>
    <w:p w14:paraId="59F8D40F" w14:textId="77777777" w:rsidR="00F04DDD" w:rsidRDefault="00F04DDD" w:rsidP="00D96EBC">
      <w:pPr>
        <w:pStyle w:val="Odstavekseznama"/>
        <w:numPr>
          <w:ilvl w:val="1"/>
          <w:numId w:val="3"/>
        </w:numPr>
        <w:spacing w:after="160" w:line="276" w:lineRule="auto"/>
      </w:pPr>
      <w:r>
        <w:t>description (opis domene znanja),</w:t>
      </w:r>
    </w:p>
    <w:p w14:paraId="39EC248F" w14:textId="77777777" w:rsidR="00F04DDD" w:rsidRDefault="00F04DDD" w:rsidP="00D96EBC">
      <w:pPr>
        <w:pStyle w:val="Odstavekseznama"/>
        <w:numPr>
          <w:ilvl w:val="1"/>
          <w:numId w:val="3"/>
        </w:numPr>
        <w:spacing w:after="160" w:line="276" w:lineRule="auto"/>
      </w:pPr>
      <w:r>
        <w:t>employees (emaili uporabnikov, dodanih v domeno znanja),</w:t>
      </w:r>
    </w:p>
    <w:p w14:paraId="33434503" w14:textId="77777777" w:rsidR="00F04DDD" w:rsidRDefault="00F04DDD" w:rsidP="00D96EBC">
      <w:pPr>
        <w:pStyle w:val="Odstavekseznama"/>
        <w:numPr>
          <w:ilvl w:val="1"/>
          <w:numId w:val="3"/>
        </w:numPr>
        <w:spacing w:after="160" w:line="276" w:lineRule="auto"/>
      </w:pPr>
      <w:r>
        <w:t>key_skills (ključna znanja v domeni znanja),</w:t>
      </w:r>
    </w:p>
    <w:p w14:paraId="36BB4D5F" w14:textId="77777777" w:rsidR="00F04DDD" w:rsidRDefault="00F04DDD" w:rsidP="00D96EBC">
      <w:pPr>
        <w:pStyle w:val="Odstavekseznama"/>
        <w:numPr>
          <w:ilvl w:val="1"/>
          <w:numId w:val="3"/>
        </w:numPr>
        <w:spacing w:after="160" w:line="276" w:lineRule="auto"/>
      </w:pPr>
      <w:r>
        <w:t>learning_materials (nazivi učnih gradiv, dodanih v domeno znanja),</w:t>
      </w:r>
    </w:p>
    <w:p w14:paraId="4A9401B7" w14:textId="77777777" w:rsidR="00F04DDD" w:rsidRDefault="00F04DDD" w:rsidP="00D96EBC">
      <w:pPr>
        <w:pStyle w:val="Odstavekseznama"/>
        <w:numPr>
          <w:ilvl w:val="1"/>
          <w:numId w:val="3"/>
        </w:numPr>
        <w:spacing w:after="160" w:line="276" w:lineRule="auto"/>
      </w:pPr>
      <w:r>
        <w:t>links (nazivi povezav, dodanih v domeno znanja),</w:t>
      </w:r>
    </w:p>
    <w:p w14:paraId="2B1298E8" w14:textId="77777777" w:rsidR="00F04DDD" w:rsidRDefault="00F04DDD" w:rsidP="00D96EBC">
      <w:pPr>
        <w:pStyle w:val="Odstavekseznama"/>
        <w:numPr>
          <w:ilvl w:val="1"/>
          <w:numId w:val="3"/>
        </w:numPr>
        <w:spacing w:after="160" w:line="276" w:lineRule="auto"/>
      </w:pPr>
      <w:r>
        <w:t>name (naziv domene znanja),</w:t>
      </w:r>
    </w:p>
    <w:p w14:paraId="0380C471" w14:textId="77777777" w:rsidR="00F04DDD" w:rsidRDefault="00F04DDD" w:rsidP="00D96EBC">
      <w:pPr>
        <w:pStyle w:val="Odstavekseznama"/>
        <w:numPr>
          <w:ilvl w:val="1"/>
          <w:numId w:val="3"/>
        </w:numPr>
        <w:spacing w:after="160" w:line="276" w:lineRule="auto"/>
      </w:pPr>
      <w:r>
        <w:t>owner (email uporabnika, ki je ustvari domeno znanja),</w:t>
      </w:r>
    </w:p>
    <w:p w14:paraId="7DFCD373" w14:textId="77777777" w:rsidR="00F04DDD" w:rsidRDefault="00F04DDD" w:rsidP="00D96EBC">
      <w:pPr>
        <w:pStyle w:val="Odstavekseznama"/>
        <w:numPr>
          <w:ilvl w:val="1"/>
          <w:numId w:val="3"/>
        </w:numPr>
        <w:spacing w:after="160" w:line="276" w:lineRule="auto"/>
      </w:pPr>
      <w:r>
        <w:t>quizzes (identifikatorji kvizov, dodanih v domeno znanja),</w:t>
      </w:r>
    </w:p>
    <w:p w14:paraId="6748F004" w14:textId="77777777" w:rsidR="00F04DDD" w:rsidRDefault="00F04DDD" w:rsidP="00D96EBC">
      <w:pPr>
        <w:pStyle w:val="Odstavekseznama"/>
        <w:numPr>
          <w:ilvl w:val="1"/>
          <w:numId w:val="3"/>
        </w:numPr>
        <w:spacing w:after="160" w:line="276" w:lineRule="auto"/>
      </w:pPr>
      <w:r>
        <w:t>results (rezultati uporabnikov, dodanih v domeno)</w:t>
      </w:r>
    </w:p>
    <w:p w14:paraId="742CB26D" w14:textId="77777777" w:rsidR="00F04DDD" w:rsidRDefault="00F04DDD" w:rsidP="00D96EBC">
      <w:pPr>
        <w:pStyle w:val="Odstavekseznama"/>
        <w:numPr>
          <w:ilvl w:val="0"/>
          <w:numId w:val="3"/>
        </w:numPr>
        <w:spacing w:after="160" w:line="276" w:lineRule="auto"/>
        <w:rPr>
          <w:b/>
          <w:bCs/>
        </w:rPr>
      </w:pPr>
      <w:r w:rsidRPr="5EFD6E0D">
        <w:rPr>
          <w:b/>
          <w:bCs/>
        </w:rPr>
        <w:t>Questions (ustvarjena vprašanja iz kvizov):</w:t>
      </w:r>
    </w:p>
    <w:p w14:paraId="71C5EBCB" w14:textId="77777777" w:rsidR="00F04DDD" w:rsidRDefault="00F04DDD" w:rsidP="00D96EBC">
      <w:pPr>
        <w:pStyle w:val="Odstavekseznama"/>
        <w:numPr>
          <w:ilvl w:val="1"/>
          <w:numId w:val="3"/>
        </w:numPr>
        <w:spacing w:after="160" w:line="276" w:lineRule="auto"/>
      </w:pPr>
      <w:r>
        <w:t>answers (pravilni in nepravilni odgovori na dodano vprašanje),</w:t>
      </w:r>
    </w:p>
    <w:p w14:paraId="50F3AFAC" w14:textId="77777777" w:rsidR="00F04DDD" w:rsidRDefault="00F04DDD" w:rsidP="00D96EBC">
      <w:pPr>
        <w:pStyle w:val="Odstavekseznama"/>
        <w:numPr>
          <w:ilvl w:val="1"/>
          <w:numId w:val="3"/>
        </w:numPr>
        <w:spacing w:after="160" w:line="276" w:lineRule="auto"/>
      </w:pPr>
      <w:r>
        <w:t>question (dodano vprašanje),</w:t>
      </w:r>
    </w:p>
    <w:p w14:paraId="2FA74D1A" w14:textId="77777777" w:rsidR="00F04DDD" w:rsidRDefault="00F04DDD" w:rsidP="00D96EBC">
      <w:pPr>
        <w:pStyle w:val="Odstavekseznama"/>
        <w:numPr>
          <w:ilvl w:val="1"/>
          <w:numId w:val="3"/>
        </w:numPr>
        <w:spacing w:after="160" w:line="276" w:lineRule="auto"/>
      </w:pPr>
      <w:r>
        <w:t>quiz (identifikator kviza, v katerem je vprašanje),</w:t>
      </w:r>
    </w:p>
    <w:p w14:paraId="40459C56" w14:textId="77777777" w:rsidR="00F04DDD" w:rsidRDefault="00F04DDD" w:rsidP="00D96EBC">
      <w:pPr>
        <w:pStyle w:val="Odstavekseznama"/>
        <w:numPr>
          <w:ilvl w:val="1"/>
          <w:numId w:val="3"/>
        </w:numPr>
        <w:spacing w:after="160" w:line="276" w:lineRule="auto"/>
      </w:pPr>
      <w:r>
        <w:lastRenderedPageBreak/>
        <w:t>type (tip vprašanja)</w:t>
      </w:r>
    </w:p>
    <w:p w14:paraId="498B6A6E" w14:textId="77777777" w:rsidR="00F04DDD" w:rsidRDefault="00F04DDD" w:rsidP="00D96EBC">
      <w:pPr>
        <w:pStyle w:val="Odstavekseznama"/>
        <w:numPr>
          <w:ilvl w:val="0"/>
          <w:numId w:val="3"/>
        </w:numPr>
        <w:spacing w:after="160" w:line="276" w:lineRule="auto"/>
        <w:rPr>
          <w:b/>
          <w:bCs/>
        </w:rPr>
      </w:pPr>
      <w:r w:rsidRPr="5EFD6E0D">
        <w:rPr>
          <w:b/>
          <w:bCs/>
        </w:rPr>
        <w:t>Quizzes (ustvarjeni kvizi):</w:t>
      </w:r>
    </w:p>
    <w:p w14:paraId="047ED9FA" w14:textId="77777777" w:rsidR="00F04DDD" w:rsidRDefault="00F04DDD" w:rsidP="00D96EBC">
      <w:pPr>
        <w:pStyle w:val="Odstavekseznama"/>
        <w:numPr>
          <w:ilvl w:val="1"/>
          <w:numId w:val="3"/>
        </w:numPr>
        <w:spacing w:after="160" w:line="276" w:lineRule="auto"/>
      </w:pPr>
      <w:r>
        <w:t>name (naziv kviza),</w:t>
      </w:r>
    </w:p>
    <w:p w14:paraId="117D0166" w14:textId="77777777" w:rsidR="00F04DDD" w:rsidRDefault="00F04DDD" w:rsidP="00D96EBC">
      <w:pPr>
        <w:pStyle w:val="Odstavekseznama"/>
        <w:numPr>
          <w:ilvl w:val="1"/>
          <w:numId w:val="3"/>
        </w:numPr>
        <w:spacing w:after="160" w:line="276" w:lineRule="auto"/>
      </w:pPr>
      <w:r>
        <w:t>questions (identifikatorji vprašanj, ki so v kvizu),</w:t>
      </w:r>
    </w:p>
    <w:p w14:paraId="03AB54AA" w14:textId="77777777" w:rsidR="00F04DDD" w:rsidRDefault="00F04DDD" w:rsidP="00D96EBC">
      <w:pPr>
        <w:pStyle w:val="Odstavekseznama"/>
        <w:numPr>
          <w:ilvl w:val="1"/>
          <w:numId w:val="3"/>
        </w:numPr>
        <w:spacing w:after="160" w:line="276" w:lineRule="auto"/>
      </w:pPr>
      <w:r>
        <w:t>results (rezultati uporabnikov, ki morajo rešiti kviz)</w:t>
      </w:r>
    </w:p>
    <w:p w14:paraId="5EDBB07C" w14:textId="77777777" w:rsidR="00F04DDD" w:rsidRDefault="00F04DDD" w:rsidP="00D96EBC">
      <w:pPr>
        <w:pStyle w:val="Odstavekseznama"/>
        <w:numPr>
          <w:ilvl w:val="0"/>
          <w:numId w:val="3"/>
        </w:numPr>
        <w:spacing w:after="160" w:line="276" w:lineRule="auto"/>
        <w:rPr>
          <w:b/>
          <w:bCs/>
        </w:rPr>
      </w:pPr>
      <w:r w:rsidRPr="5EFD6E0D">
        <w:rPr>
          <w:b/>
          <w:bCs/>
        </w:rPr>
        <w:t>Users (dodani uporabniki):</w:t>
      </w:r>
    </w:p>
    <w:p w14:paraId="2D0E5DC3" w14:textId="77777777" w:rsidR="00F04DDD" w:rsidRDefault="00F04DDD" w:rsidP="00D96EBC">
      <w:pPr>
        <w:pStyle w:val="Odstavekseznama"/>
        <w:numPr>
          <w:ilvl w:val="1"/>
          <w:numId w:val="3"/>
        </w:numPr>
        <w:spacing w:after="160" w:line="276" w:lineRule="auto"/>
      </w:pPr>
      <w:r>
        <w:t>admin (email administratorja, ki je dodal uporabnika),</w:t>
      </w:r>
    </w:p>
    <w:p w14:paraId="1B2FDE14" w14:textId="77777777" w:rsidR="00F04DDD" w:rsidRDefault="00F04DDD" w:rsidP="00D96EBC">
      <w:pPr>
        <w:pStyle w:val="Odstavekseznama"/>
        <w:numPr>
          <w:ilvl w:val="1"/>
          <w:numId w:val="3"/>
        </w:numPr>
        <w:spacing w:after="160" w:line="276" w:lineRule="auto"/>
      </w:pPr>
      <w:r>
        <w:t>email (email uporabnika),</w:t>
      </w:r>
    </w:p>
    <w:p w14:paraId="16676FBF" w14:textId="77777777" w:rsidR="00F04DDD" w:rsidRDefault="00F04DDD" w:rsidP="00D96EBC">
      <w:pPr>
        <w:pStyle w:val="Odstavekseznama"/>
        <w:numPr>
          <w:ilvl w:val="1"/>
          <w:numId w:val="3"/>
        </w:numPr>
        <w:spacing w:after="160" w:line="276" w:lineRule="auto"/>
      </w:pPr>
      <w:r>
        <w:t>full_name (ime uporabnika),</w:t>
      </w:r>
    </w:p>
    <w:p w14:paraId="1936BAFF" w14:textId="77777777" w:rsidR="00F04DDD" w:rsidRDefault="00F04DDD" w:rsidP="00D96EBC">
      <w:pPr>
        <w:pStyle w:val="Odstavekseznama"/>
        <w:numPr>
          <w:ilvl w:val="1"/>
          <w:numId w:val="3"/>
        </w:numPr>
        <w:spacing w:after="160" w:line="276" w:lineRule="auto"/>
      </w:pPr>
      <w:r>
        <w:t>password (zgoščeno geslo uporabnika),</w:t>
      </w:r>
    </w:p>
    <w:p w14:paraId="63B07C7C" w14:textId="77777777" w:rsidR="00F04DDD" w:rsidRDefault="00F04DDD" w:rsidP="00D96EBC">
      <w:pPr>
        <w:pStyle w:val="Odstavekseznama"/>
        <w:numPr>
          <w:ilvl w:val="1"/>
          <w:numId w:val="3"/>
        </w:numPr>
        <w:spacing w:after="160" w:line="276" w:lineRule="auto"/>
      </w:pPr>
      <w:r>
        <w:t>role (vloga uporabnika)</w:t>
      </w:r>
    </w:p>
    <w:p w14:paraId="04A49590" w14:textId="77777777" w:rsidR="00F04DDD" w:rsidRPr="000574F0" w:rsidRDefault="00F04DDD" w:rsidP="005639F9">
      <w:pPr>
        <w:pStyle w:val="Naslov1"/>
        <w:spacing w:line="276" w:lineRule="auto"/>
      </w:pPr>
      <w:bookmarkStart w:id="91" w:name="_Toc344507431"/>
      <w:bookmarkStart w:id="92" w:name="_Toc175485483"/>
      <w:r>
        <w:t>Timsko delo</w:t>
      </w:r>
      <w:bookmarkEnd w:id="91"/>
      <w:bookmarkEnd w:id="92"/>
    </w:p>
    <w:p w14:paraId="390A7A19" w14:textId="77777777" w:rsidR="00F04DDD" w:rsidRPr="000574F0" w:rsidRDefault="00F04DDD" w:rsidP="005639F9">
      <w:pPr>
        <w:pStyle w:val="Naslov2"/>
        <w:spacing w:line="276" w:lineRule="auto"/>
      </w:pPr>
      <w:bookmarkStart w:id="93" w:name="_Toc2023318745"/>
      <w:bookmarkStart w:id="94" w:name="_Toc175485484"/>
      <w:r>
        <w:t>Metodologija</w:t>
      </w:r>
      <w:bookmarkEnd w:id="93"/>
      <w:bookmarkEnd w:id="94"/>
    </w:p>
    <w:p w14:paraId="61FAE12E" w14:textId="3CD72D99" w:rsidR="00F04DDD" w:rsidRPr="000574F0" w:rsidRDefault="00F04DDD" w:rsidP="005639F9">
      <w:pPr>
        <w:spacing w:line="276" w:lineRule="auto"/>
      </w:pPr>
      <w:r w:rsidRPr="000574F0">
        <w:t xml:space="preserve">Naša ekipa je sprejela metodologijo </w:t>
      </w:r>
      <w:r w:rsidRPr="000574F0">
        <w:rPr>
          <w:b/>
          <w:bCs/>
        </w:rPr>
        <w:t xml:space="preserve">Scrum </w:t>
      </w:r>
      <w:r w:rsidRPr="000574F0">
        <w:t>za izboljšanje vodenja projektov in racionalizacijo našega delovnega toka. Vsaka dva tedna smo organizirali sestanke za načrtovanje sprinta, da smo opredelili naloge za prihajajoči sprint in dodelili odgovornosti vsakemu članu ekipe. Ta pristop je zagotovil,</w:t>
      </w:r>
      <w:r w:rsidR="00D96EBC">
        <w:t xml:space="preserve"> da so zahteve bile jasno dodeljene za vsakega udeleženca,</w:t>
      </w:r>
      <w:r w:rsidRPr="000574F0">
        <w:t xml:space="preserve"> kar je privedlo do bolj organiziranega in osredotočenega delovnega okolja.</w:t>
      </w:r>
    </w:p>
    <w:p w14:paraId="709D8237" w14:textId="77777777" w:rsidR="00F04DDD" w:rsidRPr="000574F0" w:rsidRDefault="00F04DDD" w:rsidP="005639F9">
      <w:pPr>
        <w:pStyle w:val="Naslov2"/>
        <w:spacing w:line="276" w:lineRule="auto"/>
      </w:pPr>
      <w:bookmarkStart w:id="95" w:name="_Toc1872422391"/>
      <w:bookmarkStart w:id="96" w:name="_Toc175485485"/>
      <w:r>
        <w:t>Komunikacija</w:t>
      </w:r>
      <w:bookmarkEnd w:id="95"/>
      <w:bookmarkEnd w:id="96"/>
    </w:p>
    <w:p w14:paraId="65997662" w14:textId="4DE41070" w:rsidR="00F04DDD" w:rsidRPr="000574F0" w:rsidRDefault="00F04DDD" w:rsidP="005639F9">
      <w:pPr>
        <w:spacing w:line="276" w:lineRule="auto"/>
      </w:pPr>
      <w:r w:rsidRPr="000574F0">
        <w:t xml:space="preserve">Komunikacija je bila ključna sestavina našega procesa Scrum, Discord pa smo uporabljali </w:t>
      </w:r>
      <w:r w:rsidRPr="000574F0">
        <w:rPr>
          <w:b/>
          <w:bCs/>
        </w:rPr>
        <w:t xml:space="preserve"> </w:t>
      </w:r>
      <w:r w:rsidRPr="000574F0">
        <w:t xml:space="preserve">za vse naše razprave in tedenske </w:t>
      </w:r>
      <w:r w:rsidR="009F088E">
        <w:t>sestanke</w:t>
      </w:r>
      <w:r w:rsidRPr="000574F0">
        <w:t>. Discord je olajšal pogovore v realnem času in nam omogočil, da takoj obravnavamo morebitne težave ali prilagoditve. Načrtovali smo tudi redne sestanke, da bi pregledali naš napredek, razpravljali o ovirah in naredili potrebne spremembe našega načrta.</w:t>
      </w:r>
      <w:r w:rsidR="00D96EBC">
        <w:t xml:space="preserve"> Na takšen način je naša ekipa ostala usklajena </w:t>
      </w:r>
      <w:r w:rsidRPr="000574F0">
        <w:t xml:space="preserve"> in zagotovila, da so vsi ostali na</w:t>
      </w:r>
      <w:r w:rsidR="00D96EBC">
        <w:t xml:space="preserve"> tekočem</w:t>
      </w:r>
      <w:r w:rsidRPr="000574F0">
        <w:t xml:space="preserve"> skozi celoten sprint.</w:t>
      </w:r>
    </w:p>
    <w:p w14:paraId="57344B03" w14:textId="77777777" w:rsidR="00BC5100" w:rsidRDefault="00F04DDD" w:rsidP="005639F9">
      <w:pPr>
        <w:keepNext/>
        <w:spacing w:line="276" w:lineRule="auto"/>
        <w:jc w:val="center"/>
      </w:pPr>
      <w:r>
        <w:rPr>
          <w:noProof/>
        </w:rPr>
        <w:drawing>
          <wp:inline distT="0" distB="0" distL="0" distR="0" wp14:anchorId="76EC1A10" wp14:editId="59761FA8">
            <wp:extent cx="5762626" cy="1847850"/>
            <wp:effectExtent l="0" t="0" r="0" b="0"/>
            <wp:docPr id="2050352378" name="Picture 205035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2626" cy="1847850"/>
                    </a:xfrm>
                    <a:prstGeom prst="rect">
                      <a:avLst/>
                    </a:prstGeom>
                  </pic:spPr>
                </pic:pic>
              </a:graphicData>
            </a:graphic>
          </wp:inline>
        </w:drawing>
      </w:r>
    </w:p>
    <w:p w14:paraId="1E4ECCC4" w14:textId="1BEE621A" w:rsidR="00BC5100" w:rsidRDefault="00BC5100" w:rsidP="005639F9">
      <w:pPr>
        <w:pStyle w:val="Napis"/>
        <w:spacing w:line="276" w:lineRule="auto"/>
        <w:jc w:val="center"/>
      </w:pPr>
      <w:bookmarkStart w:id="97" w:name="_Toc175333828"/>
      <w:r>
        <w:t xml:space="preserve">Slika </w:t>
      </w:r>
      <w:r w:rsidR="00000000">
        <w:fldChar w:fldCharType="begin"/>
      </w:r>
      <w:r w:rsidR="00000000">
        <w:instrText xml:space="preserve"> SEQ Slika \* ARABIC </w:instrText>
      </w:r>
      <w:r w:rsidR="00000000">
        <w:fldChar w:fldCharType="separate"/>
      </w:r>
      <w:r w:rsidR="00723B3E">
        <w:rPr>
          <w:noProof/>
        </w:rPr>
        <w:t>16</w:t>
      </w:r>
      <w:r w:rsidR="00000000">
        <w:rPr>
          <w:noProof/>
        </w:rPr>
        <w:fldChar w:fldCharType="end"/>
      </w:r>
      <w:r>
        <w:t xml:space="preserve"> </w:t>
      </w:r>
      <w:r w:rsidR="007742D4">
        <w:t>–</w:t>
      </w:r>
      <w:r>
        <w:t xml:space="preserve"> </w:t>
      </w:r>
      <w:r w:rsidR="007742D4">
        <w:t>1. p</w:t>
      </w:r>
      <w:r>
        <w:t>rimer pogovora na Discord-u</w:t>
      </w:r>
      <w:bookmarkEnd w:id="97"/>
    </w:p>
    <w:p w14:paraId="164D0B2E" w14:textId="77777777" w:rsidR="007742D4" w:rsidRDefault="00F04DDD" w:rsidP="005639F9">
      <w:pPr>
        <w:keepNext/>
        <w:spacing w:line="276" w:lineRule="auto"/>
        <w:jc w:val="center"/>
      </w:pPr>
      <w:r>
        <w:rPr>
          <w:noProof/>
        </w:rPr>
        <w:lastRenderedPageBreak/>
        <w:drawing>
          <wp:inline distT="0" distB="0" distL="0" distR="0" wp14:anchorId="4EBA936C" wp14:editId="30521ED8">
            <wp:extent cx="5762626" cy="2886075"/>
            <wp:effectExtent l="0" t="0" r="0" b="0"/>
            <wp:docPr id="1225193279" name="Picture 122519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2626" cy="2886075"/>
                    </a:xfrm>
                    <a:prstGeom prst="rect">
                      <a:avLst/>
                    </a:prstGeom>
                  </pic:spPr>
                </pic:pic>
              </a:graphicData>
            </a:graphic>
          </wp:inline>
        </w:drawing>
      </w:r>
    </w:p>
    <w:p w14:paraId="4B5F77ED" w14:textId="77A66334" w:rsidR="00F04DDD" w:rsidRPr="000574F0" w:rsidRDefault="007742D4" w:rsidP="005639F9">
      <w:pPr>
        <w:pStyle w:val="Napis"/>
        <w:spacing w:line="276" w:lineRule="auto"/>
        <w:jc w:val="center"/>
      </w:pPr>
      <w:bookmarkStart w:id="98" w:name="_Toc175333829"/>
      <w:r>
        <w:t xml:space="preserve">Slika </w:t>
      </w:r>
      <w:r w:rsidR="00000000">
        <w:fldChar w:fldCharType="begin"/>
      </w:r>
      <w:r w:rsidR="00000000">
        <w:instrText xml:space="preserve"> SEQ Slika \* ARABIC </w:instrText>
      </w:r>
      <w:r w:rsidR="00000000">
        <w:fldChar w:fldCharType="separate"/>
      </w:r>
      <w:r w:rsidR="00723B3E">
        <w:rPr>
          <w:noProof/>
        </w:rPr>
        <w:t>17</w:t>
      </w:r>
      <w:r w:rsidR="00000000">
        <w:rPr>
          <w:noProof/>
        </w:rPr>
        <w:fldChar w:fldCharType="end"/>
      </w:r>
      <w:r>
        <w:t xml:space="preserve"> - 2. primer pogovora na Discord-u</w:t>
      </w:r>
      <w:bookmarkEnd w:id="98"/>
    </w:p>
    <w:p w14:paraId="28888F46" w14:textId="77777777" w:rsidR="00F04DDD" w:rsidRPr="000574F0" w:rsidRDefault="00F04DDD" w:rsidP="005639F9">
      <w:pPr>
        <w:pStyle w:val="Naslov2"/>
        <w:spacing w:line="276" w:lineRule="auto"/>
      </w:pPr>
      <w:bookmarkStart w:id="99" w:name="_Toc204346840"/>
      <w:bookmarkStart w:id="100" w:name="_Toc175485486"/>
      <w:r>
        <w:t>Postopek sledenja</w:t>
      </w:r>
      <w:bookmarkEnd w:id="99"/>
      <w:bookmarkEnd w:id="100"/>
    </w:p>
    <w:p w14:paraId="19ED318C" w14:textId="54F39E24" w:rsidR="00F04DDD" w:rsidRPr="000574F0" w:rsidRDefault="00F04DDD" w:rsidP="005639F9">
      <w:pPr>
        <w:spacing w:line="276" w:lineRule="auto"/>
      </w:pPr>
      <w:r w:rsidRPr="000574F0">
        <w:t xml:space="preserve">Za sledenje našim nalogam in napredku smo uporabili </w:t>
      </w:r>
      <w:r w:rsidRPr="000574F0">
        <w:rPr>
          <w:b/>
          <w:bCs/>
        </w:rPr>
        <w:t>Trello</w:t>
      </w:r>
      <w:r w:rsidRPr="000574F0">
        <w:t>. Naše naloge smo razvrstili v več</w:t>
      </w:r>
      <w:r w:rsidR="00D96EBC">
        <w:t xml:space="preserve"> delov</w:t>
      </w:r>
      <w:r w:rsidRPr="000574F0">
        <w:t>: »</w:t>
      </w:r>
      <w:r>
        <w:t>To do</w:t>
      </w:r>
      <w:r w:rsidRPr="000574F0">
        <w:t>« za prihajajoče naloge, »</w:t>
      </w:r>
      <w:r>
        <w:t>Priority</w:t>
      </w:r>
      <w:r w:rsidRPr="000574F0">
        <w:t>« za prednostne elemente, ki zahtevajo takojšnjo pozornost, »</w:t>
      </w:r>
      <w:r>
        <w:t>Doing</w:t>
      </w:r>
      <w:r w:rsidRPr="000574F0">
        <w:t>« za naloge, ki so trenutno v teku, in »</w:t>
      </w:r>
      <w:r>
        <w:t>Done</w:t>
      </w:r>
      <w:r w:rsidRPr="000574F0">
        <w:t>« za dokončane naloge. Ta vizualni sistem nam je omogočil učinkovito upravljanje in določanje prioritet delovne obremenitve, zagotavljanje jasnega pregleda nad napredkom in zagotavljanje, da smo ostali na pravi poti do doseganja ciljev projekta.</w:t>
      </w:r>
    </w:p>
    <w:p w14:paraId="3F803EBE" w14:textId="77777777" w:rsidR="00FD11F2" w:rsidRDefault="00F04DDD" w:rsidP="005639F9">
      <w:pPr>
        <w:keepNext/>
        <w:spacing w:line="276" w:lineRule="auto"/>
        <w:jc w:val="center"/>
      </w:pPr>
      <w:r w:rsidRPr="000574F0">
        <w:rPr>
          <w:noProof/>
        </w:rPr>
        <w:drawing>
          <wp:inline distT="0" distB="0" distL="0" distR="0" wp14:anchorId="00553650" wp14:editId="6011392F">
            <wp:extent cx="5760720" cy="2833370"/>
            <wp:effectExtent l="0" t="0" r="0" b="5080"/>
            <wp:docPr id="1274238635" name="Slika 1" descr="Slika, ki vsebuje besede besedilo, programska oprema, računalniška ikona, operacijski siste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38635" name="Slika 1" descr="Slika, ki vsebuje besede besedilo, programska oprema, računalniška ikona, operacijski sistem&#10;&#10;Opis je samodejno ustvarjen"/>
                    <pic:cNvPicPr/>
                  </pic:nvPicPr>
                  <pic:blipFill>
                    <a:blip r:embed="rId32"/>
                    <a:stretch>
                      <a:fillRect/>
                    </a:stretch>
                  </pic:blipFill>
                  <pic:spPr>
                    <a:xfrm>
                      <a:off x="0" y="0"/>
                      <a:ext cx="5760720" cy="2833370"/>
                    </a:xfrm>
                    <a:prstGeom prst="rect">
                      <a:avLst/>
                    </a:prstGeom>
                  </pic:spPr>
                </pic:pic>
              </a:graphicData>
            </a:graphic>
          </wp:inline>
        </w:drawing>
      </w:r>
    </w:p>
    <w:p w14:paraId="3B92756B" w14:textId="266BBEC1" w:rsidR="00F04DDD" w:rsidRPr="000574F0" w:rsidRDefault="00FD11F2" w:rsidP="005639F9">
      <w:pPr>
        <w:pStyle w:val="Napis"/>
        <w:spacing w:line="276" w:lineRule="auto"/>
        <w:jc w:val="center"/>
      </w:pPr>
      <w:bookmarkStart w:id="101" w:name="_Toc175333830"/>
      <w:r>
        <w:t xml:space="preserve">Slika </w:t>
      </w:r>
      <w:r w:rsidR="00000000">
        <w:fldChar w:fldCharType="begin"/>
      </w:r>
      <w:r w:rsidR="00000000">
        <w:instrText xml:space="preserve"> SEQ Slika \* ARABIC </w:instrText>
      </w:r>
      <w:r w:rsidR="00000000">
        <w:fldChar w:fldCharType="separate"/>
      </w:r>
      <w:r w:rsidR="00723B3E">
        <w:rPr>
          <w:noProof/>
        </w:rPr>
        <w:t>18</w:t>
      </w:r>
      <w:r w:rsidR="00000000">
        <w:rPr>
          <w:noProof/>
        </w:rPr>
        <w:fldChar w:fldCharType="end"/>
      </w:r>
      <w:r>
        <w:t xml:space="preserve"> - Postopek sledenja opravilom na Trello</w:t>
      </w:r>
      <w:bookmarkEnd w:id="101"/>
    </w:p>
    <w:p w14:paraId="7CAF4E21" w14:textId="77777777" w:rsidR="00F04DDD" w:rsidRPr="000574F0" w:rsidRDefault="00F04DDD" w:rsidP="005639F9">
      <w:pPr>
        <w:pStyle w:val="Naslov2"/>
        <w:spacing w:line="276" w:lineRule="auto"/>
      </w:pPr>
      <w:bookmarkStart w:id="102" w:name="_Toc470337432"/>
      <w:bookmarkStart w:id="103" w:name="_Toc175485487"/>
      <w:r>
        <w:t>Delitev dela</w:t>
      </w:r>
      <w:bookmarkEnd w:id="102"/>
      <w:bookmarkEnd w:id="103"/>
    </w:p>
    <w:p w14:paraId="6C553408" w14:textId="49B5A9DD" w:rsidR="00F04DDD" w:rsidRPr="000574F0" w:rsidRDefault="00F04DDD" w:rsidP="005639F9">
      <w:pPr>
        <w:spacing w:line="276" w:lineRule="auto"/>
      </w:pPr>
      <w:r w:rsidRPr="000574F0">
        <w:t>Delo smo razdelili med člane ekipe, da bi učinkovito izkoristili naše individualne prednosti. En član ekipe se je osredotočil predvsem na razvoj</w:t>
      </w:r>
      <w:r>
        <w:t xml:space="preserve"> obličja</w:t>
      </w:r>
      <w:r w:rsidR="004B02CF">
        <w:t xml:space="preserve">. </w:t>
      </w:r>
      <w:r w:rsidRPr="000574F0">
        <w:t xml:space="preserve">Medtem sta se dva člana ekipe osredotočila na zaledje, pri čemer je bil eden specializiran za razvoj umetne inteligence, drugi </w:t>
      </w:r>
      <w:r w:rsidRPr="000574F0">
        <w:lastRenderedPageBreak/>
        <w:t>pa za preostale zaledne naloge. Kljub različnim vlogam smo bili vsi trije aktivno vključeni v načrtovanje, testiranje in optimizacijo celotne rešitve.</w:t>
      </w:r>
    </w:p>
    <w:p w14:paraId="1BBA146A" w14:textId="77777777" w:rsidR="00F04DDD" w:rsidRDefault="00F04DDD" w:rsidP="005639F9">
      <w:pPr>
        <w:pStyle w:val="Naslov1"/>
        <w:pBdr>
          <w:bottom w:val="single" w:sz="4" w:space="1" w:color="595959"/>
        </w:pBdr>
        <w:spacing w:line="276" w:lineRule="auto"/>
      </w:pPr>
      <w:bookmarkStart w:id="104" w:name="_Toc2101744277"/>
      <w:bookmarkStart w:id="105" w:name="_Toc175485488"/>
      <w:r>
        <w:t>Testiranje</w:t>
      </w:r>
      <w:bookmarkEnd w:id="104"/>
      <w:bookmarkEnd w:id="105"/>
    </w:p>
    <w:p w14:paraId="4CADE393" w14:textId="77777777" w:rsidR="00F04DDD" w:rsidRPr="000574F0" w:rsidRDefault="00F04DDD" w:rsidP="005639F9">
      <w:pPr>
        <w:pStyle w:val="Naslov2"/>
        <w:spacing w:line="276" w:lineRule="auto"/>
      </w:pPr>
      <w:bookmarkStart w:id="106" w:name="_Toc993524129"/>
      <w:bookmarkStart w:id="107" w:name="_Toc175485489"/>
      <w:r>
        <w:t>Testiranje enot</w:t>
      </w:r>
      <w:bookmarkEnd w:id="106"/>
      <w:bookmarkEnd w:id="107"/>
    </w:p>
    <w:p w14:paraId="460059AA" w14:textId="3F71D745" w:rsidR="00F04DDD" w:rsidRPr="000574F0" w:rsidRDefault="009E311E" w:rsidP="005639F9">
      <w:pPr>
        <w:spacing w:line="276" w:lineRule="auto"/>
      </w:pPr>
      <w:r>
        <w:t>D</w:t>
      </w:r>
      <w:r w:rsidR="00F04DDD" w:rsidRPr="000574F0">
        <w:t>a bi zagotovili zanesljivost in pravilnost naše kode</w:t>
      </w:r>
      <w:r>
        <w:t xml:space="preserve"> smo v</w:t>
      </w:r>
      <w:r w:rsidRPr="000574F0">
        <w:t xml:space="preserve"> našem projektu izvedli teste enot</w:t>
      </w:r>
      <w:r w:rsidR="00F04DDD" w:rsidRPr="000574F0">
        <w:t xml:space="preserve">. Ti testi so organizirani v imeniku </w:t>
      </w:r>
      <w:r w:rsidR="00F04DDD" w:rsidRPr="008D1825">
        <w:rPr>
          <w:i/>
          <w:iCs/>
        </w:rPr>
        <w:t>‘backend / tests’</w:t>
      </w:r>
      <w:r w:rsidR="00F04DDD">
        <w:t xml:space="preserve"> na </w:t>
      </w:r>
      <w:r w:rsidR="002C123A">
        <w:t>G</w:t>
      </w:r>
      <w:r w:rsidR="00F04DDD">
        <w:t>it</w:t>
      </w:r>
      <w:r w:rsidR="002C123A">
        <w:t>H</w:t>
      </w:r>
      <w:r w:rsidR="00F04DDD">
        <w:t>ub-u projekta</w:t>
      </w:r>
      <w:r w:rsidR="00F04DDD" w:rsidRPr="000574F0">
        <w:t xml:space="preserve"> in pokrivajo obsežen obseg funkcionalnosti. Vsak test je zasnovan tako, da potrdi vedenje posameznih entitet in osnovnih funkcij, kar zagotavlja robusten okvir za odkrivanje in reševanje težav v zgodnji fazi razvojnega procesa. </w:t>
      </w:r>
      <w:r w:rsidR="00D4684E">
        <w:t>Nekatere izmed funkcionalnosti, ki smo jih testirali so dodajanje podjetij, domen, kvizov, vprašanj in uporabnikov, vračanje elementov glede na določen identifikator, brisanje domen, vprašanj in kvizov, itd.</w:t>
      </w:r>
    </w:p>
    <w:p w14:paraId="167CB1BE" w14:textId="77777777" w:rsidR="00F04DDD" w:rsidRDefault="00F04DDD" w:rsidP="005639F9">
      <w:pPr>
        <w:pStyle w:val="Naslov2"/>
        <w:spacing w:line="276" w:lineRule="auto"/>
      </w:pPr>
      <w:bookmarkStart w:id="108" w:name="_Toc245095714"/>
      <w:bookmarkStart w:id="109" w:name="_Toc175485490"/>
      <w:r>
        <w:t>Testni scenariji</w:t>
      </w:r>
      <w:bookmarkEnd w:id="108"/>
      <w:bookmarkEnd w:id="109"/>
    </w:p>
    <w:p w14:paraId="36C00828" w14:textId="0005BB34" w:rsidR="00E913B5" w:rsidRPr="00960D36" w:rsidRDefault="00960D36" w:rsidP="005639F9">
      <w:pPr>
        <w:spacing w:line="276" w:lineRule="auto"/>
      </w:pPr>
      <w:r w:rsidRPr="00960D36">
        <w:t xml:space="preserve">V fazi testiranja smo uporabili tudi testne scenarije, s katerimi smo sistematično preverili delovanje </w:t>
      </w:r>
      <w:r>
        <w:t>nekaterih</w:t>
      </w:r>
      <w:r w:rsidRPr="00960D36">
        <w:t xml:space="preserve"> funkcionalnosti.</w:t>
      </w:r>
    </w:p>
    <w:p w14:paraId="19E5B80B" w14:textId="77777777" w:rsidR="002D0B2F" w:rsidRPr="002D0B2F" w:rsidRDefault="002D0B2F" w:rsidP="005639F9">
      <w:pPr>
        <w:pStyle w:val="Naslov3"/>
        <w:spacing w:line="276" w:lineRule="auto"/>
      </w:pPr>
      <w:bookmarkStart w:id="110" w:name="_Toc175485491"/>
      <w:r w:rsidRPr="002D0B2F">
        <w:t>Preskusni scenarij 1: Registracija novega uporabnika/podjetja</w:t>
      </w:r>
      <w:bookmarkEnd w:id="110"/>
    </w:p>
    <w:p w14:paraId="5AE358AA" w14:textId="2106BB19" w:rsidR="00F04DDD" w:rsidRPr="000574F0" w:rsidRDefault="00F04DDD" w:rsidP="00D96EBC">
      <w:pPr>
        <w:numPr>
          <w:ilvl w:val="0"/>
          <w:numId w:val="4"/>
        </w:numPr>
        <w:spacing w:after="160" w:line="276" w:lineRule="auto"/>
      </w:pPr>
      <w:r w:rsidRPr="000574F0">
        <w:t xml:space="preserve">Uporabniška zgodba – Kot </w:t>
      </w:r>
      <w:r w:rsidR="00641C60">
        <w:t>Administrator</w:t>
      </w:r>
      <w:r w:rsidRPr="000574F0">
        <w:t xml:space="preserve"> se želim registrirati za dostop do funkcij platforme.</w:t>
      </w:r>
    </w:p>
    <w:p w14:paraId="043625A1" w14:textId="77777777" w:rsidR="00F04DDD" w:rsidRPr="000574F0" w:rsidRDefault="00F04DDD" w:rsidP="005639F9">
      <w:pPr>
        <w:spacing w:line="276" w:lineRule="auto"/>
      </w:pPr>
      <w:r w:rsidRPr="000574F0">
        <w:rPr>
          <w:b/>
          <w:bCs/>
        </w:rPr>
        <w:t>Namen: Preizkus</w:t>
      </w:r>
      <w:r w:rsidRPr="000574F0">
        <w:t xml:space="preserve"> , ali je registracija novega uporabnika/podjetja uspešna</w:t>
      </w:r>
    </w:p>
    <w:p w14:paraId="2C4E493D" w14:textId="77777777" w:rsidR="00F04DDD" w:rsidRPr="000574F0" w:rsidRDefault="00F04DDD" w:rsidP="005639F9">
      <w:pPr>
        <w:spacing w:line="276" w:lineRule="auto"/>
      </w:pPr>
      <w:r w:rsidRPr="000574F0">
        <w:rPr>
          <w:b/>
          <w:bCs/>
        </w:rPr>
        <w:t>Pred</w:t>
      </w:r>
      <w:r>
        <w:rPr>
          <w:b/>
          <w:bCs/>
        </w:rPr>
        <w:t>pogoj uporabe</w:t>
      </w:r>
      <w:r w:rsidRPr="000574F0">
        <w:rPr>
          <w:b/>
          <w:bCs/>
        </w:rPr>
        <w:t xml:space="preserve">: </w:t>
      </w:r>
      <w:r w:rsidRPr="000574F0">
        <w:t>Uporabnik še ni registriran</w:t>
      </w:r>
    </w:p>
    <w:p w14:paraId="525C6208" w14:textId="77777777" w:rsidR="00F04DDD" w:rsidRPr="000574F0" w:rsidRDefault="00F04DDD" w:rsidP="005639F9">
      <w:pPr>
        <w:spacing w:line="276" w:lineRule="auto"/>
      </w:pPr>
      <w:r w:rsidRPr="000574F0">
        <w:rPr>
          <w:b/>
          <w:bCs/>
        </w:rPr>
        <w:t xml:space="preserve">Vhodni podatki: </w:t>
      </w:r>
      <w:r w:rsidRPr="000574F0">
        <w:t>ime podjetja, naslov, poštna številka, uporabniški e-poštni naslov, uporabniško geslo</w:t>
      </w:r>
    </w:p>
    <w:p w14:paraId="3D29A193"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420"/>
        <w:gridCol w:w="4122"/>
        <w:gridCol w:w="4520"/>
      </w:tblGrid>
      <w:tr w:rsidR="00F04DDD" w:rsidRPr="000574F0" w14:paraId="277248AB" w14:textId="77777777" w:rsidTr="006F7B6D">
        <w:tc>
          <w:tcPr>
            <w:tcW w:w="420" w:type="dxa"/>
            <w:tcBorders>
              <w:top w:val="single" w:sz="4" w:space="0" w:color="auto"/>
              <w:left w:val="single" w:sz="4" w:space="0" w:color="auto"/>
              <w:bottom w:val="single" w:sz="4" w:space="0" w:color="auto"/>
              <w:right w:val="single" w:sz="4" w:space="0" w:color="auto"/>
            </w:tcBorders>
          </w:tcPr>
          <w:p w14:paraId="012867FC" w14:textId="77777777" w:rsidR="00F04DDD" w:rsidRPr="000574F0" w:rsidRDefault="00F04DDD" w:rsidP="005639F9">
            <w:pPr>
              <w:spacing w:line="276" w:lineRule="auto"/>
            </w:pPr>
          </w:p>
        </w:tc>
        <w:tc>
          <w:tcPr>
            <w:tcW w:w="4122" w:type="dxa"/>
            <w:tcBorders>
              <w:top w:val="single" w:sz="4" w:space="0" w:color="auto"/>
              <w:left w:val="single" w:sz="4" w:space="0" w:color="auto"/>
              <w:bottom w:val="single" w:sz="4" w:space="0" w:color="auto"/>
              <w:right w:val="single" w:sz="4" w:space="0" w:color="auto"/>
            </w:tcBorders>
            <w:hideMark/>
          </w:tcPr>
          <w:p w14:paraId="0629F163" w14:textId="77777777" w:rsidR="00F04DDD" w:rsidRPr="000574F0" w:rsidRDefault="00F04DDD" w:rsidP="005639F9">
            <w:pPr>
              <w:spacing w:line="276" w:lineRule="auto"/>
            </w:pPr>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121E1758" w14:textId="77777777" w:rsidR="00F04DDD" w:rsidRPr="000574F0" w:rsidRDefault="00F04DDD" w:rsidP="005639F9">
            <w:pPr>
              <w:spacing w:line="276" w:lineRule="auto"/>
            </w:pPr>
            <w:r w:rsidRPr="000574F0">
              <w:t>Pričakovani rezultat</w:t>
            </w:r>
          </w:p>
        </w:tc>
      </w:tr>
      <w:tr w:rsidR="00F04DDD" w:rsidRPr="000574F0" w14:paraId="5F184FA9" w14:textId="77777777" w:rsidTr="006F7B6D">
        <w:tc>
          <w:tcPr>
            <w:tcW w:w="420" w:type="dxa"/>
            <w:tcBorders>
              <w:top w:val="single" w:sz="4" w:space="0" w:color="auto"/>
              <w:left w:val="single" w:sz="4" w:space="0" w:color="auto"/>
              <w:bottom w:val="single" w:sz="4" w:space="0" w:color="auto"/>
              <w:right w:val="single" w:sz="4" w:space="0" w:color="auto"/>
            </w:tcBorders>
            <w:hideMark/>
          </w:tcPr>
          <w:p w14:paraId="665A9D72" w14:textId="77777777" w:rsidR="00F04DDD" w:rsidRPr="000574F0" w:rsidRDefault="00F04DDD" w:rsidP="005639F9">
            <w:pPr>
              <w:spacing w:line="276" w:lineRule="auto"/>
            </w:pPr>
            <w:r w:rsidRPr="000574F0">
              <w:t>1.</w:t>
            </w:r>
          </w:p>
        </w:tc>
        <w:tc>
          <w:tcPr>
            <w:tcW w:w="4122" w:type="dxa"/>
            <w:tcBorders>
              <w:top w:val="single" w:sz="4" w:space="0" w:color="auto"/>
              <w:left w:val="single" w:sz="4" w:space="0" w:color="auto"/>
              <w:bottom w:val="single" w:sz="4" w:space="0" w:color="auto"/>
              <w:right w:val="single" w:sz="4" w:space="0" w:color="auto"/>
            </w:tcBorders>
          </w:tcPr>
          <w:p w14:paraId="3D56FBDA" w14:textId="77777777" w:rsidR="00F04DDD" w:rsidRPr="000574F0" w:rsidRDefault="00F04DDD" w:rsidP="005639F9">
            <w:pPr>
              <w:spacing w:line="276" w:lineRule="auto"/>
            </w:pPr>
            <w:r w:rsidRPr="000574F0">
              <w:t>Na platformi pod glavo dobrodošlice</w:t>
            </w:r>
            <w:r>
              <w:t>, pojdite na</w:t>
            </w:r>
            <w:r w:rsidRPr="000574F0">
              <w:t xml:space="preserve"> razdelek »Registrirajte svoje podjetje«</w:t>
            </w:r>
            <w:r>
              <w:t>, ter</w:t>
            </w:r>
            <w:r w:rsidRPr="000574F0">
              <w:t xml:space="preserve"> </w:t>
            </w:r>
            <w:r>
              <w:t>kliknite</w:t>
            </w:r>
            <w:r w:rsidRPr="000574F0">
              <w:t xml:space="preserve"> »Pojdi na registracijo«</w:t>
            </w:r>
          </w:p>
        </w:tc>
        <w:tc>
          <w:tcPr>
            <w:tcW w:w="4520" w:type="dxa"/>
            <w:tcBorders>
              <w:top w:val="single" w:sz="4" w:space="0" w:color="auto"/>
              <w:left w:val="single" w:sz="4" w:space="0" w:color="auto"/>
              <w:bottom w:val="single" w:sz="4" w:space="0" w:color="auto"/>
              <w:right w:val="single" w:sz="4" w:space="0" w:color="auto"/>
            </w:tcBorders>
          </w:tcPr>
          <w:p w14:paraId="4D08A114" w14:textId="77777777" w:rsidR="00F04DDD" w:rsidRPr="000574F0" w:rsidRDefault="00F04DDD" w:rsidP="005639F9">
            <w:pPr>
              <w:spacing w:line="276" w:lineRule="auto"/>
            </w:pPr>
            <w:r w:rsidRPr="000574F0">
              <w:t>Prikaže</w:t>
            </w:r>
            <w:r>
              <w:t xml:space="preserve"> se</w:t>
            </w:r>
            <w:r w:rsidRPr="000574F0">
              <w:t xml:space="preserve"> stran za registracijo</w:t>
            </w:r>
          </w:p>
        </w:tc>
      </w:tr>
      <w:tr w:rsidR="00F04DDD" w:rsidRPr="000574F0" w14:paraId="2CAF1E02" w14:textId="77777777" w:rsidTr="006F7B6D">
        <w:tc>
          <w:tcPr>
            <w:tcW w:w="420" w:type="dxa"/>
            <w:tcBorders>
              <w:top w:val="single" w:sz="4" w:space="0" w:color="auto"/>
              <w:left w:val="single" w:sz="4" w:space="0" w:color="auto"/>
              <w:bottom w:val="single" w:sz="4" w:space="0" w:color="auto"/>
              <w:right w:val="single" w:sz="4" w:space="0" w:color="auto"/>
            </w:tcBorders>
            <w:hideMark/>
          </w:tcPr>
          <w:p w14:paraId="42B4E69A" w14:textId="77777777" w:rsidR="00F04DDD" w:rsidRPr="000574F0" w:rsidRDefault="00F04DDD" w:rsidP="005639F9">
            <w:pPr>
              <w:spacing w:line="276" w:lineRule="auto"/>
            </w:pPr>
            <w:bookmarkStart w:id="111" w:name="_Hlk150289909"/>
            <w:r w:rsidRPr="000574F0">
              <w:t>2.</w:t>
            </w:r>
          </w:p>
        </w:tc>
        <w:tc>
          <w:tcPr>
            <w:tcW w:w="4122" w:type="dxa"/>
            <w:tcBorders>
              <w:top w:val="single" w:sz="4" w:space="0" w:color="auto"/>
              <w:left w:val="single" w:sz="4" w:space="0" w:color="auto"/>
              <w:bottom w:val="single" w:sz="4" w:space="0" w:color="auto"/>
              <w:right w:val="single" w:sz="4" w:space="0" w:color="auto"/>
            </w:tcBorders>
          </w:tcPr>
          <w:p w14:paraId="30FF847A" w14:textId="77777777" w:rsidR="00F04DDD" w:rsidRPr="000574F0" w:rsidRDefault="00F04DDD" w:rsidP="005639F9">
            <w:pPr>
              <w:spacing w:line="276" w:lineRule="auto"/>
            </w:pPr>
            <w:r w:rsidRPr="000574F0">
              <w:t>Izpolnite vse potrebne podatke in kliknite »Registriraj se«</w:t>
            </w:r>
          </w:p>
        </w:tc>
        <w:tc>
          <w:tcPr>
            <w:tcW w:w="4520" w:type="dxa"/>
            <w:tcBorders>
              <w:top w:val="single" w:sz="4" w:space="0" w:color="auto"/>
              <w:left w:val="single" w:sz="4" w:space="0" w:color="auto"/>
              <w:bottom w:val="single" w:sz="4" w:space="0" w:color="auto"/>
              <w:right w:val="single" w:sz="4" w:space="0" w:color="auto"/>
            </w:tcBorders>
          </w:tcPr>
          <w:p w14:paraId="558A10B0" w14:textId="77777777" w:rsidR="00F04DDD" w:rsidRPr="000574F0" w:rsidRDefault="00F04DDD" w:rsidP="005639F9">
            <w:pPr>
              <w:spacing w:line="276" w:lineRule="auto"/>
            </w:pPr>
            <w:r w:rsidRPr="000574F0">
              <w:t>Prejmete e-sporočilo z geslom</w:t>
            </w:r>
            <w:r>
              <w:t>, s katerim se prijavite</w:t>
            </w:r>
          </w:p>
        </w:tc>
      </w:tr>
      <w:bookmarkEnd w:id="111"/>
    </w:tbl>
    <w:p w14:paraId="551F060C" w14:textId="77777777" w:rsidR="00F04DDD" w:rsidRPr="000574F0" w:rsidRDefault="00F04DDD" w:rsidP="005639F9">
      <w:pPr>
        <w:spacing w:line="276" w:lineRule="auto"/>
      </w:pPr>
    </w:p>
    <w:p w14:paraId="2237D39A" w14:textId="77777777" w:rsidR="00F04DDD" w:rsidRPr="000574F0" w:rsidRDefault="00F04DDD" w:rsidP="005639F9">
      <w:pPr>
        <w:spacing w:line="276" w:lineRule="auto"/>
      </w:pPr>
      <w:r w:rsidRPr="000574F0">
        <w:rPr>
          <w:b/>
          <w:bCs/>
        </w:rPr>
        <w:t xml:space="preserve">Uspešna izvedba: </w:t>
      </w:r>
      <w:r w:rsidRPr="000574F0">
        <w:t xml:space="preserve">Uporabnik je uspešno prijavljen kot </w:t>
      </w:r>
      <w:r>
        <w:t>a</w:t>
      </w:r>
      <w:r w:rsidRPr="000574F0">
        <w:t>dmin podjetja</w:t>
      </w:r>
    </w:p>
    <w:p w14:paraId="52BD7B3C" w14:textId="77777777" w:rsidR="00F04DDD" w:rsidRPr="000574F0" w:rsidRDefault="00F04DDD" w:rsidP="005639F9">
      <w:pPr>
        <w:spacing w:line="276" w:lineRule="auto"/>
      </w:pPr>
    </w:p>
    <w:p w14:paraId="2EC4ABC8" w14:textId="77777777" w:rsidR="00D8411A" w:rsidRPr="00D8411A" w:rsidRDefault="00D8411A" w:rsidP="005639F9">
      <w:pPr>
        <w:pStyle w:val="Naslov3"/>
        <w:spacing w:line="276" w:lineRule="auto"/>
      </w:pPr>
      <w:bookmarkStart w:id="112" w:name="_Toc175485492"/>
      <w:r w:rsidRPr="00D8411A">
        <w:t>Preskusni scenarij 2: Prijava v platformo</w:t>
      </w:r>
      <w:bookmarkEnd w:id="112"/>
    </w:p>
    <w:p w14:paraId="4EB2B6F9" w14:textId="77777777" w:rsidR="00F04DDD" w:rsidRPr="000574F0" w:rsidRDefault="00F04DDD" w:rsidP="00D96EBC">
      <w:pPr>
        <w:pStyle w:val="Odstavekseznama"/>
        <w:numPr>
          <w:ilvl w:val="0"/>
          <w:numId w:val="4"/>
        </w:numPr>
        <w:spacing w:after="160" w:line="276" w:lineRule="auto"/>
      </w:pPr>
      <w:r w:rsidRPr="000574F0">
        <w:t>Uporabniška zgodba – Kot zaposleni se želim prijaviti v platformo.</w:t>
      </w:r>
    </w:p>
    <w:p w14:paraId="7558C4F7" w14:textId="77777777" w:rsidR="00F04DDD" w:rsidRPr="000574F0" w:rsidRDefault="00F04DDD" w:rsidP="005639F9">
      <w:pPr>
        <w:spacing w:line="276" w:lineRule="auto"/>
      </w:pPr>
      <w:r w:rsidRPr="000574F0">
        <w:rPr>
          <w:b/>
          <w:bCs/>
        </w:rPr>
        <w:lastRenderedPageBreak/>
        <w:t>Namen: Preizkus</w:t>
      </w:r>
      <w:r w:rsidRPr="000574F0">
        <w:t xml:space="preserve"> , ali je prijava kot zaposleni uspešna</w:t>
      </w:r>
    </w:p>
    <w:p w14:paraId="69892FFD" w14:textId="1A4476C4" w:rsidR="00F04DDD" w:rsidRPr="000574F0" w:rsidRDefault="00F04DDD" w:rsidP="005639F9">
      <w:pPr>
        <w:spacing w:line="276" w:lineRule="auto"/>
      </w:pPr>
      <w:r w:rsidRPr="000574F0">
        <w:rPr>
          <w:b/>
          <w:bCs/>
        </w:rPr>
        <w:t>Pred</w:t>
      </w:r>
      <w:r>
        <w:rPr>
          <w:b/>
          <w:bCs/>
        </w:rPr>
        <w:t>pogoj uporabe</w:t>
      </w:r>
      <w:r w:rsidRPr="000574F0">
        <w:rPr>
          <w:b/>
          <w:bCs/>
        </w:rPr>
        <w:t xml:space="preserve">: </w:t>
      </w:r>
      <w:r w:rsidR="00641C60">
        <w:t>Administrator</w:t>
      </w:r>
      <w:r w:rsidRPr="000574F0">
        <w:t xml:space="preserve"> je dodal uporabnika na platformo</w:t>
      </w:r>
    </w:p>
    <w:p w14:paraId="4F02EB47" w14:textId="77777777" w:rsidR="00F04DDD" w:rsidRPr="000574F0" w:rsidRDefault="00F04DDD" w:rsidP="005639F9">
      <w:pPr>
        <w:spacing w:line="276" w:lineRule="auto"/>
      </w:pPr>
      <w:r w:rsidRPr="000574F0">
        <w:rPr>
          <w:b/>
          <w:bCs/>
        </w:rPr>
        <w:t xml:space="preserve">Vhodni podatki: </w:t>
      </w:r>
      <w:r w:rsidRPr="000574F0">
        <w:t>e-pošta, dano geslo</w:t>
      </w:r>
    </w:p>
    <w:p w14:paraId="3E08F1FD"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420"/>
        <w:gridCol w:w="4122"/>
        <w:gridCol w:w="4520"/>
      </w:tblGrid>
      <w:tr w:rsidR="00F04DDD" w:rsidRPr="000574F0" w14:paraId="4CAB20DC" w14:textId="77777777" w:rsidTr="006F7B6D">
        <w:tc>
          <w:tcPr>
            <w:tcW w:w="420" w:type="dxa"/>
            <w:tcBorders>
              <w:top w:val="single" w:sz="4" w:space="0" w:color="auto"/>
              <w:left w:val="single" w:sz="4" w:space="0" w:color="auto"/>
              <w:bottom w:val="single" w:sz="4" w:space="0" w:color="auto"/>
              <w:right w:val="single" w:sz="4" w:space="0" w:color="auto"/>
            </w:tcBorders>
          </w:tcPr>
          <w:p w14:paraId="78383FAA" w14:textId="77777777" w:rsidR="00F04DDD" w:rsidRPr="000574F0" w:rsidRDefault="00F04DDD" w:rsidP="005639F9">
            <w:pPr>
              <w:spacing w:line="276" w:lineRule="auto"/>
            </w:pPr>
          </w:p>
        </w:tc>
        <w:tc>
          <w:tcPr>
            <w:tcW w:w="4122" w:type="dxa"/>
            <w:tcBorders>
              <w:top w:val="single" w:sz="4" w:space="0" w:color="auto"/>
              <w:left w:val="single" w:sz="4" w:space="0" w:color="auto"/>
              <w:bottom w:val="single" w:sz="4" w:space="0" w:color="auto"/>
              <w:right w:val="single" w:sz="4" w:space="0" w:color="auto"/>
            </w:tcBorders>
            <w:hideMark/>
          </w:tcPr>
          <w:p w14:paraId="20EF44E9" w14:textId="77777777" w:rsidR="00F04DDD" w:rsidRPr="000574F0" w:rsidRDefault="00F04DDD" w:rsidP="005639F9">
            <w:pPr>
              <w:spacing w:line="276" w:lineRule="auto"/>
            </w:pPr>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163364B5" w14:textId="77777777" w:rsidR="00F04DDD" w:rsidRPr="000574F0" w:rsidRDefault="00F04DDD" w:rsidP="005639F9">
            <w:pPr>
              <w:spacing w:line="276" w:lineRule="auto"/>
            </w:pPr>
            <w:r w:rsidRPr="000574F0">
              <w:t>Pričakovani rezultat</w:t>
            </w:r>
          </w:p>
        </w:tc>
      </w:tr>
      <w:tr w:rsidR="00F04DDD" w:rsidRPr="000574F0" w14:paraId="6E509080" w14:textId="77777777" w:rsidTr="006F7B6D">
        <w:tc>
          <w:tcPr>
            <w:tcW w:w="420" w:type="dxa"/>
            <w:tcBorders>
              <w:top w:val="single" w:sz="4" w:space="0" w:color="auto"/>
              <w:left w:val="single" w:sz="4" w:space="0" w:color="auto"/>
              <w:bottom w:val="single" w:sz="4" w:space="0" w:color="auto"/>
              <w:right w:val="single" w:sz="4" w:space="0" w:color="auto"/>
            </w:tcBorders>
            <w:hideMark/>
          </w:tcPr>
          <w:p w14:paraId="5C187F19" w14:textId="77777777" w:rsidR="00F04DDD" w:rsidRPr="000574F0" w:rsidRDefault="00F04DDD" w:rsidP="005639F9">
            <w:pPr>
              <w:spacing w:line="276" w:lineRule="auto"/>
            </w:pPr>
            <w:r w:rsidRPr="000574F0">
              <w:t>1.</w:t>
            </w:r>
          </w:p>
        </w:tc>
        <w:tc>
          <w:tcPr>
            <w:tcW w:w="4122" w:type="dxa"/>
            <w:tcBorders>
              <w:top w:val="single" w:sz="4" w:space="0" w:color="auto"/>
              <w:left w:val="single" w:sz="4" w:space="0" w:color="auto"/>
              <w:bottom w:val="single" w:sz="4" w:space="0" w:color="auto"/>
              <w:right w:val="single" w:sz="4" w:space="0" w:color="auto"/>
            </w:tcBorders>
          </w:tcPr>
          <w:p w14:paraId="32D0C07E" w14:textId="77777777" w:rsidR="00F04DDD" w:rsidRPr="000574F0" w:rsidRDefault="00F04DDD" w:rsidP="005639F9">
            <w:pPr>
              <w:spacing w:line="276" w:lineRule="auto"/>
            </w:pPr>
            <w:r w:rsidRPr="000574F0">
              <w:t>Na platformi, pod glavo dobrodošlice,</w:t>
            </w:r>
            <w:r>
              <w:t xml:space="preserve"> v razdelku »Login«, kliknite na gumb »Go to Login«</w:t>
            </w:r>
          </w:p>
        </w:tc>
        <w:tc>
          <w:tcPr>
            <w:tcW w:w="4520" w:type="dxa"/>
            <w:tcBorders>
              <w:top w:val="single" w:sz="4" w:space="0" w:color="auto"/>
              <w:left w:val="single" w:sz="4" w:space="0" w:color="auto"/>
              <w:bottom w:val="single" w:sz="4" w:space="0" w:color="auto"/>
              <w:right w:val="single" w:sz="4" w:space="0" w:color="auto"/>
            </w:tcBorders>
          </w:tcPr>
          <w:p w14:paraId="0D757685" w14:textId="77777777" w:rsidR="00F04DDD" w:rsidRPr="000574F0" w:rsidRDefault="00F04DDD" w:rsidP="005639F9">
            <w:pPr>
              <w:spacing w:line="276" w:lineRule="auto"/>
            </w:pPr>
            <w:r w:rsidRPr="000574F0">
              <w:t>Prikaže</w:t>
            </w:r>
            <w:r>
              <w:t xml:space="preserve"> se</w:t>
            </w:r>
            <w:r w:rsidRPr="000574F0">
              <w:t xml:space="preserve"> stran za prijavo</w:t>
            </w:r>
          </w:p>
        </w:tc>
      </w:tr>
      <w:tr w:rsidR="00F04DDD" w:rsidRPr="000574F0" w14:paraId="2EB9559B" w14:textId="77777777" w:rsidTr="006F7B6D">
        <w:tc>
          <w:tcPr>
            <w:tcW w:w="420" w:type="dxa"/>
            <w:tcBorders>
              <w:top w:val="single" w:sz="4" w:space="0" w:color="auto"/>
              <w:left w:val="single" w:sz="4" w:space="0" w:color="auto"/>
              <w:bottom w:val="single" w:sz="4" w:space="0" w:color="auto"/>
              <w:right w:val="single" w:sz="4" w:space="0" w:color="auto"/>
            </w:tcBorders>
            <w:hideMark/>
          </w:tcPr>
          <w:p w14:paraId="23C46395" w14:textId="77777777" w:rsidR="00F04DDD" w:rsidRPr="000574F0" w:rsidRDefault="00F04DDD" w:rsidP="005639F9">
            <w:pPr>
              <w:spacing w:line="276" w:lineRule="auto"/>
            </w:pPr>
            <w:r w:rsidRPr="000574F0">
              <w:t>2.</w:t>
            </w:r>
          </w:p>
        </w:tc>
        <w:tc>
          <w:tcPr>
            <w:tcW w:w="4122" w:type="dxa"/>
            <w:tcBorders>
              <w:top w:val="single" w:sz="4" w:space="0" w:color="auto"/>
              <w:left w:val="single" w:sz="4" w:space="0" w:color="auto"/>
              <w:bottom w:val="single" w:sz="4" w:space="0" w:color="auto"/>
              <w:right w:val="single" w:sz="4" w:space="0" w:color="auto"/>
            </w:tcBorders>
          </w:tcPr>
          <w:p w14:paraId="402CFFF4" w14:textId="77777777" w:rsidR="00F04DDD" w:rsidRPr="000574F0" w:rsidRDefault="00F04DDD" w:rsidP="005639F9">
            <w:pPr>
              <w:spacing w:line="276" w:lineRule="auto"/>
            </w:pPr>
            <w:r w:rsidRPr="000574F0">
              <w:t>Izpolnite vse potrebne podatke in kliknite »</w:t>
            </w:r>
            <w:r>
              <w:t>Login</w:t>
            </w:r>
            <w:r w:rsidRPr="000574F0">
              <w:t>«</w:t>
            </w:r>
          </w:p>
        </w:tc>
        <w:tc>
          <w:tcPr>
            <w:tcW w:w="4520" w:type="dxa"/>
            <w:tcBorders>
              <w:top w:val="single" w:sz="4" w:space="0" w:color="auto"/>
              <w:left w:val="single" w:sz="4" w:space="0" w:color="auto"/>
              <w:bottom w:val="single" w:sz="4" w:space="0" w:color="auto"/>
              <w:right w:val="single" w:sz="4" w:space="0" w:color="auto"/>
            </w:tcBorders>
          </w:tcPr>
          <w:p w14:paraId="19640FA8" w14:textId="77777777" w:rsidR="00F04DDD" w:rsidRPr="000574F0" w:rsidRDefault="00F04DDD" w:rsidP="005639F9">
            <w:pPr>
              <w:spacing w:line="276" w:lineRule="auto"/>
            </w:pPr>
            <w:r w:rsidRPr="000574F0">
              <w:t xml:space="preserve">Uspešno ste se prijavili na platformo </w:t>
            </w:r>
          </w:p>
        </w:tc>
      </w:tr>
    </w:tbl>
    <w:p w14:paraId="1715F048" w14:textId="77777777" w:rsidR="00F04DDD" w:rsidRPr="000574F0" w:rsidRDefault="00F04DDD" w:rsidP="005639F9">
      <w:pPr>
        <w:spacing w:line="276" w:lineRule="auto"/>
      </w:pPr>
    </w:p>
    <w:p w14:paraId="3FAFACE2" w14:textId="77777777" w:rsidR="00F04DDD" w:rsidRPr="00CC18EA" w:rsidRDefault="00F04DDD" w:rsidP="005639F9">
      <w:pPr>
        <w:spacing w:line="276" w:lineRule="auto"/>
        <w:rPr>
          <w:b/>
        </w:rPr>
      </w:pPr>
      <w:r w:rsidRPr="000574F0">
        <w:rPr>
          <w:b/>
          <w:bCs/>
        </w:rPr>
        <w:t xml:space="preserve">Uspešna izvedba: </w:t>
      </w:r>
      <w:r w:rsidRPr="000574F0">
        <w:t>Uporabnik se je uspešno prijavil kot zaposleni</w:t>
      </w:r>
    </w:p>
    <w:p w14:paraId="518832D1" w14:textId="77777777" w:rsidR="00F04DDD" w:rsidRDefault="00F04DDD" w:rsidP="005639F9">
      <w:pPr>
        <w:spacing w:line="276" w:lineRule="auto"/>
        <w:rPr>
          <w:b/>
          <w:bCs/>
        </w:rPr>
      </w:pPr>
    </w:p>
    <w:p w14:paraId="221C081F" w14:textId="7E419467" w:rsidR="00D8411A" w:rsidRPr="00D8411A" w:rsidRDefault="0081339F" w:rsidP="005639F9">
      <w:pPr>
        <w:pStyle w:val="Naslov3"/>
        <w:spacing w:line="276" w:lineRule="auto"/>
      </w:pPr>
      <w:bookmarkStart w:id="113" w:name="_Toc175485493"/>
      <w:r>
        <w:t>P</w:t>
      </w:r>
      <w:r w:rsidR="00D8411A" w:rsidRPr="00D8411A">
        <w:t>reskusni scenarij</w:t>
      </w:r>
      <w:r>
        <w:t xml:space="preserve"> 3</w:t>
      </w:r>
      <w:r w:rsidR="00D8411A" w:rsidRPr="00D8411A">
        <w:t xml:space="preserve">: </w:t>
      </w:r>
      <w:r w:rsidR="00061254">
        <w:t>D</w:t>
      </w:r>
      <w:r w:rsidR="00D8411A" w:rsidRPr="00D8411A">
        <w:t>odajanje nove domene znanja</w:t>
      </w:r>
      <w:bookmarkEnd w:id="113"/>
    </w:p>
    <w:p w14:paraId="67CD0DBC" w14:textId="053AFF20" w:rsidR="00F04DDD" w:rsidRPr="000574F0" w:rsidRDefault="00F04DDD" w:rsidP="00D96EBC">
      <w:pPr>
        <w:pStyle w:val="Odstavekseznama"/>
        <w:numPr>
          <w:ilvl w:val="0"/>
          <w:numId w:val="4"/>
        </w:numPr>
        <w:spacing w:after="160" w:line="276" w:lineRule="auto"/>
      </w:pPr>
      <w:r w:rsidRPr="000574F0">
        <w:t>Uporabniška zgodba – Kot vodja želim v sistem dodati nov</w:t>
      </w:r>
      <w:r w:rsidR="00FC43EE">
        <w:t>o</w:t>
      </w:r>
      <w:r w:rsidRPr="000574F0">
        <w:t xml:space="preserve"> </w:t>
      </w:r>
      <w:r w:rsidR="00FC43EE">
        <w:t>domeno</w:t>
      </w:r>
      <w:r w:rsidRPr="000574F0">
        <w:t xml:space="preserve"> znanja.</w:t>
      </w:r>
    </w:p>
    <w:p w14:paraId="28A5CEA9" w14:textId="77777777" w:rsidR="00F04DDD" w:rsidRPr="000574F0" w:rsidRDefault="00F04DDD" w:rsidP="005639F9">
      <w:pPr>
        <w:spacing w:line="276" w:lineRule="auto"/>
      </w:pPr>
      <w:r w:rsidRPr="000574F0">
        <w:rPr>
          <w:b/>
          <w:bCs/>
        </w:rPr>
        <w:t>Namen: Preizkusite</w:t>
      </w:r>
      <w:r w:rsidRPr="000574F0">
        <w:t xml:space="preserve"> , ali je dodajanje nove domene uspešno</w:t>
      </w:r>
    </w:p>
    <w:p w14:paraId="7BF5EF4D" w14:textId="77777777" w:rsidR="00F04DDD" w:rsidRPr="000574F0" w:rsidRDefault="00F04DDD" w:rsidP="005639F9">
      <w:pPr>
        <w:spacing w:line="276" w:lineRule="auto"/>
      </w:pPr>
      <w:r w:rsidRPr="000574F0">
        <w:rPr>
          <w:b/>
          <w:bCs/>
        </w:rPr>
        <w:t>Pred</w:t>
      </w:r>
      <w:r>
        <w:rPr>
          <w:b/>
          <w:bCs/>
        </w:rPr>
        <w:t>pogoj uporabe</w:t>
      </w:r>
      <w:r w:rsidRPr="000574F0">
        <w:rPr>
          <w:b/>
          <w:bCs/>
        </w:rPr>
        <w:t xml:space="preserve">: </w:t>
      </w:r>
      <w:r w:rsidRPr="000574F0">
        <w:t xml:space="preserve">Uporabnik ima vlogo </w:t>
      </w:r>
      <w:r>
        <w:t>managerja</w:t>
      </w:r>
      <w:r w:rsidRPr="000574F0">
        <w:t xml:space="preserve"> in je uspešno prijavljen </w:t>
      </w:r>
    </w:p>
    <w:p w14:paraId="24EA48DF" w14:textId="77777777" w:rsidR="00F04DDD" w:rsidRPr="000574F0" w:rsidRDefault="00F04DDD" w:rsidP="005639F9">
      <w:pPr>
        <w:spacing w:line="276" w:lineRule="auto"/>
      </w:pPr>
      <w:r w:rsidRPr="000574F0">
        <w:rPr>
          <w:b/>
          <w:bCs/>
        </w:rPr>
        <w:t xml:space="preserve">Vhodni podatki: </w:t>
      </w:r>
      <w:r w:rsidRPr="000574F0">
        <w:t>ime domene, opis, ključne spretnosti</w:t>
      </w:r>
    </w:p>
    <w:p w14:paraId="4AFA5C11"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420"/>
        <w:gridCol w:w="4122"/>
        <w:gridCol w:w="4520"/>
      </w:tblGrid>
      <w:tr w:rsidR="00F04DDD" w:rsidRPr="000574F0" w14:paraId="44168706" w14:textId="77777777" w:rsidTr="006F7B6D">
        <w:tc>
          <w:tcPr>
            <w:tcW w:w="420" w:type="dxa"/>
            <w:tcBorders>
              <w:top w:val="single" w:sz="4" w:space="0" w:color="auto"/>
              <w:left w:val="single" w:sz="4" w:space="0" w:color="auto"/>
              <w:bottom w:val="single" w:sz="4" w:space="0" w:color="auto"/>
              <w:right w:val="single" w:sz="4" w:space="0" w:color="auto"/>
            </w:tcBorders>
          </w:tcPr>
          <w:p w14:paraId="01AAD5D7" w14:textId="77777777" w:rsidR="00F04DDD" w:rsidRPr="000574F0" w:rsidRDefault="00F04DDD" w:rsidP="005639F9">
            <w:pPr>
              <w:spacing w:line="276" w:lineRule="auto"/>
            </w:pPr>
          </w:p>
        </w:tc>
        <w:tc>
          <w:tcPr>
            <w:tcW w:w="4122" w:type="dxa"/>
            <w:tcBorders>
              <w:top w:val="single" w:sz="4" w:space="0" w:color="auto"/>
              <w:left w:val="single" w:sz="4" w:space="0" w:color="auto"/>
              <w:bottom w:val="single" w:sz="4" w:space="0" w:color="auto"/>
              <w:right w:val="single" w:sz="4" w:space="0" w:color="auto"/>
            </w:tcBorders>
            <w:hideMark/>
          </w:tcPr>
          <w:p w14:paraId="11DA4E88" w14:textId="77777777" w:rsidR="00F04DDD" w:rsidRPr="000574F0" w:rsidRDefault="00F04DDD" w:rsidP="005639F9">
            <w:pPr>
              <w:spacing w:line="276" w:lineRule="auto"/>
            </w:pPr>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7F037E70" w14:textId="77777777" w:rsidR="00F04DDD" w:rsidRPr="000574F0" w:rsidRDefault="00F04DDD" w:rsidP="005639F9">
            <w:pPr>
              <w:spacing w:line="276" w:lineRule="auto"/>
            </w:pPr>
            <w:r w:rsidRPr="000574F0">
              <w:t>Pričakovani rezultat</w:t>
            </w:r>
          </w:p>
        </w:tc>
      </w:tr>
      <w:tr w:rsidR="00F04DDD" w:rsidRPr="000574F0" w14:paraId="475CFD80" w14:textId="77777777" w:rsidTr="006F7B6D">
        <w:tc>
          <w:tcPr>
            <w:tcW w:w="420" w:type="dxa"/>
            <w:tcBorders>
              <w:top w:val="single" w:sz="4" w:space="0" w:color="auto"/>
              <w:left w:val="single" w:sz="4" w:space="0" w:color="auto"/>
              <w:bottom w:val="single" w:sz="4" w:space="0" w:color="auto"/>
              <w:right w:val="single" w:sz="4" w:space="0" w:color="auto"/>
            </w:tcBorders>
            <w:hideMark/>
          </w:tcPr>
          <w:p w14:paraId="2F46C03B" w14:textId="77777777" w:rsidR="00F04DDD" w:rsidRPr="000574F0" w:rsidRDefault="00F04DDD" w:rsidP="005639F9">
            <w:pPr>
              <w:spacing w:line="276" w:lineRule="auto"/>
            </w:pPr>
            <w:r w:rsidRPr="000574F0">
              <w:t>1.</w:t>
            </w:r>
          </w:p>
        </w:tc>
        <w:tc>
          <w:tcPr>
            <w:tcW w:w="4122" w:type="dxa"/>
            <w:tcBorders>
              <w:top w:val="single" w:sz="4" w:space="0" w:color="auto"/>
              <w:left w:val="single" w:sz="4" w:space="0" w:color="auto"/>
              <w:bottom w:val="single" w:sz="4" w:space="0" w:color="auto"/>
              <w:right w:val="single" w:sz="4" w:space="0" w:color="auto"/>
            </w:tcBorders>
          </w:tcPr>
          <w:p w14:paraId="4849631C" w14:textId="77777777" w:rsidR="00F04DDD" w:rsidRPr="000574F0" w:rsidRDefault="00F04DDD" w:rsidP="005639F9">
            <w:pPr>
              <w:spacing w:line="276" w:lineRule="auto"/>
            </w:pPr>
            <w:r w:rsidRPr="000574F0">
              <w:t>Na platformi, na levi strani, kjer je meni, kliknite »</w:t>
            </w:r>
            <w:r>
              <w:t>Add Domain</w:t>
            </w:r>
            <w:r w:rsidRPr="000574F0">
              <w:t>«</w:t>
            </w:r>
          </w:p>
        </w:tc>
        <w:tc>
          <w:tcPr>
            <w:tcW w:w="4520" w:type="dxa"/>
            <w:tcBorders>
              <w:top w:val="single" w:sz="4" w:space="0" w:color="auto"/>
              <w:left w:val="single" w:sz="4" w:space="0" w:color="auto"/>
              <w:bottom w:val="single" w:sz="4" w:space="0" w:color="auto"/>
              <w:right w:val="single" w:sz="4" w:space="0" w:color="auto"/>
            </w:tcBorders>
          </w:tcPr>
          <w:p w14:paraId="426C148B" w14:textId="77777777" w:rsidR="00F04DDD" w:rsidRPr="000574F0" w:rsidRDefault="00F04DDD" w:rsidP="005639F9">
            <w:pPr>
              <w:spacing w:line="276" w:lineRule="auto"/>
            </w:pPr>
            <w:r w:rsidRPr="000574F0">
              <w:t>Prikaže majhno kartico za dodajanje nove domene</w:t>
            </w:r>
          </w:p>
        </w:tc>
      </w:tr>
      <w:tr w:rsidR="00F04DDD" w:rsidRPr="000574F0" w14:paraId="2A141AE4" w14:textId="77777777" w:rsidTr="006F7B6D">
        <w:tc>
          <w:tcPr>
            <w:tcW w:w="420" w:type="dxa"/>
            <w:tcBorders>
              <w:top w:val="single" w:sz="4" w:space="0" w:color="auto"/>
              <w:left w:val="single" w:sz="4" w:space="0" w:color="auto"/>
              <w:bottom w:val="single" w:sz="4" w:space="0" w:color="auto"/>
              <w:right w:val="single" w:sz="4" w:space="0" w:color="auto"/>
            </w:tcBorders>
            <w:hideMark/>
          </w:tcPr>
          <w:p w14:paraId="5575EBA5" w14:textId="77777777" w:rsidR="00F04DDD" w:rsidRPr="000574F0" w:rsidRDefault="00F04DDD" w:rsidP="005639F9">
            <w:pPr>
              <w:spacing w:line="276" w:lineRule="auto"/>
            </w:pPr>
            <w:r w:rsidRPr="000574F0">
              <w:t>2.</w:t>
            </w:r>
          </w:p>
        </w:tc>
        <w:tc>
          <w:tcPr>
            <w:tcW w:w="4122" w:type="dxa"/>
            <w:tcBorders>
              <w:top w:val="single" w:sz="4" w:space="0" w:color="auto"/>
              <w:left w:val="single" w:sz="4" w:space="0" w:color="auto"/>
              <w:bottom w:val="single" w:sz="4" w:space="0" w:color="auto"/>
              <w:right w:val="single" w:sz="4" w:space="0" w:color="auto"/>
            </w:tcBorders>
          </w:tcPr>
          <w:p w14:paraId="27DDF21C" w14:textId="77777777" w:rsidR="00F04DDD" w:rsidRPr="000574F0" w:rsidRDefault="00F04DDD" w:rsidP="005639F9">
            <w:pPr>
              <w:spacing w:line="276" w:lineRule="auto"/>
            </w:pPr>
            <w:r w:rsidRPr="000574F0">
              <w:t>Izpolnite vse potrebne podatke in kliknite »</w:t>
            </w:r>
            <w:r>
              <w:t>Submit</w:t>
            </w:r>
            <w:r w:rsidRPr="000574F0">
              <w:t>«</w:t>
            </w:r>
          </w:p>
        </w:tc>
        <w:tc>
          <w:tcPr>
            <w:tcW w:w="4520" w:type="dxa"/>
            <w:tcBorders>
              <w:top w:val="single" w:sz="4" w:space="0" w:color="auto"/>
              <w:left w:val="single" w:sz="4" w:space="0" w:color="auto"/>
              <w:bottom w:val="single" w:sz="4" w:space="0" w:color="auto"/>
              <w:right w:val="single" w:sz="4" w:space="0" w:color="auto"/>
            </w:tcBorders>
          </w:tcPr>
          <w:p w14:paraId="089DD57F" w14:textId="77777777" w:rsidR="00F04DDD" w:rsidRPr="000574F0" w:rsidRDefault="00F04DDD" w:rsidP="005639F9">
            <w:pPr>
              <w:spacing w:line="276" w:lineRule="auto"/>
            </w:pPr>
            <w:r w:rsidRPr="000574F0">
              <w:t>Nova domena bi se morala prikazati v meniju na levi</w:t>
            </w:r>
          </w:p>
        </w:tc>
      </w:tr>
    </w:tbl>
    <w:p w14:paraId="605867AE" w14:textId="77777777" w:rsidR="00F04DDD" w:rsidRPr="000574F0" w:rsidRDefault="00F04DDD" w:rsidP="005639F9">
      <w:pPr>
        <w:spacing w:line="276" w:lineRule="auto"/>
      </w:pPr>
    </w:p>
    <w:p w14:paraId="04783E02" w14:textId="394F4FF9" w:rsidR="00F04DDD" w:rsidRDefault="00F04DDD" w:rsidP="005639F9">
      <w:pPr>
        <w:spacing w:line="276" w:lineRule="auto"/>
      </w:pPr>
      <w:r w:rsidRPr="000574F0">
        <w:rPr>
          <w:b/>
          <w:bCs/>
        </w:rPr>
        <w:t xml:space="preserve">Uspešna implementacija: </w:t>
      </w:r>
      <w:r w:rsidRPr="000574F0">
        <w:t>Uporabnik je uspešno dodal novo domeno znanja</w:t>
      </w:r>
    </w:p>
    <w:p w14:paraId="6CE6159D" w14:textId="77777777" w:rsidR="007451F4" w:rsidRDefault="007451F4" w:rsidP="005639F9">
      <w:pPr>
        <w:spacing w:line="276" w:lineRule="auto"/>
      </w:pPr>
    </w:p>
    <w:p w14:paraId="61D2D55C" w14:textId="77777777" w:rsidR="005B0A2B" w:rsidRPr="005B0A2B" w:rsidRDefault="005B0A2B" w:rsidP="005639F9">
      <w:pPr>
        <w:pStyle w:val="Naslov3"/>
        <w:spacing w:line="276" w:lineRule="auto"/>
      </w:pPr>
      <w:bookmarkStart w:id="114" w:name="_Toc175485494"/>
      <w:r w:rsidRPr="005B0A2B">
        <w:t>Preskusni scenarij 4: Naložite in organizirajte učno gradivo</w:t>
      </w:r>
      <w:bookmarkEnd w:id="114"/>
    </w:p>
    <w:p w14:paraId="6583BB81" w14:textId="435A1DC1" w:rsidR="00F04DDD" w:rsidRPr="000574F0" w:rsidRDefault="00F04DDD" w:rsidP="00D96EBC">
      <w:pPr>
        <w:pStyle w:val="Odstavekseznama"/>
        <w:numPr>
          <w:ilvl w:val="0"/>
          <w:numId w:val="4"/>
        </w:numPr>
        <w:spacing w:after="160" w:line="276" w:lineRule="auto"/>
      </w:pPr>
      <w:r w:rsidRPr="000574F0">
        <w:t>Uporabniška zgodba – Kot vodja želim naložiti in organizirati učna gradiva po domeni znanja.</w:t>
      </w:r>
    </w:p>
    <w:p w14:paraId="3782700E" w14:textId="77777777" w:rsidR="00F04DDD" w:rsidRPr="000574F0" w:rsidRDefault="00F04DDD" w:rsidP="005639F9">
      <w:pPr>
        <w:spacing w:line="276" w:lineRule="auto"/>
      </w:pPr>
      <w:r w:rsidRPr="000574F0">
        <w:rPr>
          <w:b/>
          <w:bCs/>
        </w:rPr>
        <w:t>Namen: Preizkus</w:t>
      </w:r>
      <w:r w:rsidRPr="000574F0">
        <w:t xml:space="preserve"> , ali je dodajanje novega učnega gradiva uspešno</w:t>
      </w:r>
    </w:p>
    <w:p w14:paraId="221195D1" w14:textId="77777777" w:rsidR="00F04DDD" w:rsidRPr="000574F0" w:rsidRDefault="00F04DDD" w:rsidP="005639F9">
      <w:pPr>
        <w:spacing w:line="276" w:lineRule="auto"/>
      </w:pPr>
      <w:r w:rsidRPr="000574F0">
        <w:rPr>
          <w:b/>
          <w:bCs/>
        </w:rPr>
        <w:t>Pred</w:t>
      </w:r>
      <w:r>
        <w:rPr>
          <w:b/>
          <w:bCs/>
        </w:rPr>
        <w:t>pogoj uporabe</w:t>
      </w:r>
      <w:r w:rsidRPr="000574F0">
        <w:rPr>
          <w:b/>
          <w:bCs/>
        </w:rPr>
        <w:t xml:space="preserve">: </w:t>
      </w:r>
      <w:r w:rsidRPr="000574F0">
        <w:t xml:space="preserve">Uporabnik ima vlogo </w:t>
      </w:r>
      <w:r>
        <w:t>managerja</w:t>
      </w:r>
      <w:r w:rsidRPr="000574F0">
        <w:t xml:space="preserve"> in je uspešno prijavljen</w:t>
      </w:r>
      <w:r>
        <w:t>,</w:t>
      </w:r>
      <w:r w:rsidRPr="000574F0">
        <w:t xml:space="preserve"> ter je že ustvaril domeno znanja</w:t>
      </w:r>
    </w:p>
    <w:p w14:paraId="17AD2668" w14:textId="77777777" w:rsidR="00F04DDD" w:rsidRPr="000574F0" w:rsidRDefault="00F04DDD" w:rsidP="005639F9">
      <w:pPr>
        <w:spacing w:line="276" w:lineRule="auto"/>
      </w:pPr>
      <w:r w:rsidRPr="000574F0">
        <w:rPr>
          <w:b/>
          <w:bCs/>
        </w:rPr>
        <w:t>Vhodni podatki:</w:t>
      </w:r>
      <w:r w:rsidRPr="000574F0">
        <w:t xml:space="preserve"> datoteka ali povezava</w:t>
      </w:r>
    </w:p>
    <w:p w14:paraId="68A70F16" w14:textId="77777777" w:rsidR="00F04DDD" w:rsidRPr="000574F0" w:rsidRDefault="00F04DDD" w:rsidP="005639F9">
      <w:pPr>
        <w:spacing w:line="276" w:lineRule="auto"/>
        <w:rPr>
          <w:b/>
          <w:bCs/>
        </w:rPr>
      </w:pPr>
      <w:r w:rsidRPr="000574F0">
        <w:rPr>
          <w:b/>
          <w:bCs/>
        </w:rPr>
        <w:lastRenderedPageBreak/>
        <w:t>Testni scenarij:</w:t>
      </w:r>
    </w:p>
    <w:tbl>
      <w:tblPr>
        <w:tblW w:w="0" w:type="auto"/>
        <w:tblLook w:val="04A0" w:firstRow="1" w:lastRow="0" w:firstColumn="1" w:lastColumn="0" w:noHBand="0" w:noVBand="1"/>
      </w:tblPr>
      <w:tblGrid>
        <w:gridCol w:w="516"/>
        <w:gridCol w:w="4076"/>
        <w:gridCol w:w="4470"/>
      </w:tblGrid>
      <w:tr w:rsidR="00F04DDD" w:rsidRPr="000574F0" w14:paraId="31DE265C" w14:textId="77777777" w:rsidTr="006F7B6D">
        <w:tc>
          <w:tcPr>
            <w:tcW w:w="514" w:type="dxa"/>
            <w:tcBorders>
              <w:top w:val="single" w:sz="4" w:space="0" w:color="auto"/>
              <w:left w:val="single" w:sz="4" w:space="0" w:color="auto"/>
              <w:bottom w:val="single" w:sz="4" w:space="0" w:color="auto"/>
              <w:right w:val="single" w:sz="4" w:space="0" w:color="auto"/>
            </w:tcBorders>
          </w:tcPr>
          <w:p w14:paraId="6BFABEBE" w14:textId="77777777" w:rsidR="00F04DDD" w:rsidRPr="000574F0" w:rsidRDefault="00F04DDD" w:rsidP="005639F9">
            <w:pPr>
              <w:spacing w:line="276" w:lineRule="auto"/>
            </w:pPr>
          </w:p>
        </w:tc>
        <w:tc>
          <w:tcPr>
            <w:tcW w:w="4077" w:type="dxa"/>
            <w:tcBorders>
              <w:top w:val="single" w:sz="4" w:space="0" w:color="auto"/>
              <w:left w:val="single" w:sz="4" w:space="0" w:color="auto"/>
              <w:bottom w:val="single" w:sz="4" w:space="0" w:color="auto"/>
              <w:right w:val="single" w:sz="4" w:space="0" w:color="auto"/>
            </w:tcBorders>
            <w:hideMark/>
          </w:tcPr>
          <w:p w14:paraId="0D74739E" w14:textId="77777777" w:rsidR="00F04DDD" w:rsidRPr="000574F0" w:rsidRDefault="00F04DDD" w:rsidP="005639F9">
            <w:pPr>
              <w:spacing w:line="276" w:lineRule="auto"/>
            </w:pPr>
            <w:r w:rsidRPr="000574F0">
              <w:t>Dejanje</w:t>
            </w:r>
          </w:p>
        </w:tc>
        <w:tc>
          <w:tcPr>
            <w:tcW w:w="4471" w:type="dxa"/>
            <w:tcBorders>
              <w:top w:val="single" w:sz="4" w:space="0" w:color="auto"/>
              <w:left w:val="single" w:sz="4" w:space="0" w:color="auto"/>
              <w:bottom w:val="single" w:sz="4" w:space="0" w:color="auto"/>
              <w:right w:val="single" w:sz="4" w:space="0" w:color="auto"/>
            </w:tcBorders>
            <w:hideMark/>
          </w:tcPr>
          <w:p w14:paraId="478419CA" w14:textId="77777777" w:rsidR="00F04DDD" w:rsidRPr="000574F0" w:rsidRDefault="00F04DDD" w:rsidP="005639F9">
            <w:pPr>
              <w:spacing w:line="276" w:lineRule="auto"/>
            </w:pPr>
            <w:r w:rsidRPr="000574F0">
              <w:t>Pričakovani rezultat</w:t>
            </w:r>
          </w:p>
        </w:tc>
      </w:tr>
      <w:tr w:rsidR="00F04DDD" w:rsidRPr="000574F0" w14:paraId="6F243D0B" w14:textId="77777777" w:rsidTr="006F7B6D">
        <w:tc>
          <w:tcPr>
            <w:tcW w:w="514" w:type="dxa"/>
            <w:tcBorders>
              <w:top w:val="single" w:sz="4" w:space="0" w:color="auto"/>
              <w:left w:val="single" w:sz="4" w:space="0" w:color="auto"/>
              <w:bottom w:val="single" w:sz="4" w:space="0" w:color="auto"/>
              <w:right w:val="single" w:sz="4" w:space="0" w:color="auto"/>
            </w:tcBorders>
            <w:hideMark/>
          </w:tcPr>
          <w:p w14:paraId="3272784E" w14:textId="77777777" w:rsidR="00F04DDD" w:rsidRPr="000574F0" w:rsidRDefault="00F04DDD" w:rsidP="005639F9">
            <w:pPr>
              <w:spacing w:line="276" w:lineRule="auto"/>
            </w:pPr>
            <w:r w:rsidRPr="000574F0">
              <w:t>1.</w:t>
            </w:r>
          </w:p>
        </w:tc>
        <w:tc>
          <w:tcPr>
            <w:tcW w:w="4077" w:type="dxa"/>
            <w:tcBorders>
              <w:top w:val="single" w:sz="4" w:space="0" w:color="auto"/>
              <w:left w:val="single" w:sz="4" w:space="0" w:color="auto"/>
              <w:bottom w:val="single" w:sz="4" w:space="0" w:color="auto"/>
              <w:right w:val="single" w:sz="4" w:space="0" w:color="auto"/>
            </w:tcBorders>
          </w:tcPr>
          <w:p w14:paraId="6C7E1CDA" w14:textId="77777777" w:rsidR="00F04DDD" w:rsidRPr="000574F0" w:rsidRDefault="00F04DDD" w:rsidP="005639F9">
            <w:pPr>
              <w:spacing w:line="276" w:lineRule="auto"/>
            </w:pPr>
            <w:r w:rsidRPr="000574F0">
              <w:t xml:space="preserve">Na platformi/uporabniškem profilu kliknite na </w:t>
            </w:r>
            <w:r>
              <w:t xml:space="preserve">levi strani, v meniju, </w:t>
            </w:r>
            <w:r w:rsidRPr="000574F0">
              <w:t>katero koli že ustvarjeno domeno</w:t>
            </w:r>
          </w:p>
        </w:tc>
        <w:tc>
          <w:tcPr>
            <w:tcW w:w="4471" w:type="dxa"/>
            <w:tcBorders>
              <w:top w:val="single" w:sz="4" w:space="0" w:color="auto"/>
              <w:left w:val="single" w:sz="4" w:space="0" w:color="auto"/>
              <w:bottom w:val="single" w:sz="4" w:space="0" w:color="auto"/>
              <w:right w:val="single" w:sz="4" w:space="0" w:color="auto"/>
            </w:tcBorders>
          </w:tcPr>
          <w:p w14:paraId="3D25D334" w14:textId="77777777" w:rsidR="00F04DDD" w:rsidRPr="000574F0" w:rsidRDefault="00F04DDD" w:rsidP="005639F9">
            <w:pPr>
              <w:spacing w:line="276" w:lineRule="auto"/>
            </w:pPr>
            <w:r w:rsidRPr="000574F0">
              <w:t>Odpre se domena, prikaže opis in ključne spretnosti, z razdelki Datoteke in kvizi</w:t>
            </w:r>
          </w:p>
        </w:tc>
      </w:tr>
      <w:tr w:rsidR="00F04DDD" w:rsidRPr="000574F0" w14:paraId="1DB64ED4" w14:textId="77777777" w:rsidTr="006F7B6D">
        <w:tc>
          <w:tcPr>
            <w:tcW w:w="514" w:type="dxa"/>
            <w:tcBorders>
              <w:top w:val="single" w:sz="4" w:space="0" w:color="auto"/>
              <w:left w:val="single" w:sz="4" w:space="0" w:color="auto"/>
              <w:bottom w:val="single" w:sz="4" w:space="0" w:color="auto"/>
              <w:right w:val="single" w:sz="4" w:space="0" w:color="auto"/>
            </w:tcBorders>
            <w:hideMark/>
          </w:tcPr>
          <w:p w14:paraId="5C46AFF4" w14:textId="77777777" w:rsidR="00F04DDD" w:rsidRPr="000574F0" w:rsidRDefault="00F04DDD" w:rsidP="005639F9">
            <w:pPr>
              <w:spacing w:line="276" w:lineRule="auto"/>
            </w:pPr>
            <w:r w:rsidRPr="000574F0">
              <w:t>2.1</w:t>
            </w:r>
          </w:p>
        </w:tc>
        <w:tc>
          <w:tcPr>
            <w:tcW w:w="4077" w:type="dxa"/>
            <w:tcBorders>
              <w:top w:val="single" w:sz="4" w:space="0" w:color="auto"/>
              <w:left w:val="single" w:sz="4" w:space="0" w:color="auto"/>
              <w:bottom w:val="single" w:sz="4" w:space="0" w:color="auto"/>
              <w:right w:val="single" w:sz="4" w:space="0" w:color="auto"/>
            </w:tcBorders>
          </w:tcPr>
          <w:p w14:paraId="1ED8FF48" w14:textId="77777777" w:rsidR="00F04DDD" w:rsidRPr="000574F0" w:rsidRDefault="00F04DDD" w:rsidP="005639F9">
            <w:pPr>
              <w:spacing w:line="276" w:lineRule="auto"/>
            </w:pPr>
            <w:r w:rsidRPr="000574F0">
              <w:t>Pomaknite se do razdelka »</w:t>
            </w:r>
            <w:r>
              <w:t xml:space="preserve">Files &amp; Important links« in </w:t>
            </w:r>
            <w:r w:rsidRPr="000574F0">
              <w:t>kliknite »</w:t>
            </w:r>
            <w:r>
              <w:t>Add file</w:t>
            </w:r>
            <w:r w:rsidRPr="000574F0">
              <w:t>«</w:t>
            </w:r>
          </w:p>
        </w:tc>
        <w:tc>
          <w:tcPr>
            <w:tcW w:w="4471" w:type="dxa"/>
            <w:tcBorders>
              <w:top w:val="single" w:sz="4" w:space="0" w:color="auto"/>
              <w:left w:val="single" w:sz="4" w:space="0" w:color="auto"/>
              <w:bottom w:val="single" w:sz="4" w:space="0" w:color="auto"/>
              <w:right w:val="single" w:sz="4" w:space="0" w:color="auto"/>
            </w:tcBorders>
          </w:tcPr>
          <w:p w14:paraId="05C62641" w14:textId="77777777" w:rsidR="00F04DDD" w:rsidRPr="000574F0" w:rsidRDefault="00F04DDD" w:rsidP="005639F9">
            <w:pPr>
              <w:spacing w:line="276" w:lineRule="auto"/>
            </w:pPr>
            <w:r w:rsidRPr="000574F0">
              <w:t>V Raziskovalcu lahko izberete datoteke, ki jih želite dodati</w:t>
            </w:r>
          </w:p>
        </w:tc>
      </w:tr>
      <w:tr w:rsidR="00F04DDD" w:rsidRPr="000574F0" w14:paraId="3BD39CD6" w14:textId="77777777" w:rsidTr="006F7B6D">
        <w:tc>
          <w:tcPr>
            <w:tcW w:w="514" w:type="dxa"/>
            <w:tcBorders>
              <w:top w:val="single" w:sz="4" w:space="0" w:color="auto"/>
              <w:left w:val="single" w:sz="4" w:space="0" w:color="auto"/>
              <w:bottom w:val="single" w:sz="4" w:space="0" w:color="auto"/>
              <w:right w:val="single" w:sz="4" w:space="0" w:color="auto"/>
            </w:tcBorders>
          </w:tcPr>
          <w:p w14:paraId="75FACBDE" w14:textId="77777777" w:rsidR="00F04DDD" w:rsidRPr="000574F0" w:rsidRDefault="00F04DDD" w:rsidP="005639F9">
            <w:pPr>
              <w:spacing w:line="276" w:lineRule="auto"/>
            </w:pPr>
            <w:r w:rsidRPr="000574F0">
              <w:t>2.2</w:t>
            </w:r>
          </w:p>
        </w:tc>
        <w:tc>
          <w:tcPr>
            <w:tcW w:w="4077" w:type="dxa"/>
            <w:tcBorders>
              <w:top w:val="single" w:sz="4" w:space="0" w:color="auto"/>
              <w:left w:val="single" w:sz="4" w:space="0" w:color="auto"/>
              <w:bottom w:val="single" w:sz="4" w:space="0" w:color="auto"/>
              <w:right w:val="single" w:sz="4" w:space="0" w:color="auto"/>
            </w:tcBorders>
          </w:tcPr>
          <w:p w14:paraId="316BEDF9" w14:textId="77777777" w:rsidR="00F04DDD" w:rsidRPr="000574F0" w:rsidRDefault="00F04DDD" w:rsidP="005639F9">
            <w:pPr>
              <w:spacing w:line="276" w:lineRule="auto"/>
            </w:pPr>
            <w:r w:rsidRPr="000574F0">
              <w:t>Dvokliknite izbrano datoteko</w:t>
            </w:r>
            <w:r>
              <w:t xml:space="preserve"> in vnesite njeno ime, ter vpišite ime datoteko pod katero bo naložena datoteka shranjena</w:t>
            </w:r>
          </w:p>
        </w:tc>
        <w:tc>
          <w:tcPr>
            <w:tcW w:w="4471" w:type="dxa"/>
            <w:tcBorders>
              <w:top w:val="single" w:sz="4" w:space="0" w:color="auto"/>
              <w:left w:val="single" w:sz="4" w:space="0" w:color="auto"/>
              <w:bottom w:val="single" w:sz="4" w:space="0" w:color="auto"/>
              <w:right w:val="single" w:sz="4" w:space="0" w:color="auto"/>
            </w:tcBorders>
          </w:tcPr>
          <w:p w14:paraId="149539B5" w14:textId="77777777" w:rsidR="00F04DDD" w:rsidRPr="000574F0" w:rsidRDefault="00F04DDD" w:rsidP="005639F9">
            <w:pPr>
              <w:spacing w:line="276" w:lineRule="auto"/>
            </w:pPr>
          </w:p>
        </w:tc>
      </w:tr>
      <w:tr w:rsidR="00F04DDD" w:rsidRPr="000574F0" w14:paraId="5F7D9E57" w14:textId="77777777" w:rsidTr="006F7B6D">
        <w:tc>
          <w:tcPr>
            <w:tcW w:w="514" w:type="dxa"/>
            <w:tcBorders>
              <w:top w:val="single" w:sz="4" w:space="0" w:color="auto"/>
              <w:left w:val="single" w:sz="4" w:space="0" w:color="auto"/>
              <w:bottom w:val="single" w:sz="4" w:space="0" w:color="auto"/>
              <w:right w:val="single" w:sz="4" w:space="0" w:color="auto"/>
            </w:tcBorders>
          </w:tcPr>
          <w:p w14:paraId="40348D8B" w14:textId="77777777" w:rsidR="00F04DDD" w:rsidRPr="000574F0" w:rsidRDefault="00F04DDD" w:rsidP="005639F9">
            <w:pPr>
              <w:spacing w:line="276" w:lineRule="auto"/>
            </w:pPr>
            <w:r>
              <w:t>2.3</w:t>
            </w:r>
          </w:p>
        </w:tc>
        <w:tc>
          <w:tcPr>
            <w:tcW w:w="4077" w:type="dxa"/>
            <w:tcBorders>
              <w:top w:val="single" w:sz="4" w:space="0" w:color="auto"/>
              <w:left w:val="single" w:sz="4" w:space="0" w:color="auto"/>
              <w:bottom w:val="single" w:sz="4" w:space="0" w:color="auto"/>
              <w:right w:val="single" w:sz="4" w:space="0" w:color="auto"/>
            </w:tcBorders>
          </w:tcPr>
          <w:p w14:paraId="3B26D222" w14:textId="77777777" w:rsidR="00F04DDD" w:rsidRPr="000574F0" w:rsidRDefault="00F04DDD" w:rsidP="005639F9">
            <w:pPr>
              <w:spacing w:line="276" w:lineRule="auto"/>
            </w:pPr>
            <w:r>
              <w:t>Kliknite na »Confirm«</w:t>
            </w:r>
          </w:p>
        </w:tc>
        <w:tc>
          <w:tcPr>
            <w:tcW w:w="4471" w:type="dxa"/>
            <w:tcBorders>
              <w:top w:val="single" w:sz="4" w:space="0" w:color="auto"/>
              <w:left w:val="single" w:sz="4" w:space="0" w:color="auto"/>
              <w:bottom w:val="single" w:sz="4" w:space="0" w:color="auto"/>
              <w:right w:val="single" w:sz="4" w:space="0" w:color="auto"/>
            </w:tcBorders>
          </w:tcPr>
          <w:p w14:paraId="5B582483" w14:textId="77777777" w:rsidR="00F04DDD" w:rsidRPr="000574F0" w:rsidRDefault="00F04DDD" w:rsidP="005639F9">
            <w:pPr>
              <w:spacing w:line="276" w:lineRule="auto"/>
            </w:pPr>
            <w:r w:rsidRPr="000574F0">
              <w:t>Datoteka se prikaže na zaslonu v razdelku »</w:t>
            </w:r>
            <w:r>
              <w:t>Files &amp; Important links</w:t>
            </w:r>
            <w:r w:rsidRPr="000574F0">
              <w:t>«</w:t>
            </w:r>
          </w:p>
        </w:tc>
      </w:tr>
      <w:tr w:rsidR="00F04DDD" w:rsidRPr="000574F0" w14:paraId="365313EF" w14:textId="77777777" w:rsidTr="006F7B6D">
        <w:tc>
          <w:tcPr>
            <w:tcW w:w="514" w:type="dxa"/>
            <w:tcBorders>
              <w:top w:val="single" w:sz="4" w:space="0" w:color="auto"/>
              <w:left w:val="single" w:sz="4" w:space="0" w:color="auto"/>
              <w:bottom w:val="single" w:sz="4" w:space="0" w:color="auto"/>
              <w:right w:val="single" w:sz="4" w:space="0" w:color="auto"/>
            </w:tcBorders>
          </w:tcPr>
          <w:p w14:paraId="713046E5" w14:textId="77777777" w:rsidR="00F04DDD" w:rsidRPr="000574F0" w:rsidRDefault="00F04DDD" w:rsidP="005639F9">
            <w:pPr>
              <w:spacing w:line="276" w:lineRule="auto"/>
            </w:pPr>
            <w:r w:rsidRPr="000574F0">
              <w:t>3.1</w:t>
            </w:r>
          </w:p>
        </w:tc>
        <w:tc>
          <w:tcPr>
            <w:tcW w:w="4077" w:type="dxa"/>
            <w:tcBorders>
              <w:top w:val="single" w:sz="4" w:space="0" w:color="auto"/>
              <w:left w:val="single" w:sz="4" w:space="0" w:color="auto"/>
              <w:bottom w:val="single" w:sz="4" w:space="0" w:color="auto"/>
              <w:right w:val="single" w:sz="4" w:space="0" w:color="auto"/>
            </w:tcBorders>
          </w:tcPr>
          <w:p w14:paraId="641CB07B" w14:textId="77777777" w:rsidR="00F04DDD" w:rsidRPr="000574F0" w:rsidRDefault="00F04DDD" w:rsidP="005639F9">
            <w:pPr>
              <w:spacing w:line="276" w:lineRule="auto"/>
            </w:pPr>
            <w:r w:rsidRPr="000574F0">
              <w:t>Pomaknite se do razdelka »</w:t>
            </w:r>
            <w:r w:rsidRPr="004B58A4">
              <w:t>Files &amp; Important links</w:t>
            </w:r>
            <w:r w:rsidRPr="000574F0">
              <w:t>«, kliknite »Dodaj povezavo«</w:t>
            </w:r>
          </w:p>
        </w:tc>
        <w:tc>
          <w:tcPr>
            <w:tcW w:w="4471" w:type="dxa"/>
            <w:tcBorders>
              <w:top w:val="single" w:sz="4" w:space="0" w:color="auto"/>
              <w:left w:val="single" w:sz="4" w:space="0" w:color="auto"/>
              <w:bottom w:val="single" w:sz="4" w:space="0" w:color="auto"/>
              <w:right w:val="single" w:sz="4" w:space="0" w:color="auto"/>
            </w:tcBorders>
          </w:tcPr>
          <w:p w14:paraId="3BAB511A" w14:textId="77777777" w:rsidR="00F04DDD" w:rsidRPr="000574F0" w:rsidRDefault="00F04DDD" w:rsidP="005639F9">
            <w:pPr>
              <w:spacing w:line="276" w:lineRule="auto"/>
            </w:pPr>
            <w:r w:rsidRPr="000574F0">
              <w:t>Odpre se majh</w:t>
            </w:r>
            <w:r>
              <w:t>no okence</w:t>
            </w:r>
            <w:r w:rsidRPr="000574F0">
              <w:t xml:space="preserve"> za besedilo,</w:t>
            </w:r>
          </w:p>
        </w:tc>
      </w:tr>
      <w:tr w:rsidR="00F04DDD" w:rsidRPr="000574F0" w14:paraId="0C7B6A60" w14:textId="77777777" w:rsidTr="006F7B6D">
        <w:tc>
          <w:tcPr>
            <w:tcW w:w="514" w:type="dxa"/>
            <w:tcBorders>
              <w:top w:val="single" w:sz="4" w:space="0" w:color="auto"/>
              <w:left w:val="single" w:sz="4" w:space="0" w:color="auto"/>
              <w:bottom w:val="single" w:sz="4" w:space="0" w:color="auto"/>
              <w:right w:val="single" w:sz="4" w:space="0" w:color="auto"/>
            </w:tcBorders>
          </w:tcPr>
          <w:p w14:paraId="2C308839" w14:textId="77777777" w:rsidR="00F04DDD" w:rsidRPr="000574F0" w:rsidRDefault="00F04DDD" w:rsidP="005639F9">
            <w:pPr>
              <w:spacing w:line="276" w:lineRule="auto"/>
            </w:pPr>
            <w:r>
              <w:t>3.2</w:t>
            </w:r>
          </w:p>
        </w:tc>
        <w:tc>
          <w:tcPr>
            <w:tcW w:w="4077" w:type="dxa"/>
            <w:tcBorders>
              <w:top w:val="single" w:sz="4" w:space="0" w:color="auto"/>
              <w:left w:val="single" w:sz="4" w:space="0" w:color="auto"/>
              <w:bottom w:val="single" w:sz="4" w:space="0" w:color="auto"/>
              <w:right w:val="single" w:sz="4" w:space="0" w:color="auto"/>
            </w:tcBorders>
          </w:tcPr>
          <w:p w14:paraId="5CE6C8B9" w14:textId="77777777" w:rsidR="00F04DDD" w:rsidRPr="000574F0" w:rsidRDefault="00F04DDD" w:rsidP="005639F9">
            <w:pPr>
              <w:spacing w:line="276" w:lineRule="auto"/>
            </w:pPr>
            <w:r>
              <w:t>Vnesite link in ime linka pod katero bo povezava shranjena</w:t>
            </w:r>
          </w:p>
        </w:tc>
        <w:tc>
          <w:tcPr>
            <w:tcW w:w="4471" w:type="dxa"/>
            <w:tcBorders>
              <w:top w:val="single" w:sz="4" w:space="0" w:color="auto"/>
              <w:left w:val="single" w:sz="4" w:space="0" w:color="auto"/>
              <w:bottom w:val="single" w:sz="4" w:space="0" w:color="auto"/>
              <w:right w:val="single" w:sz="4" w:space="0" w:color="auto"/>
            </w:tcBorders>
          </w:tcPr>
          <w:p w14:paraId="1CAF4F21" w14:textId="77777777" w:rsidR="00F04DDD" w:rsidRPr="000574F0" w:rsidRDefault="00F04DDD" w:rsidP="005639F9">
            <w:pPr>
              <w:spacing w:line="276" w:lineRule="auto"/>
            </w:pPr>
          </w:p>
        </w:tc>
      </w:tr>
      <w:tr w:rsidR="00F04DDD" w:rsidRPr="000574F0" w14:paraId="14287A1E" w14:textId="77777777" w:rsidTr="006F7B6D">
        <w:tc>
          <w:tcPr>
            <w:tcW w:w="514" w:type="dxa"/>
            <w:tcBorders>
              <w:top w:val="single" w:sz="4" w:space="0" w:color="auto"/>
              <w:left w:val="single" w:sz="4" w:space="0" w:color="auto"/>
              <w:bottom w:val="single" w:sz="4" w:space="0" w:color="auto"/>
              <w:right w:val="single" w:sz="4" w:space="0" w:color="auto"/>
            </w:tcBorders>
          </w:tcPr>
          <w:p w14:paraId="75AC9FFE" w14:textId="77777777" w:rsidR="00F04DDD" w:rsidRPr="000574F0" w:rsidRDefault="00F04DDD" w:rsidP="005639F9">
            <w:pPr>
              <w:spacing w:line="276" w:lineRule="auto"/>
            </w:pPr>
            <w:r w:rsidRPr="000574F0">
              <w:t>3.</w:t>
            </w:r>
            <w:r>
              <w:t>3</w:t>
            </w:r>
          </w:p>
        </w:tc>
        <w:tc>
          <w:tcPr>
            <w:tcW w:w="4077" w:type="dxa"/>
            <w:tcBorders>
              <w:top w:val="single" w:sz="4" w:space="0" w:color="auto"/>
              <w:left w:val="single" w:sz="4" w:space="0" w:color="auto"/>
              <w:bottom w:val="single" w:sz="4" w:space="0" w:color="auto"/>
              <w:right w:val="single" w:sz="4" w:space="0" w:color="auto"/>
            </w:tcBorders>
          </w:tcPr>
          <w:p w14:paraId="7A82B92C" w14:textId="77777777" w:rsidR="00F04DDD" w:rsidRPr="000574F0" w:rsidRDefault="00F04DDD" w:rsidP="005639F9">
            <w:pPr>
              <w:spacing w:line="276" w:lineRule="auto"/>
            </w:pPr>
            <w:r w:rsidRPr="000574F0">
              <w:t>Kliknite »</w:t>
            </w:r>
            <w:r>
              <w:t>Confirm</w:t>
            </w:r>
            <w:r w:rsidRPr="000574F0">
              <w:t>«</w:t>
            </w:r>
          </w:p>
        </w:tc>
        <w:tc>
          <w:tcPr>
            <w:tcW w:w="4471" w:type="dxa"/>
            <w:tcBorders>
              <w:top w:val="single" w:sz="4" w:space="0" w:color="auto"/>
              <w:left w:val="single" w:sz="4" w:space="0" w:color="auto"/>
              <w:bottom w:val="single" w:sz="4" w:space="0" w:color="auto"/>
              <w:right w:val="single" w:sz="4" w:space="0" w:color="auto"/>
            </w:tcBorders>
          </w:tcPr>
          <w:p w14:paraId="0406CE64" w14:textId="77777777" w:rsidR="00F04DDD" w:rsidRPr="000574F0" w:rsidRDefault="00F04DDD" w:rsidP="005639F9">
            <w:pPr>
              <w:spacing w:line="276" w:lineRule="auto"/>
            </w:pPr>
            <w:r w:rsidRPr="000574F0">
              <w:t xml:space="preserve">Povezava se mora prikazati v razdelku zaslona »Datoteke in pomembne povezave« </w:t>
            </w:r>
          </w:p>
        </w:tc>
      </w:tr>
    </w:tbl>
    <w:p w14:paraId="6FE195AE" w14:textId="77777777" w:rsidR="00F04DDD" w:rsidRPr="000574F0" w:rsidRDefault="00F04DDD" w:rsidP="005639F9">
      <w:pPr>
        <w:spacing w:line="276" w:lineRule="auto"/>
      </w:pPr>
    </w:p>
    <w:p w14:paraId="3C382AAC" w14:textId="77777777" w:rsidR="00F04DDD" w:rsidRPr="000574F0" w:rsidRDefault="00F04DDD" w:rsidP="005639F9">
      <w:pPr>
        <w:spacing w:line="276" w:lineRule="auto"/>
      </w:pPr>
      <w:r w:rsidRPr="000574F0">
        <w:rPr>
          <w:b/>
          <w:bCs/>
        </w:rPr>
        <w:t xml:space="preserve">Uspešna izvedba: </w:t>
      </w:r>
      <w:r w:rsidRPr="000574F0">
        <w:t>Uporabnik je uspešno dodal novo datoteko ali povezavo v domeno</w:t>
      </w:r>
    </w:p>
    <w:p w14:paraId="51C9E911" w14:textId="77777777" w:rsidR="00F04DDD" w:rsidRDefault="00F04DDD" w:rsidP="005639F9">
      <w:pPr>
        <w:spacing w:line="276" w:lineRule="auto"/>
        <w:rPr>
          <w:b/>
          <w:bCs/>
        </w:rPr>
      </w:pPr>
    </w:p>
    <w:p w14:paraId="6B58EBAB" w14:textId="77777777" w:rsidR="007451F4" w:rsidRPr="007451F4" w:rsidRDefault="007451F4" w:rsidP="005639F9">
      <w:pPr>
        <w:pStyle w:val="Naslov3"/>
        <w:spacing w:line="276" w:lineRule="auto"/>
      </w:pPr>
      <w:bookmarkStart w:id="115" w:name="_Toc175485495"/>
      <w:r w:rsidRPr="007451F4">
        <w:t>Preskusni scenarij 5: Ustvarjanje kviza in dodajanje vprašanj</w:t>
      </w:r>
      <w:bookmarkEnd w:id="115"/>
    </w:p>
    <w:p w14:paraId="591CC133" w14:textId="4546D81A" w:rsidR="00F04DDD" w:rsidRPr="000574F0" w:rsidRDefault="00F04DDD" w:rsidP="00D96EBC">
      <w:pPr>
        <w:pStyle w:val="Odstavekseznama"/>
        <w:numPr>
          <w:ilvl w:val="0"/>
          <w:numId w:val="4"/>
        </w:numPr>
        <w:spacing w:after="160" w:line="276" w:lineRule="auto"/>
      </w:pPr>
      <w:r w:rsidRPr="000574F0">
        <w:t xml:space="preserve">Uporabniška zgodba – Kot vodja želim ustvarjati in dodajati vprašanja, povezana s specifičnimi </w:t>
      </w:r>
      <w:r w:rsidR="00FC43EE">
        <w:t>domenami</w:t>
      </w:r>
      <w:r w:rsidRPr="000574F0">
        <w:t xml:space="preserve"> znanja.</w:t>
      </w:r>
    </w:p>
    <w:p w14:paraId="30A130AC" w14:textId="77777777" w:rsidR="00F04DDD" w:rsidRPr="000574F0" w:rsidRDefault="00F04DDD" w:rsidP="005639F9">
      <w:pPr>
        <w:spacing w:line="276" w:lineRule="auto"/>
      </w:pPr>
      <w:r w:rsidRPr="000574F0">
        <w:rPr>
          <w:b/>
          <w:bCs/>
        </w:rPr>
        <w:t>Namen:</w:t>
      </w:r>
      <w:r w:rsidRPr="000574F0">
        <w:t xml:space="preserve"> Preizkus, ali je dodajanje novega kviza z vprašanji uspešno</w:t>
      </w:r>
    </w:p>
    <w:p w14:paraId="32D4F56D" w14:textId="77777777" w:rsidR="00F04DDD" w:rsidRPr="000574F0" w:rsidRDefault="00F04DDD" w:rsidP="005639F9">
      <w:pPr>
        <w:spacing w:line="276" w:lineRule="auto"/>
      </w:pPr>
      <w:r w:rsidRPr="00F92154">
        <w:rPr>
          <w:b/>
          <w:bCs/>
        </w:rPr>
        <w:t>Predpogoj uporabe</w:t>
      </w:r>
      <w:r w:rsidRPr="000574F0">
        <w:rPr>
          <w:b/>
          <w:bCs/>
        </w:rPr>
        <w:t xml:space="preserve">: </w:t>
      </w:r>
      <w:r w:rsidRPr="000574F0">
        <w:t xml:space="preserve">Uporabnik ima vlogo </w:t>
      </w:r>
      <w:r>
        <w:t>managerja</w:t>
      </w:r>
      <w:r w:rsidRPr="000574F0">
        <w:t xml:space="preserve"> in je uspešno prijavljen</w:t>
      </w:r>
      <w:r>
        <w:t>,</w:t>
      </w:r>
      <w:r w:rsidRPr="000574F0">
        <w:t xml:space="preserve"> ter je že ustvaril domeno znanja</w:t>
      </w:r>
    </w:p>
    <w:p w14:paraId="2ED82041" w14:textId="77777777" w:rsidR="00F04DDD" w:rsidRPr="000574F0" w:rsidRDefault="00F04DDD" w:rsidP="005639F9">
      <w:pPr>
        <w:spacing w:line="276" w:lineRule="auto"/>
      </w:pPr>
      <w:r w:rsidRPr="000574F0">
        <w:rPr>
          <w:b/>
          <w:bCs/>
        </w:rPr>
        <w:t xml:space="preserve">Vhodni podatki: </w:t>
      </w:r>
      <w:r w:rsidRPr="000574F0">
        <w:t>ime kviza, vprašanja, odgovori</w:t>
      </w:r>
    </w:p>
    <w:p w14:paraId="345A264B"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696"/>
        <w:gridCol w:w="4030"/>
        <w:gridCol w:w="4336"/>
      </w:tblGrid>
      <w:tr w:rsidR="00F04DDD" w:rsidRPr="000574F0" w14:paraId="44EAA467" w14:textId="77777777" w:rsidTr="006F7B6D">
        <w:tc>
          <w:tcPr>
            <w:tcW w:w="420" w:type="dxa"/>
            <w:tcBorders>
              <w:top w:val="single" w:sz="4" w:space="0" w:color="auto"/>
              <w:left w:val="single" w:sz="4" w:space="0" w:color="auto"/>
              <w:bottom w:val="single" w:sz="4" w:space="0" w:color="auto"/>
              <w:right w:val="single" w:sz="4" w:space="0" w:color="auto"/>
            </w:tcBorders>
          </w:tcPr>
          <w:p w14:paraId="017BEC6F" w14:textId="77777777" w:rsidR="00F04DDD" w:rsidRPr="000574F0" w:rsidRDefault="00F04DDD" w:rsidP="005639F9">
            <w:pPr>
              <w:spacing w:line="276" w:lineRule="auto"/>
            </w:pPr>
          </w:p>
        </w:tc>
        <w:tc>
          <w:tcPr>
            <w:tcW w:w="4122" w:type="dxa"/>
            <w:tcBorders>
              <w:top w:val="single" w:sz="4" w:space="0" w:color="auto"/>
              <w:left w:val="single" w:sz="4" w:space="0" w:color="auto"/>
              <w:bottom w:val="single" w:sz="4" w:space="0" w:color="auto"/>
              <w:right w:val="single" w:sz="4" w:space="0" w:color="auto"/>
            </w:tcBorders>
            <w:hideMark/>
          </w:tcPr>
          <w:p w14:paraId="0A2A01FE" w14:textId="77777777" w:rsidR="00F04DDD" w:rsidRPr="000574F0" w:rsidRDefault="00F04DDD" w:rsidP="005639F9">
            <w:pPr>
              <w:spacing w:line="276" w:lineRule="auto"/>
            </w:pPr>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089B3270" w14:textId="77777777" w:rsidR="00F04DDD" w:rsidRPr="000574F0" w:rsidRDefault="00F04DDD" w:rsidP="005639F9">
            <w:pPr>
              <w:spacing w:line="276" w:lineRule="auto"/>
            </w:pPr>
            <w:r w:rsidRPr="000574F0">
              <w:t>Pričakovani rezultat</w:t>
            </w:r>
          </w:p>
        </w:tc>
      </w:tr>
      <w:tr w:rsidR="00F04DDD" w:rsidRPr="000574F0" w14:paraId="32660C81" w14:textId="77777777" w:rsidTr="006F7B6D">
        <w:tc>
          <w:tcPr>
            <w:tcW w:w="420" w:type="dxa"/>
            <w:tcBorders>
              <w:top w:val="single" w:sz="4" w:space="0" w:color="auto"/>
              <w:left w:val="single" w:sz="4" w:space="0" w:color="auto"/>
              <w:bottom w:val="single" w:sz="4" w:space="0" w:color="auto"/>
              <w:right w:val="single" w:sz="4" w:space="0" w:color="auto"/>
            </w:tcBorders>
            <w:hideMark/>
          </w:tcPr>
          <w:p w14:paraId="78B1DDF7" w14:textId="77777777" w:rsidR="00F04DDD" w:rsidRPr="000574F0" w:rsidRDefault="00F04DDD" w:rsidP="005639F9">
            <w:pPr>
              <w:spacing w:line="276" w:lineRule="auto"/>
            </w:pPr>
            <w:r w:rsidRPr="000574F0">
              <w:t>1.</w:t>
            </w:r>
          </w:p>
        </w:tc>
        <w:tc>
          <w:tcPr>
            <w:tcW w:w="4122" w:type="dxa"/>
            <w:tcBorders>
              <w:top w:val="single" w:sz="4" w:space="0" w:color="auto"/>
              <w:left w:val="single" w:sz="4" w:space="0" w:color="auto"/>
              <w:bottom w:val="single" w:sz="4" w:space="0" w:color="auto"/>
              <w:right w:val="single" w:sz="4" w:space="0" w:color="auto"/>
            </w:tcBorders>
          </w:tcPr>
          <w:p w14:paraId="5A9D4D75" w14:textId="77777777" w:rsidR="00F04DDD" w:rsidRPr="000574F0" w:rsidRDefault="00F04DDD" w:rsidP="005639F9">
            <w:pPr>
              <w:spacing w:line="276" w:lineRule="auto"/>
            </w:pPr>
            <w:r w:rsidRPr="000574F0">
              <w:t>Na platformi/uporabniškem profilu kliknite na katero koli že ustvarjeno domeno</w:t>
            </w:r>
          </w:p>
        </w:tc>
        <w:tc>
          <w:tcPr>
            <w:tcW w:w="4520" w:type="dxa"/>
            <w:tcBorders>
              <w:top w:val="single" w:sz="4" w:space="0" w:color="auto"/>
              <w:left w:val="single" w:sz="4" w:space="0" w:color="auto"/>
              <w:bottom w:val="single" w:sz="4" w:space="0" w:color="auto"/>
              <w:right w:val="single" w:sz="4" w:space="0" w:color="auto"/>
            </w:tcBorders>
          </w:tcPr>
          <w:p w14:paraId="5FB15DBD" w14:textId="77777777" w:rsidR="00F04DDD" w:rsidRPr="000574F0" w:rsidRDefault="00F04DDD" w:rsidP="005639F9">
            <w:pPr>
              <w:spacing w:line="276" w:lineRule="auto"/>
            </w:pPr>
            <w:r w:rsidRPr="000574F0">
              <w:t>Odpre se domena, prikaže opis in ključne spretnosti, z razdelki »</w:t>
            </w:r>
            <w:r>
              <w:t>Files &amp; Important links</w:t>
            </w:r>
            <w:r w:rsidRPr="000574F0">
              <w:t>«in</w:t>
            </w:r>
            <w:r>
              <w:t xml:space="preserve"> »Quizzes«</w:t>
            </w:r>
          </w:p>
        </w:tc>
      </w:tr>
      <w:tr w:rsidR="00F04DDD" w:rsidRPr="000574F0" w14:paraId="2E3A827B" w14:textId="77777777" w:rsidTr="006F7B6D">
        <w:tc>
          <w:tcPr>
            <w:tcW w:w="420" w:type="dxa"/>
            <w:tcBorders>
              <w:top w:val="single" w:sz="4" w:space="0" w:color="auto"/>
              <w:left w:val="single" w:sz="4" w:space="0" w:color="auto"/>
              <w:bottom w:val="single" w:sz="4" w:space="0" w:color="auto"/>
              <w:right w:val="single" w:sz="4" w:space="0" w:color="auto"/>
            </w:tcBorders>
            <w:hideMark/>
          </w:tcPr>
          <w:p w14:paraId="0FFA7979" w14:textId="77777777" w:rsidR="00F04DDD" w:rsidRPr="000574F0" w:rsidRDefault="00F04DDD" w:rsidP="005639F9">
            <w:pPr>
              <w:spacing w:line="276" w:lineRule="auto"/>
            </w:pPr>
            <w:r w:rsidRPr="000574F0">
              <w:lastRenderedPageBreak/>
              <w:t>2.</w:t>
            </w:r>
          </w:p>
        </w:tc>
        <w:tc>
          <w:tcPr>
            <w:tcW w:w="4122" w:type="dxa"/>
            <w:tcBorders>
              <w:top w:val="single" w:sz="4" w:space="0" w:color="auto"/>
              <w:left w:val="single" w:sz="4" w:space="0" w:color="auto"/>
              <w:bottom w:val="single" w:sz="4" w:space="0" w:color="auto"/>
              <w:right w:val="single" w:sz="4" w:space="0" w:color="auto"/>
            </w:tcBorders>
          </w:tcPr>
          <w:p w14:paraId="1712CACF" w14:textId="77777777" w:rsidR="00F04DDD" w:rsidRPr="000574F0" w:rsidRDefault="00F04DDD" w:rsidP="005639F9">
            <w:pPr>
              <w:spacing w:line="276" w:lineRule="auto"/>
            </w:pPr>
            <w:r w:rsidRPr="000574F0">
              <w:t>Pomaknite se do razdelka »</w:t>
            </w:r>
            <w:r>
              <w:t>Quizzes</w:t>
            </w:r>
            <w:r w:rsidRPr="000574F0">
              <w:t>«, kliknite »</w:t>
            </w:r>
            <w:r>
              <w:t>Add Quiz</w:t>
            </w:r>
            <w:r w:rsidRPr="000574F0">
              <w:t>«</w:t>
            </w:r>
          </w:p>
        </w:tc>
        <w:tc>
          <w:tcPr>
            <w:tcW w:w="4520" w:type="dxa"/>
            <w:tcBorders>
              <w:top w:val="single" w:sz="4" w:space="0" w:color="auto"/>
              <w:left w:val="single" w:sz="4" w:space="0" w:color="auto"/>
              <w:bottom w:val="single" w:sz="4" w:space="0" w:color="auto"/>
              <w:right w:val="single" w:sz="4" w:space="0" w:color="auto"/>
            </w:tcBorders>
          </w:tcPr>
          <w:p w14:paraId="46FB3559" w14:textId="77777777" w:rsidR="00F04DDD" w:rsidRPr="000574F0" w:rsidRDefault="00F04DDD" w:rsidP="005639F9">
            <w:pPr>
              <w:spacing w:line="276" w:lineRule="auto"/>
            </w:pPr>
            <w:r w:rsidRPr="000574F0">
              <w:t>Odpre se novo okno z vnosnimi polji</w:t>
            </w:r>
          </w:p>
        </w:tc>
      </w:tr>
      <w:tr w:rsidR="00F04DDD" w:rsidRPr="000574F0" w14:paraId="3835BDDC" w14:textId="77777777" w:rsidTr="006F7B6D">
        <w:tc>
          <w:tcPr>
            <w:tcW w:w="420" w:type="dxa"/>
            <w:tcBorders>
              <w:top w:val="single" w:sz="4" w:space="0" w:color="auto"/>
              <w:left w:val="single" w:sz="4" w:space="0" w:color="auto"/>
              <w:bottom w:val="single" w:sz="4" w:space="0" w:color="auto"/>
              <w:right w:val="single" w:sz="4" w:space="0" w:color="auto"/>
            </w:tcBorders>
          </w:tcPr>
          <w:p w14:paraId="15AC78C9" w14:textId="77777777" w:rsidR="00F04DDD" w:rsidRPr="000574F0" w:rsidRDefault="00F04DDD" w:rsidP="005639F9">
            <w:pPr>
              <w:spacing w:line="276" w:lineRule="auto"/>
            </w:pPr>
            <w:r w:rsidRPr="000574F0">
              <w:t xml:space="preserve">3. </w:t>
            </w:r>
          </w:p>
        </w:tc>
        <w:tc>
          <w:tcPr>
            <w:tcW w:w="4122" w:type="dxa"/>
            <w:tcBorders>
              <w:top w:val="single" w:sz="4" w:space="0" w:color="auto"/>
              <w:left w:val="single" w:sz="4" w:space="0" w:color="auto"/>
              <w:bottom w:val="single" w:sz="4" w:space="0" w:color="auto"/>
              <w:right w:val="single" w:sz="4" w:space="0" w:color="auto"/>
            </w:tcBorders>
          </w:tcPr>
          <w:p w14:paraId="14A2712B" w14:textId="77777777" w:rsidR="00F04DDD" w:rsidRPr="000574F0" w:rsidRDefault="00F04DDD" w:rsidP="005639F9">
            <w:pPr>
              <w:spacing w:line="276" w:lineRule="auto"/>
            </w:pPr>
            <w:r w:rsidRPr="000574F0">
              <w:t>Vnesite ime kviza, izberite vrsto vprašanja</w:t>
            </w:r>
          </w:p>
        </w:tc>
        <w:tc>
          <w:tcPr>
            <w:tcW w:w="4520" w:type="dxa"/>
            <w:tcBorders>
              <w:top w:val="single" w:sz="4" w:space="0" w:color="auto"/>
              <w:left w:val="single" w:sz="4" w:space="0" w:color="auto"/>
              <w:bottom w:val="single" w:sz="4" w:space="0" w:color="auto"/>
              <w:right w:val="single" w:sz="4" w:space="0" w:color="auto"/>
            </w:tcBorders>
          </w:tcPr>
          <w:p w14:paraId="36DC304D" w14:textId="77777777" w:rsidR="00F04DDD" w:rsidRPr="000574F0" w:rsidRDefault="00F04DDD" w:rsidP="005639F9">
            <w:pPr>
              <w:spacing w:line="276" w:lineRule="auto"/>
            </w:pPr>
          </w:p>
        </w:tc>
      </w:tr>
      <w:tr w:rsidR="00F04DDD" w:rsidRPr="000574F0" w14:paraId="786877E5" w14:textId="77777777" w:rsidTr="006F7B6D">
        <w:tc>
          <w:tcPr>
            <w:tcW w:w="420" w:type="dxa"/>
            <w:tcBorders>
              <w:top w:val="single" w:sz="4" w:space="0" w:color="auto"/>
              <w:left w:val="single" w:sz="4" w:space="0" w:color="auto"/>
              <w:bottom w:val="single" w:sz="4" w:space="0" w:color="auto"/>
              <w:right w:val="single" w:sz="4" w:space="0" w:color="auto"/>
            </w:tcBorders>
          </w:tcPr>
          <w:p w14:paraId="00C16A22" w14:textId="77777777" w:rsidR="00F04DDD" w:rsidRPr="000574F0" w:rsidRDefault="00F04DDD" w:rsidP="005639F9">
            <w:pPr>
              <w:spacing w:line="276" w:lineRule="auto"/>
            </w:pPr>
            <w:r w:rsidRPr="000574F0">
              <w:t>3.1</w:t>
            </w:r>
          </w:p>
        </w:tc>
        <w:tc>
          <w:tcPr>
            <w:tcW w:w="4122" w:type="dxa"/>
            <w:tcBorders>
              <w:top w:val="single" w:sz="4" w:space="0" w:color="auto"/>
              <w:left w:val="single" w:sz="4" w:space="0" w:color="auto"/>
              <w:bottom w:val="single" w:sz="4" w:space="0" w:color="auto"/>
              <w:right w:val="single" w:sz="4" w:space="0" w:color="auto"/>
            </w:tcBorders>
          </w:tcPr>
          <w:p w14:paraId="1711393A" w14:textId="77777777" w:rsidR="00F04DDD" w:rsidRPr="000574F0" w:rsidRDefault="00F04DDD" w:rsidP="005639F9">
            <w:pPr>
              <w:spacing w:line="276" w:lineRule="auto"/>
            </w:pPr>
            <w:r w:rsidRPr="000574F0">
              <w:t>Če je vrsta vprašanja »</w:t>
            </w:r>
            <w:r>
              <w:t>Closed</w:t>
            </w:r>
            <w:r w:rsidRPr="000574F0">
              <w:t>«</w:t>
            </w:r>
          </w:p>
        </w:tc>
        <w:tc>
          <w:tcPr>
            <w:tcW w:w="4520" w:type="dxa"/>
            <w:tcBorders>
              <w:top w:val="single" w:sz="4" w:space="0" w:color="auto"/>
              <w:left w:val="single" w:sz="4" w:space="0" w:color="auto"/>
              <w:bottom w:val="single" w:sz="4" w:space="0" w:color="auto"/>
              <w:right w:val="single" w:sz="4" w:space="0" w:color="auto"/>
            </w:tcBorders>
          </w:tcPr>
          <w:p w14:paraId="0ACD1342" w14:textId="77777777" w:rsidR="00F04DDD" w:rsidRPr="000574F0" w:rsidRDefault="00F04DDD" w:rsidP="005639F9">
            <w:pPr>
              <w:spacing w:line="276" w:lineRule="auto"/>
            </w:pPr>
            <w:r w:rsidRPr="000574F0">
              <w:t>Odpreta se dva držala za besedilo, eden z vprašanjem in drugi z možnostmi odgovorov</w:t>
            </w:r>
          </w:p>
        </w:tc>
      </w:tr>
      <w:tr w:rsidR="00F04DDD" w:rsidRPr="000574F0" w14:paraId="4274399A" w14:textId="77777777" w:rsidTr="006F7B6D">
        <w:tc>
          <w:tcPr>
            <w:tcW w:w="420" w:type="dxa"/>
            <w:tcBorders>
              <w:top w:val="single" w:sz="4" w:space="0" w:color="auto"/>
              <w:left w:val="single" w:sz="4" w:space="0" w:color="auto"/>
              <w:bottom w:val="single" w:sz="4" w:space="0" w:color="auto"/>
              <w:right w:val="single" w:sz="4" w:space="0" w:color="auto"/>
            </w:tcBorders>
          </w:tcPr>
          <w:p w14:paraId="5ACC7521" w14:textId="77777777" w:rsidR="00F04DDD" w:rsidRPr="000574F0" w:rsidRDefault="00F04DDD" w:rsidP="005639F9">
            <w:pPr>
              <w:spacing w:line="276" w:lineRule="auto"/>
            </w:pPr>
            <w:r w:rsidRPr="000574F0">
              <w:t>3.1.1</w:t>
            </w:r>
          </w:p>
        </w:tc>
        <w:tc>
          <w:tcPr>
            <w:tcW w:w="4122" w:type="dxa"/>
            <w:tcBorders>
              <w:top w:val="single" w:sz="4" w:space="0" w:color="auto"/>
              <w:left w:val="single" w:sz="4" w:space="0" w:color="auto"/>
              <w:bottom w:val="single" w:sz="4" w:space="0" w:color="auto"/>
              <w:right w:val="single" w:sz="4" w:space="0" w:color="auto"/>
            </w:tcBorders>
          </w:tcPr>
          <w:p w14:paraId="70B648A1" w14:textId="77777777" w:rsidR="00F04DDD" w:rsidRPr="000574F0" w:rsidRDefault="00F04DDD" w:rsidP="005639F9">
            <w:pPr>
              <w:spacing w:line="276" w:lineRule="auto"/>
            </w:pPr>
            <w:r w:rsidRPr="000574F0">
              <w:t>Vnesite vprašanje in odgovor, če pa želite dodati več možnosti, kliknite »</w:t>
            </w:r>
            <w:r>
              <w:t>Add option</w:t>
            </w:r>
            <w:r w:rsidRPr="000574F0">
              <w:t>«</w:t>
            </w:r>
          </w:p>
        </w:tc>
        <w:tc>
          <w:tcPr>
            <w:tcW w:w="4520" w:type="dxa"/>
            <w:tcBorders>
              <w:top w:val="single" w:sz="4" w:space="0" w:color="auto"/>
              <w:left w:val="single" w:sz="4" w:space="0" w:color="auto"/>
              <w:bottom w:val="single" w:sz="4" w:space="0" w:color="auto"/>
              <w:right w:val="single" w:sz="4" w:space="0" w:color="auto"/>
            </w:tcBorders>
          </w:tcPr>
          <w:p w14:paraId="1C0D39EF" w14:textId="77777777" w:rsidR="00F04DDD" w:rsidRPr="000574F0" w:rsidRDefault="00F04DDD" w:rsidP="005639F9">
            <w:pPr>
              <w:spacing w:line="276" w:lineRule="auto"/>
            </w:pPr>
            <w:r w:rsidRPr="000574F0">
              <w:t>Odpre se nov nosilec besedila za dodajanje nove možnosti odgovora</w:t>
            </w:r>
          </w:p>
        </w:tc>
      </w:tr>
      <w:tr w:rsidR="00F04DDD" w:rsidRPr="000574F0" w14:paraId="46EB4EE8" w14:textId="77777777" w:rsidTr="006F7B6D">
        <w:tc>
          <w:tcPr>
            <w:tcW w:w="420" w:type="dxa"/>
            <w:tcBorders>
              <w:top w:val="single" w:sz="4" w:space="0" w:color="auto"/>
              <w:left w:val="single" w:sz="4" w:space="0" w:color="auto"/>
              <w:bottom w:val="single" w:sz="4" w:space="0" w:color="auto"/>
              <w:right w:val="single" w:sz="4" w:space="0" w:color="auto"/>
            </w:tcBorders>
          </w:tcPr>
          <w:p w14:paraId="7FD29020" w14:textId="77777777" w:rsidR="00F04DDD" w:rsidRPr="000574F0" w:rsidRDefault="00F04DDD" w:rsidP="005639F9">
            <w:pPr>
              <w:spacing w:line="276" w:lineRule="auto"/>
            </w:pPr>
            <w:r w:rsidRPr="000574F0">
              <w:t>3.1.2</w:t>
            </w:r>
          </w:p>
        </w:tc>
        <w:tc>
          <w:tcPr>
            <w:tcW w:w="4122" w:type="dxa"/>
            <w:tcBorders>
              <w:top w:val="single" w:sz="4" w:space="0" w:color="auto"/>
              <w:left w:val="single" w:sz="4" w:space="0" w:color="auto"/>
              <w:bottom w:val="single" w:sz="4" w:space="0" w:color="auto"/>
              <w:right w:val="single" w:sz="4" w:space="0" w:color="auto"/>
            </w:tcBorders>
          </w:tcPr>
          <w:p w14:paraId="4BF00AE5" w14:textId="77777777" w:rsidR="00F04DDD" w:rsidRPr="000574F0" w:rsidRDefault="00F04DDD" w:rsidP="005639F9">
            <w:pPr>
              <w:spacing w:line="276" w:lineRule="auto"/>
            </w:pPr>
            <w:r w:rsidRPr="000574F0">
              <w:t>Vnesite vprašanje in odgovor ter kliknite »</w:t>
            </w:r>
            <w:r>
              <w:t>Confirm Question</w:t>
            </w:r>
            <w:r w:rsidRPr="000574F0">
              <w:t>«</w:t>
            </w:r>
          </w:p>
        </w:tc>
        <w:tc>
          <w:tcPr>
            <w:tcW w:w="4520" w:type="dxa"/>
            <w:tcBorders>
              <w:top w:val="single" w:sz="4" w:space="0" w:color="auto"/>
              <w:left w:val="single" w:sz="4" w:space="0" w:color="auto"/>
              <w:bottom w:val="single" w:sz="4" w:space="0" w:color="auto"/>
              <w:right w:val="single" w:sz="4" w:space="0" w:color="auto"/>
            </w:tcBorders>
          </w:tcPr>
          <w:p w14:paraId="52DEC2FD" w14:textId="77777777" w:rsidR="00F04DDD" w:rsidRPr="000574F0" w:rsidRDefault="00F04DDD" w:rsidP="005639F9">
            <w:pPr>
              <w:spacing w:line="276" w:lineRule="auto"/>
            </w:pPr>
            <w:r w:rsidRPr="000574F0">
              <w:t>Vprašanje in odgovor morata biti prikazana pod imenom kviza</w:t>
            </w:r>
          </w:p>
        </w:tc>
      </w:tr>
      <w:tr w:rsidR="00F04DDD" w:rsidRPr="000574F0" w14:paraId="321A9FF3" w14:textId="77777777" w:rsidTr="006F7B6D">
        <w:tc>
          <w:tcPr>
            <w:tcW w:w="420" w:type="dxa"/>
            <w:tcBorders>
              <w:top w:val="single" w:sz="4" w:space="0" w:color="auto"/>
              <w:left w:val="single" w:sz="4" w:space="0" w:color="auto"/>
              <w:bottom w:val="single" w:sz="4" w:space="0" w:color="auto"/>
              <w:right w:val="single" w:sz="4" w:space="0" w:color="auto"/>
            </w:tcBorders>
          </w:tcPr>
          <w:p w14:paraId="4C3F02CE" w14:textId="77777777" w:rsidR="00F04DDD" w:rsidRPr="000574F0" w:rsidRDefault="00F04DDD" w:rsidP="005639F9">
            <w:pPr>
              <w:spacing w:line="276" w:lineRule="auto"/>
            </w:pPr>
            <w:r w:rsidRPr="000574F0">
              <w:t>3.2</w:t>
            </w:r>
          </w:p>
        </w:tc>
        <w:tc>
          <w:tcPr>
            <w:tcW w:w="4122" w:type="dxa"/>
            <w:tcBorders>
              <w:top w:val="single" w:sz="4" w:space="0" w:color="auto"/>
              <w:left w:val="single" w:sz="4" w:space="0" w:color="auto"/>
              <w:bottom w:val="single" w:sz="4" w:space="0" w:color="auto"/>
              <w:right w:val="single" w:sz="4" w:space="0" w:color="auto"/>
            </w:tcBorders>
          </w:tcPr>
          <w:p w14:paraId="285B8196" w14:textId="77777777" w:rsidR="00F04DDD" w:rsidRPr="000574F0" w:rsidRDefault="00F04DDD" w:rsidP="005639F9">
            <w:pPr>
              <w:spacing w:line="276" w:lineRule="auto"/>
            </w:pPr>
            <w:r w:rsidRPr="000574F0">
              <w:t>Če je vrsta vprašanja »</w:t>
            </w:r>
            <w:r>
              <w:t>Open</w:t>
            </w:r>
            <w:r w:rsidRPr="000574F0">
              <w:t>«</w:t>
            </w:r>
          </w:p>
        </w:tc>
        <w:tc>
          <w:tcPr>
            <w:tcW w:w="4520" w:type="dxa"/>
            <w:tcBorders>
              <w:top w:val="single" w:sz="4" w:space="0" w:color="auto"/>
              <w:left w:val="single" w:sz="4" w:space="0" w:color="auto"/>
              <w:bottom w:val="single" w:sz="4" w:space="0" w:color="auto"/>
              <w:right w:val="single" w:sz="4" w:space="0" w:color="auto"/>
            </w:tcBorders>
          </w:tcPr>
          <w:p w14:paraId="59872EC8" w14:textId="77777777" w:rsidR="00F04DDD" w:rsidRPr="000574F0" w:rsidRDefault="00F04DDD" w:rsidP="005639F9">
            <w:pPr>
              <w:spacing w:line="276" w:lineRule="auto"/>
            </w:pPr>
            <w:r w:rsidRPr="000574F0">
              <w:t>Odprta sta dva držala za besedilo, eden z vprašanjem in drugi z odgovori</w:t>
            </w:r>
          </w:p>
        </w:tc>
      </w:tr>
      <w:tr w:rsidR="00F04DDD" w:rsidRPr="000574F0" w14:paraId="06F029E2" w14:textId="77777777" w:rsidTr="006F7B6D">
        <w:tc>
          <w:tcPr>
            <w:tcW w:w="420" w:type="dxa"/>
            <w:tcBorders>
              <w:top w:val="single" w:sz="4" w:space="0" w:color="auto"/>
              <w:left w:val="single" w:sz="4" w:space="0" w:color="auto"/>
              <w:bottom w:val="single" w:sz="4" w:space="0" w:color="auto"/>
              <w:right w:val="single" w:sz="4" w:space="0" w:color="auto"/>
            </w:tcBorders>
          </w:tcPr>
          <w:p w14:paraId="4276F954" w14:textId="77777777" w:rsidR="00F04DDD" w:rsidRPr="000574F0" w:rsidRDefault="00F04DDD" w:rsidP="005639F9">
            <w:pPr>
              <w:spacing w:line="276" w:lineRule="auto"/>
            </w:pPr>
            <w:r w:rsidRPr="000574F0">
              <w:t>3.2.1</w:t>
            </w:r>
          </w:p>
        </w:tc>
        <w:tc>
          <w:tcPr>
            <w:tcW w:w="4122" w:type="dxa"/>
            <w:tcBorders>
              <w:top w:val="single" w:sz="4" w:space="0" w:color="auto"/>
              <w:left w:val="single" w:sz="4" w:space="0" w:color="auto"/>
              <w:bottom w:val="single" w:sz="4" w:space="0" w:color="auto"/>
              <w:right w:val="single" w:sz="4" w:space="0" w:color="auto"/>
            </w:tcBorders>
          </w:tcPr>
          <w:p w14:paraId="6947F35D" w14:textId="77777777" w:rsidR="00F04DDD" w:rsidRPr="000574F0" w:rsidRDefault="00F04DDD" w:rsidP="005639F9">
            <w:pPr>
              <w:spacing w:line="276" w:lineRule="auto"/>
            </w:pPr>
            <w:r w:rsidRPr="000574F0">
              <w:t>Vnesite vprašanje in odgovor ter kliknite »</w:t>
            </w:r>
            <w:r>
              <w:t>Confirm Question</w:t>
            </w:r>
            <w:r w:rsidRPr="000574F0">
              <w:t>«</w:t>
            </w:r>
          </w:p>
        </w:tc>
        <w:tc>
          <w:tcPr>
            <w:tcW w:w="4520" w:type="dxa"/>
            <w:tcBorders>
              <w:top w:val="single" w:sz="4" w:space="0" w:color="auto"/>
              <w:left w:val="single" w:sz="4" w:space="0" w:color="auto"/>
              <w:bottom w:val="single" w:sz="4" w:space="0" w:color="auto"/>
              <w:right w:val="single" w:sz="4" w:space="0" w:color="auto"/>
            </w:tcBorders>
          </w:tcPr>
          <w:p w14:paraId="08502D8D" w14:textId="77777777" w:rsidR="00F04DDD" w:rsidRPr="000574F0" w:rsidRDefault="00F04DDD" w:rsidP="005639F9">
            <w:pPr>
              <w:spacing w:line="276" w:lineRule="auto"/>
            </w:pPr>
            <w:r w:rsidRPr="000574F0">
              <w:t>Vprašanje in odgovor morata biti prikazana pod imenom kviza</w:t>
            </w:r>
          </w:p>
        </w:tc>
      </w:tr>
      <w:tr w:rsidR="00F04DDD" w:rsidRPr="000574F0" w14:paraId="72A1BB03" w14:textId="77777777" w:rsidTr="006F7B6D">
        <w:tc>
          <w:tcPr>
            <w:tcW w:w="420" w:type="dxa"/>
            <w:tcBorders>
              <w:top w:val="single" w:sz="4" w:space="0" w:color="auto"/>
              <w:left w:val="single" w:sz="4" w:space="0" w:color="auto"/>
              <w:bottom w:val="single" w:sz="4" w:space="0" w:color="auto"/>
              <w:right w:val="single" w:sz="4" w:space="0" w:color="auto"/>
            </w:tcBorders>
          </w:tcPr>
          <w:p w14:paraId="4683644B" w14:textId="77777777" w:rsidR="00F04DDD" w:rsidRPr="000574F0" w:rsidRDefault="00F04DDD" w:rsidP="005639F9">
            <w:pPr>
              <w:spacing w:line="276" w:lineRule="auto"/>
            </w:pPr>
            <w:r w:rsidRPr="000574F0">
              <w:t xml:space="preserve">4. </w:t>
            </w:r>
          </w:p>
        </w:tc>
        <w:tc>
          <w:tcPr>
            <w:tcW w:w="4122" w:type="dxa"/>
            <w:tcBorders>
              <w:top w:val="single" w:sz="4" w:space="0" w:color="auto"/>
              <w:left w:val="single" w:sz="4" w:space="0" w:color="auto"/>
              <w:bottom w:val="single" w:sz="4" w:space="0" w:color="auto"/>
              <w:right w:val="single" w:sz="4" w:space="0" w:color="auto"/>
            </w:tcBorders>
          </w:tcPr>
          <w:p w14:paraId="39AB7CFE" w14:textId="77777777" w:rsidR="00F04DDD" w:rsidRPr="000574F0" w:rsidRDefault="00F04DDD" w:rsidP="005639F9">
            <w:pPr>
              <w:spacing w:line="276" w:lineRule="auto"/>
            </w:pPr>
            <w:r w:rsidRPr="000574F0">
              <w:t>Ko napišete vsa vprašanja, kliknite »</w:t>
            </w:r>
            <w:r>
              <w:t>Submit Quiz</w:t>
            </w:r>
            <w:r w:rsidRPr="000574F0">
              <w:t>«</w:t>
            </w:r>
          </w:p>
        </w:tc>
        <w:tc>
          <w:tcPr>
            <w:tcW w:w="4520" w:type="dxa"/>
            <w:tcBorders>
              <w:top w:val="single" w:sz="4" w:space="0" w:color="auto"/>
              <w:left w:val="single" w:sz="4" w:space="0" w:color="auto"/>
              <w:bottom w:val="single" w:sz="4" w:space="0" w:color="auto"/>
              <w:right w:val="single" w:sz="4" w:space="0" w:color="auto"/>
            </w:tcBorders>
          </w:tcPr>
          <w:p w14:paraId="02E6FDC2" w14:textId="77777777" w:rsidR="00F04DDD" w:rsidRPr="000574F0" w:rsidRDefault="00F04DDD" w:rsidP="005639F9">
            <w:pPr>
              <w:spacing w:line="276" w:lineRule="auto"/>
            </w:pPr>
            <w:r w:rsidRPr="000574F0">
              <w:t>Kviz bi se moral pojaviti spodaj, razdelek »</w:t>
            </w:r>
            <w:r>
              <w:t>Quizzes</w:t>
            </w:r>
            <w:r w:rsidRPr="000574F0">
              <w:t>«</w:t>
            </w:r>
          </w:p>
        </w:tc>
      </w:tr>
    </w:tbl>
    <w:p w14:paraId="4190637E" w14:textId="77777777" w:rsidR="00F04DDD" w:rsidRPr="000574F0" w:rsidRDefault="00F04DDD" w:rsidP="005639F9">
      <w:pPr>
        <w:spacing w:line="276" w:lineRule="auto"/>
      </w:pPr>
    </w:p>
    <w:p w14:paraId="5B45BDDA" w14:textId="77777777" w:rsidR="00F04DDD" w:rsidRPr="000574F0" w:rsidRDefault="00F04DDD" w:rsidP="005639F9">
      <w:pPr>
        <w:spacing w:line="276" w:lineRule="auto"/>
      </w:pPr>
      <w:r w:rsidRPr="000574F0">
        <w:rPr>
          <w:b/>
          <w:bCs/>
        </w:rPr>
        <w:t xml:space="preserve">Uspešna izvedba: </w:t>
      </w:r>
      <w:r w:rsidRPr="000574F0">
        <w:t>Uporabnik je uspešno dodal nov kviz v domeni znanja</w:t>
      </w:r>
    </w:p>
    <w:p w14:paraId="1D912F4F" w14:textId="77777777" w:rsidR="00F04DDD" w:rsidRPr="000574F0" w:rsidRDefault="00F04DDD" w:rsidP="005639F9">
      <w:pPr>
        <w:spacing w:line="276" w:lineRule="auto"/>
      </w:pPr>
    </w:p>
    <w:p w14:paraId="2B437BB2" w14:textId="77777777" w:rsidR="00BC2120" w:rsidRPr="00BC2120" w:rsidRDefault="00BC2120" w:rsidP="005639F9">
      <w:pPr>
        <w:pStyle w:val="Naslov3"/>
        <w:spacing w:line="276" w:lineRule="auto"/>
      </w:pPr>
      <w:bookmarkStart w:id="116" w:name="_Toc175485496"/>
      <w:r w:rsidRPr="00BC2120">
        <w:t>Testni scenarij 6: Vprašajte umetno inteligenco o gradivih znanja</w:t>
      </w:r>
      <w:bookmarkEnd w:id="116"/>
    </w:p>
    <w:p w14:paraId="14325F16" w14:textId="49DD37CF" w:rsidR="00F04DDD" w:rsidRPr="000574F0" w:rsidRDefault="00F04DDD" w:rsidP="00D96EBC">
      <w:pPr>
        <w:pStyle w:val="Odstavekseznama"/>
        <w:numPr>
          <w:ilvl w:val="0"/>
          <w:numId w:val="4"/>
        </w:numPr>
        <w:spacing w:after="160" w:line="276" w:lineRule="auto"/>
      </w:pPr>
      <w:r w:rsidRPr="000574F0">
        <w:t>Uporabniška zgodba – Kot vodja želim naložiti in organizirati učna gradiva po domeni znanja.</w:t>
      </w:r>
    </w:p>
    <w:p w14:paraId="3BAED052" w14:textId="77777777" w:rsidR="00F04DDD" w:rsidRPr="000574F0" w:rsidRDefault="00F04DDD" w:rsidP="005639F9">
      <w:pPr>
        <w:spacing w:line="276" w:lineRule="auto"/>
      </w:pPr>
      <w:r w:rsidRPr="000574F0">
        <w:rPr>
          <w:b/>
          <w:bCs/>
        </w:rPr>
        <w:t>Namen:</w:t>
      </w:r>
      <w:r w:rsidRPr="000574F0">
        <w:t xml:space="preserve"> Preizkus, ali A</w:t>
      </w:r>
      <w:r>
        <w:t>I</w:t>
      </w:r>
      <w:r w:rsidRPr="000574F0">
        <w:t xml:space="preserve"> daje odgovore o gradivih znanja</w:t>
      </w:r>
    </w:p>
    <w:p w14:paraId="3C7AA0BF" w14:textId="77777777" w:rsidR="00F04DDD" w:rsidRPr="000574F0" w:rsidRDefault="00F04DDD" w:rsidP="005639F9">
      <w:pPr>
        <w:spacing w:line="276" w:lineRule="auto"/>
      </w:pPr>
      <w:r w:rsidRPr="00F92154">
        <w:rPr>
          <w:b/>
          <w:bCs/>
        </w:rPr>
        <w:t>Predpogoj uporabe</w:t>
      </w:r>
      <w:r w:rsidRPr="000574F0">
        <w:rPr>
          <w:b/>
          <w:bCs/>
        </w:rPr>
        <w:t xml:space="preserve">: </w:t>
      </w:r>
      <w:r w:rsidRPr="000574F0">
        <w:t xml:space="preserve">Uporabnik ima vlogo </w:t>
      </w:r>
      <w:r>
        <w:t>employee</w:t>
      </w:r>
      <w:r w:rsidRPr="000574F0">
        <w:t xml:space="preserve"> in je uspešno prijavljen</w:t>
      </w:r>
    </w:p>
    <w:p w14:paraId="477599C0" w14:textId="77777777" w:rsidR="00F04DDD" w:rsidRPr="000574F0" w:rsidRDefault="00F04DDD" w:rsidP="005639F9">
      <w:pPr>
        <w:spacing w:line="276" w:lineRule="auto"/>
      </w:pPr>
      <w:r w:rsidRPr="000574F0">
        <w:rPr>
          <w:b/>
          <w:bCs/>
        </w:rPr>
        <w:t xml:space="preserve">Vhodni podatki: </w:t>
      </w:r>
      <w:r w:rsidRPr="000574F0">
        <w:t>Vprašanja o gradivih znanja</w:t>
      </w:r>
    </w:p>
    <w:p w14:paraId="059836D7"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514"/>
        <w:gridCol w:w="4077"/>
        <w:gridCol w:w="4471"/>
      </w:tblGrid>
      <w:tr w:rsidR="00F04DDD" w:rsidRPr="000574F0" w14:paraId="3BF93C0C" w14:textId="77777777" w:rsidTr="006F7B6D">
        <w:tc>
          <w:tcPr>
            <w:tcW w:w="514" w:type="dxa"/>
            <w:tcBorders>
              <w:top w:val="single" w:sz="4" w:space="0" w:color="auto"/>
              <w:left w:val="single" w:sz="4" w:space="0" w:color="auto"/>
              <w:bottom w:val="single" w:sz="4" w:space="0" w:color="auto"/>
              <w:right w:val="single" w:sz="4" w:space="0" w:color="auto"/>
            </w:tcBorders>
          </w:tcPr>
          <w:p w14:paraId="3B7C92A6" w14:textId="77777777" w:rsidR="00F04DDD" w:rsidRPr="000574F0" w:rsidRDefault="00F04DDD" w:rsidP="005639F9">
            <w:pPr>
              <w:spacing w:line="276" w:lineRule="auto"/>
            </w:pPr>
          </w:p>
        </w:tc>
        <w:tc>
          <w:tcPr>
            <w:tcW w:w="4077" w:type="dxa"/>
            <w:tcBorders>
              <w:top w:val="single" w:sz="4" w:space="0" w:color="auto"/>
              <w:left w:val="single" w:sz="4" w:space="0" w:color="auto"/>
              <w:bottom w:val="single" w:sz="4" w:space="0" w:color="auto"/>
              <w:right w:val="single" w:sz="4" w:space="0" w:color="auto"/>
            </w:tcBorders>
            <w:hideMark/>
          </w:tcPr>
          <w:p w14:paraId="3512BB27" w14:textId="77777777" w:rsidR="00F04DDD" w:rsidRPr="000574F0" w:rsidRDefault="00F04DDD" w:rsidP="005639F9">
            <w:pPr>
              <w:spacing w:line="276" w:lineRule="auto"/>
            </w:pPr>
            <w:r w:rsidRPr="000574F0">
              <w:t>Dejanje</w:t>
            </w:r>
          </w:p>
        </w:tc>
        <w:tc>
          <w:tcPr>
            <w:tcW w:w="4471" w:type="dxa"/>
            <w:tcBorders>
              <w:top w:val="single" w:sz="4" w:space="0" w:color="auto"/>
              <w:left w:val="single" w:sz="4" w:space="0" w:color="auto"/>
              <w:bottom w:val="single" w:sz="4" w:space="0" w:color="auto"/>
              <w:right w:val="single" w:sz="4" w:space="0" w:color="auto"/>
            </w:tcBorders>
            <w:hideMark/>
          </w:tcPr>
          <w:p w14:paraId="2AA2A0A2" w14:textId="77777777" w:rsidR="00F04DDD" w:rsidRPr="000574F0" w:rsidRDefault="00F04DDD" w:rsidP="005639F9">
            <w:pPr>
              <w:spacing w:line="276" w:lineRule="auto"/>
            </w:pPr>
            <w:r w:rsidRPr="000574F0">
              <w:t>Pričakovani rezultat</w:t>
            </w:r>
          </w:p>
        </w:tc>
      </w:tr>
      <w:tr w:rsidR="00F04DDD" w:rsidRPr="000574F0" w14:paraId="4B852D79" w14:textId="77777777" w:rsidTr="006F7B6D">
        <w:tc>
          <w:tcPr>
            <w:tcW w:w="514" w:type="dxa"/>
            <w:tcBorders>
              <w:top w:val="single" w:sz="4" w:space="0" w:color="auto"/>
              <w:left w:val="single" w:sz="4" w:space="0" w:color="auto"/>
              <w:bottom w:val="single" w:sz="4" w:space="0" w:color="auto"/>
              <w:right w:val="single" w:sz="4" w:space="0" w:color="auto"/>
            </w:tcBorders>
            <w:hideMark/>
          </w:tcPr>
          <w:p w14:paraId="63815FFD" w14:textId="77777777" w:rsidR="00F04DDD" w:rsidRPr="000574F0" w:rsidRDefault="00F04DDD" w:rsidP="005639F9">
            <w:pPr>
              <w:spacing w:line="276" w:lineRule="auto"/>
            </w:pPr>
            <w:r w:rsidRPr="000574F0">
              <w:t>1.</w:t>
            </w:r>
          </w:p>
        </w:tc>
        <w:tc>
          <w:tcPr>
            <w:tcW w:w="4077" w:type="dxa"/>
            <w:tcBorders>
              <w:top w:val="single" w:sz="4" w:space="0" w:color="auto"/>
              <w:left w:val="single" w:sz="4" w:space="0" w:color="auto"/>
              <w:bottom w:val="single" w:sz="4" w:space="0" w:color="auto"/>
              <w:right w:val="single" w:sz="4" w:space="0" w:color="auto"/>
            </w:tcBorders>
          </w:tcPr>
          <w:p w14:paraId="754C5F9F" w14:textId="77777777" w:rsidR="00F04DDD" w:rsidRPr="000574F0" w:rsidRDefault="00F04DDD" w:rsidP="005639F9">
            <w:pPr>
              <w:spacing w:line="276" w:lineRule="auto"/>
            </w:pPr>
            <w:r w:rsidRPr="000574F0">
              <w:t>Na platformi/uporabniškem profilu kliknite na katero koli domeno, o kateri imate vprašanja</w:t>
            </w:r>
          </w:p>
        </w:tc>
        <w:tc>
          <w:tcPr>
            <w:tcW w:w="4471" w:type="dxa"/>
            <w:tcBorders>
              <w:top w:val="single" w:sz="4" w:space="0" w:color="auto"/>
              <w:left w:val="single" w:sz="4" w:space="0" w:color="auto"/>
              <w:bottom w:val="single" w:sz="4" w:space="0" w:color="auto"/>
              <w:right w:val="single" w:sz="4" w:space="0" w:color="auto"/>
            </w:tcBorders>
          </w:tcPr>
          <w:p w14:paraId="0DFD5A7D" w14:textId="77777777" w:rsidR="00F04DDD" w:rsidRPr="000574F0" w:rsidRDefault="00F04DDD" w:rsidP="005639F9">
            <w:pPr>
              <w:spacing w:line="276" w:lineRule="auto"/>
            </w:pPr>
            <w:r w:rsidRPr="000574F0">
              <w:t>Odpre se domena, prikaže opis in ključne spretnosti, z razdelki »</w:t>
            </w:r>
            <w:r>
              <w:t>Files &amp; Important links</w:t>
            </w:r>
            <w:r w:rsidRPr="000574F0">
              <w:t>«in</w:t>
            </w:r>
            <w:r>
              <w:t xml:space="preserve"> »Quizzes«</w:t>
            </w:r>
          </w:p>
        </w:tc>
      </w:tr>
      <w:tr w:rsidR="00F04DDD" w:rsidRPr="000574F0" w14:paraId="07ACD304" w14:textId="77777777" w:rsidTr="006F7B6D">
        <w:tc>
          <w:tcPr>
            <w:tcW w:w="514" w:type="dxa"/>
            <w:tcBorders>
              <w:top w:val="single" w:sz="4" w:space="0" w:color="auto"/>
              <w:left w:val="single" w:sz="4" w:space="0" w:color="auto"/>
              <w:bottom w:val="single" w:sz="4" w:space="0" w:color="auto"/>
              <w:right w:val="single" w:sz="4" w:space="0" w:color="auto"/>
            </w:tcBorders>
            <w:hideMark/>
          </w:tcPr>
          <w:p w14:paraId="4F2E6069" w14:textId="77777777" w:rsidR="00F04DDD" w:rsidRPr="000574F0" w:rsidRDefault="00F04DDD" w:rsidP="005639F9">
            <w:pPr>
              <w:spacing w:line="276" w:lineRule="auto"/>
            </w:pPr>
            <w:r w:rsidRPr="000574F0">
              <w:t>2</w:t>
            </w:r>
          </w:p>
        </w:tc>
        <w:tc>
          <w:tcPr>
            <w:tcW w:w="4077" w:type="dxa"/>
            <w:tcBorders>
              <w:top w:val="single" w:sz="4" w:space="0" w:color="auto"/>
              <w:left w:val="single" w:sz="4" w:space="0" w:color="auto"/>
              <w:bottom w:val="single" w:sz="4" w:space="0" w:color="auto"/>
              <w:right w:val="single" w:sz="4" w:space="0" w:color="auto"/>
            </w:tcBorders>
          </w:tcPr>
          <w:p w14:paraId="413573BC" w14:textId="77777777" w:rsidR="00F04DDD" w:rsidRPr="000574F0" w:rsidRDefault="00F04DDD" w:rsidP="005639F9">
            <w:pPr>
              <w:spacing w:line="276" w:lineRule="auto"/>
            </w:pPr>
            <w:r w:rsidRPr="000574F0">
              <w:t xml:space="preserve">Kliknite majhno modro </w:t>
            </w:r>
            <w:r>
              <w:t>ikono</w:t>
            </w:r>
            <w:r w:rsidRPr="000574F0">
              <w:t xml:space="preserve"> v desnem kotu domene </w:t>
            </w:r>
          </w:p>
        </w:tc>
        <w:tc>
          <w:tcPr>
            <w:tcW w:w="4471" w:type="dxa"/>
            <w:tcBorders>
              <w:top w:val="single" w:sz="4" w:space="0" w:color="auto"/>
              <w:left w:val="single" w:sz="4" w:space="0" w:color="auto"/>
              <w:bottom w:val="single" w:sz="4" w:space="0" w:color="auto"/>
              <w:right w:val="single" w:sz="4" w:space="0" w:color="auto"/>
            </w:tcBorders>
          </w:tcPr>
          <w:p w14:paraId="3AA5DA19" w14:textId="77777777" w:rsidR="00F04DDD" w:rsidRPr="000574F0" w:rsidRDefault="00F04DDD" w:rsidP="005639F9">
            <w:pPr>
              <w:spacing w:line="276" w:lineRule="auto"/>
            </w:pPr>
            <w:r w:rsidRPr="000574F0">
              <w:t>Odpre se majhna kartica s pogovornim oknom</w:t>
            </w:r>
          </w:p>
        </w:tc>
      </w:tr>
      <w:tr w:rsidR="00F04DDD" w:rsidRPr="000574F0" w14:paraId="2965C939" w14:textId="77777777" w:rsidTr="006F7B6D">
        <w:tc>
          <w:tcPr>
            <w:tcW w:w="514" w:type="dxa"/>
            <w:tcBorders>
              <w:top w:val="single" w:sz="4" w:space="0" w:color="auto"/>
              <w:left w:val="single" w:sz="4" w:space="0" w:color="auto"/>
              <w:bottom w:val="single" w:sz="4" w:space="0" w:color="auto"/>
              <w:right w:val="single" w:sz="4" w:space="0" w:color="auto"/>
            </w:tcBorders>
          </w:tcPr>
          <w:p w14:paraId="0C280371" w14:textId="77777777" w:rsidR="00F04DDD" w:rsidRPr="000574F0" w:rsidRDefault="00F04DDD" w:rsidP="005639F9">
            <w:pPr>
              <w:spacing w:line="276" w:lineRule="auto"/>
            </w:pPr>
            <w:r w:rsidRPr="000574F0">
              <w:lastRenderedPageBreak/>
              <w:t>3.</w:t>
            </w:r>
          </w:p>
        </w:tc>
        <w:tc>
          <w:tcPr>
            <w:tcW w:w="4077" w:type="dxa"/>
            <w:tcBorders>
              <w:top w:val="single" w:sz="4" w:space="0" w:color="auto"/>
              <w:left w:val="single" w:sz="4" w:space="0" w:color="auto"/>
              <w:bottom w:val="single" w:sz="4" w:space="0" w:color="auto"/>
              <w:right w:val="single" w:sz="4" w:space="0" w:color="auto"/>
            </w:tcBorders>
          </w:tcPr>
          <w:p w14:paraId="7618C85C" w14:textId="77777777" w:rsidR="00F04DDD" w:rsidRPr="000574F0" w:rsidRDefault="00F04DDD" w:rsidP="005639F9">
            <w:pPr>
              <w:spacing w:line="276" w:lineRule="auto"/>
            </w:pPr>
            <w:r w:rsidRPr="000574F0">
              <w:t>Napišite svoje vprašanje, kliknite na "</w:t>
            </w:r>
            <w:r>
              <w:t>Send</w:t>
            </w:r>
            <w:r w:rsidRPr="000574F0">
              <w:t>"</w:t>
            </w:r>
          </w:p>
        </w:tc>
        <w:tc>
          <w:tcPr>
            <w:tcW w:w="4471" w:type="dxa"/>
            <w:tcBorders>
              <w:top w:val="single" w:sz="4" w:space="0" w:color="auto"/>
              <w:left w:val="single" w:sz="4" w:space="0" w:color="auto"/>
              <w:bottom w:val="single" w:sz="4" w:space="0" w:color="auto"/>
              <w:right w:val="single" w:sz="4" w:space="0" w:color="auto"/>
            </w:tcBorders>
          </w:tcPr>
          <w:p w14:paraId="2FCB681C" w14:textId="77777777" w:rsidR="00F04DDD" w:rsidRPr="000574F0" w:rsidRDefault="00F04DDD" w:rsidP="005639F9">
            <w:pPr>
              <w:spacing w:line="276" w:lineRule="auto"/>
            </w:pPr>
            <w:r w:rsidRPr="000574F0">
              <w:t>A</w:t>
            </w:r>
            <w:r>
              <w:t>I</w:t>
            </w:r>
            <w:r w:rsidRPr="000574F0">
              <w:t xml:space="preserve"> bi se moral odzvati z odgovorom, povezanim s temo</w:t>
            </w:r>
          </w:p>
        </w:tc>
      </w:tr>
      <w:tr w:rsidR="00F04DDD" w:rsidRPr="000574F0" w14:paraId="742A7502" w14:textId="77777777" w:rsidTr="006F7B6D">
        <w:tc>
          <w:tcPr>
            <w:tcW w:w="514" w:type="dxa"/>
            <w:tcBorders>
              <w:top w:val="single" w:sz="4" w:space="0" w:color="auto"/>
              <w:left w:val="single" w:sz="4" w:space="0" w:color="auto"/>
              <w:bottom w:val="single" w:sz="4" w:space="0" w:color="auto"/>
              <w:right w:val="single" w:sz="4" w:space="0" w:color="auto"/>
            </w:tcBorders>
          </w:tcPr>
          <w:p w14:paraId="40E55B63" w14:textId="77777777" w:rsidR="00F04DDD" w:rsidRPr="000574F0" w:rsidRDefault="00F04DDD" w:rsidP="005639F9">
            <w:pPr>
              <w:spacing w:line="276" w:lineRule="auto"/>
            </w:pPr>
            <w:r w:rsidRPr="000574F0">
              <w:t>5.</w:t>
            </w:r>
          </w:p>
        </w:tc>
        <w:tc>
          <w:tcPr>
            <w:tcW w:w="4077" w:type="dxa"/>
            <w:tcBorders>
              <w:top w:val="single" w:sz="4" w:space="0" w:color="auto"/>
              <w:left w:val="single" w:sz="4" w:space="0" w:color="auto"/>
              <w:bottom w:val="single" w:sz="4" w:space="0" w:color="auto"/>
              <w:right w:val="single" w:sz="4" w:space="0" w:color="auto"/>
            </w:tcBorders>
          </w:tcPr>
          <w:p w14:paraId="39EFA9F9" w14:textId="77777777" w:rsidR="00F04DDD" w:rsidRPr="000574F0" w:rsidRDefault="00F04DDD" w:rsidP="005639F9">
            <w:pPr>
              <w:spacing w:line="276" w:lineRule="auto"/>
            </w:pPr>
            <w:r w:rsidRPr="000574F0">
              <w:t xml:space="preserve">Ko ste dobili informacije, ki ste jih potrebovali, lahko zaprete, kliknete </w:t>
            </w:r>
            <w:r>
              <w:t>ikono</w:t>
            </w:r>
            <w:r w:rsidRPr="000574F0">
              <w:t xml:space="preserve"> ali kjer koli na zaslonu</w:t>
            </w:r>
          </w:p>
        </w:tc>
        <w:tc>
          <w:tcPr>
            <w:tcW w:w="4471" w:type="dxa"/>
            <w:tcBorders>
              <w:top w:val="single" w:sz="4" w:space="0" w:color="auto"/>
              <w:left w:val="single" w:sz="4" w:space="0" w:color="auto"/>
              <w:bottom w:val="single" w:sz="4" w:space="0" w:color="auto"/>
              <w:right w:val="single" w:sz="4" w:space="0" w:color="auto"/>
            </w:tcBorders>
          </w:tcPr>
          <w:p w14:paraId="3A589A76" w14:textId="77777777" w:rsidR="00F04DDD" w:rsidRPr="000574F0" w:rsidRDefault="00F04DDD" w:rsidP="005639F9">
            <w:pPr>
              <w:spacing w:line="276" w:lineRule="auto"/>
            </w:pPr>
            <w:r>
              <w:t>Pogovorno okno</w:t>
            </w:r>
            <w:r w:rsidRPr="000574F0">
              <w:t xml:space="preserve"> se zapre</w:t>
            </w:r>
          </w:p>
        </w:tc>
      </w:tr>
    </w:tbl>
    <w:p w14:paraId="1BD7CD42" w14:textId="77777777" w:rsidR="00F04DDD" w:rsidRPr="000574F0" w:rsidRDefault="00F04DDD" w:rsidP="005639F9">
      <w:pPr>
        <w:spacing w:line="276" w:lineRule="auto"/>
      </w:pPr>
    </w:p>
    <w:p w14:paraId="40EA1672" w14:textId="77777777" w:rsidR="00F04DDD" w:rsidRPr="000574F0" w:rsidRDefault="00F04DDD" w:rsidP="005639F9">
      <w:pPr>
        <w:spacing w:line="276" w:lineRule="auto"/>
      </w:pPr>
      <w:r w:rsidRPr="000574F0">
        <w:rPr>
          <w:b/>
          <w:bCs/>
        </w:rPr>
        <w:t xml:space="preserve">Uspešna izvedba: </w:t>
      </w:r>
      <w:r w:rsidRPr="000574F0">
        <w:t>Uporabnik je uspešno prosil Ai, da odgovori na svoja vprašanja</w:t>
      </w:r>
    </w:p>
    <w:p w14:paraId="6F6BF977" w14:textId="77777777" w:rsidR="00F04DDD" w:rsidRPr="000574F0" w:rsidRDefault="00F04DDD" w:rsidP="005639F9">
      <w:pPr>
        <w:spacing w:line="276" w:lineRule="auto"/>
        <w:rPr>
          <w:b/>
          <w:bCs/>
        </w:rPr>
      </w:pPr>
    </w:p>
    <w:p w14:paraId="752AAC8C" w14:textId="77777777" w:rsidR="001F77CE" w:rsidRPr="001F77CE" w:rsidRDefault="001F77CE" w:rsidP="005639F9">
      <w:pPr>
        <w:pStyle w:val="Naslov3"/>
        <w:spacing w:line="276" w:lineRule="auto"/>
      </w:pPr>
      <w:bookmarkStart w:id="117" w:name="_Toc175485497"/>
      <w:r w:rsidRPr="001F77CE">
        <w:t>Testni scenarij 7: Reševanje kvizov</w:t>
      </w:r>
      <w:bookmarkEnd w:id="117"/>
    </w:p>
    <w:p w14:paraId="7F0F3E29" w14:textId="47CCEB67" w:rsidR="00F04DDD" w:rsidRPr="000574F0" w:rsidRDefault="00F04DDD" w:rsidP="00D96EBC">
      <w:pPr>
        <w:pStyle w:val="Odstavekseznama"/>
        <w:numPr>
          <w:ilvl w:val="0"/>
          <w:numId w:val="4"/>
        </w:numPr>
        <w:spacing w:after="160" w:line="276" w:lineRule="auto"/>
      </w:pPr>
      <w:r w:rsidRPr="000574F0">
        <w:t>Uporabniška zgodba – Kot vodja želim naložiti in organizirati učna gradiva po domeni znanja.</w:t>
      </w:r>
    </w:p>
    <w:p w14:paraId="0B35B2CE" w14:textId="77777777" w:rsidR="00F04DDD" w:rsidRPr="000574F0" w:rsidRDefault="00F04DDD" w:rsidP="005639F9">
      <w:pPr>
        <w:spacing w:line="276" w:lineRule="auto"/>
      </w:pPr>
      <w:r w:rsidRPr="000574F0">
        <w:rPr>
          <w:b/>
          <w:bCs/>
        </w:rPr>
        <w:t>Namen:</w:t>
      </w:r>
      <w:r w:rsidRPr="000574F0">
        <w:t xml:space="preserve"> Preizkusite, ali lahko uporabnik reši kviz in dobi </w:t>
      </w:r>
    </w:p>
    <w:p w14:paraId="26194023" w14:textId="77777777" w:rsidR="00F04DDD" w:rsidRPr="000574F0" w:rsidRDefault="00F04DDD" w:rsidP="005639F9">
      <w:pPr>
        <w:spacing w:line="276" w:lineRule="auto"/>
      </w:pPr>
      <w:r w:rsidRPr="0071345A">
        <w:rPr>
          <w:b/>
          <w:bCs/>
        </w:rPr>
        <w:t>Predpogoj uporabe</w:t>
      </w:r>
      <w:r w:rsidRPr="000574F0">
        <w:rPr>
          <w:b/>
          <w:bCs/>
        </w:rPr>
        <w:t xml:space="preserve">: </w:t>
      </w:r>
      <w:r w:rsidRPr="000574F0">
        <w:t xml:space="preserve">Uporabnik ima vlogo </w:t>
      </w:r>
      <w:r>
        <w:t>employee</w:t>
      </w:r>
      <w:r w:rsidRPr="000574F0">
        <w:t xml:space="preserve"> in je uspešno prijavljen</w:t>
      </w:r>
    </w:p>
    <w:p w14:paraId="31BE3424" w14:textId="77777777" w:rsidR="00F04DDD" w:rsidRPr="000574F0" w:rsidRDefault="00F04DDD" w:rsidP="005639F9">
      <w:pPr>
        <w:spacing w:line="276" w:lineRule="auto"/>
      </w:pPr>
      <w:r w:rsidRPr="000574F0">
        <w:rPr>
          <w:b/>
          <w:bCs/>
        </w:rPr>
        <w:t xml:space="preserve">Vhodni podatki: </w:t>
      </w:r>
      <w:r w:rsidRPr="000574F0">
        <w:t>Vprašanja o gradivih znanja</w:t>
      </w:r>
    </w:p>
    <w:p w14:paraId="68E3101C" w14:textId="77777777" w:rsidR="00F04DDD" w:rsidRPr="000574F0" w:rsidRDefault="00F04DDD" w:rsidP="005639F9">
      <w:pPr>
        <w:spacing w:line="276" w:lineRule="auto"/>
        <w:rPr>
          <w:b/>
          <w:bCs/>
        </w:rPr>
      </w:pPr>
      <w:r w:rsidRPr="000574F0">
        <w:rPr>
          <w:b/>
          <w:bCs/>
        </w:rPr>
        <w:t>Testni scenarij:</w:t>
      </w:r>
    </w:p>
    <w:tbl>
      <w:tblPr>
        <w:tblW w:w="0" w:type="auto"/>
        <w:tblLook w:val="04A0" w:firstRow="1" w:lastRow="0" w:firstColumn="1" w:lastColumn="0" w:noHBand="0" w:noVBand="1"/>
      </w:tblPr>
      <w:tblGrid>
        <w:gridCol w:w="516"/>
        <w:gridCol w:w="4076"/>
        <w:gridCol w:w="4470"/>
      </w:tblGrid>
      <w:tr w:rsidR="00F04DDD" w:rsidRPr="000574F0" w14:paraId="7FFD33EF" w14:textId="77777777" w:rsidTr="006F7B6D">
        <w:tc>
          <w:tcPr>
            <w:tcW w:w="514" w:type="dxa"/>
            <w:tcBorders>
              <w:top w:val="single" w:sz="4" w:space="0" w:color="auto"/>
              <w:left w:val="single" w:sz="4" w:space="0" w:color="auto"/>
              <w:bottom w:val="single" w:sz="4" w:space="0" w:color="auto"/>
              <w:right w:val="single" w:sz="4" w:space="0" w:color="auto"/>
            </w:tcBorders>
          </w:tcPr>
          <w:p w14:paraId="69EDE380" w14:textId="77777777" w:rsidR="00F04DDD" w:rsidRPr="000574F0" w:rsidRDefault="00F04DDD" w:rsidP="005639F9">
            <w:pPr>
              <w:spacing w:line="276" w:lineRule="auto"/>
            </w:pPr>
          </w:p>
        </w:tc>
        <w:tc>
          <w:tcPr>
            <w:tcW w:w="4077" w:type="dxa"/>
            <w:tcBorders>
              <w:top w:val="single" w:sz="4" w:space="0" w:color="auto"/>
              <w:left w:val="single" w:sz="4" w:space="0" w:color="auto"/>
              <w:bottom w:val="single" w:sz="4" w:space="0" w:color="auto"/>
              <w:right w:val="single" w:sz="4" w:space="0" w:color="auto"/>
            </w:tcBorders>
            <w:hideMark/>
          </w:tcPr>
          <w:p w14:paraId="663DA3D4" w14:textId="77777777" w:rsidR="00F04DDD" w:rsidRPr="000574F0" w:rsidRDefault="00F04DDD" w:rsidP="005639F9">
            <w:pPr>
              <w:spacing w:line="276" w:lineRule="auto"/>
            </w:pPr>
            <w:r w:rsidRPr="000574F0">
              <w:t>Dejanje</w:t>
            </w:r>
          </w:p>
        </w:tc>
        <w:tc>
          <w:tcPr>
            <w:tcW w:w="4471" w:type="dxa"/>
            <w:tcBorders>
              <w:top w:val="single" w:sz="4" w:space="0" w:color="auto"/>
              <w:left w:val="single" w:sz="4" w:space="0" w:color="auto"/>
              <w:bottom w:val="single" w:sz="4" w:space="0" w:color="auto"/>
              <w:right w:val="single" w:sz="4" w:space="0" w:color="auto"/>
            </w:tcBorders>
            <w:hideMark/>
          </w:tcPr>
          <w:p w14:paraId="65C2DF4B" w14:textId="77777777" w:rsidR="00F04DDD" w:rsidRPr="000574F0" w:rsidRDefault="00F04DDD" w:rsidP="005639F9">
            <w:pPr>
              <w:spacing w:line="276" w:lineRule="auto"/>
            </w:pPr>
            <w:r w:rsidRPr="000574F0">
              <w:t>Pričakovani rezultat</w:t>
            </w:r>
          </w:p>
        </w:tc>
      </w:tr>
      <w:tr w:rsidR="00F04DDD" w:rsidRPr="000574F0" w14:paraId="2E3E1CDB" w14:textId="77777777" w:rsidTr="006F7B6D">
        <w:tc>
          <w:tcPr>
            <w:tcW w:w="514" w:type="dxa"/>
            <w:tcBorders>
              <w:top w:val="single" w:sz="4" w:space="0" w:color="auto"/>
              <w:left w:val="single" w:sz="4" w:space="0" w:color="auto"/>
              <w:bottom w:val="single" w:sz="4" w:space="0" w:color="auto"/>
              <w:right w:val="single" w:sz="4" w:space="0" w:color="auto"/>
            </w:tcBorders>
            <w:hideMark/>
          </w:tcPr>
          <w:p w14:paraId="2FBE430C" w14:textId="77777777" w:rsidR="00F04DDD" w:rsidRPr="000574F0" w:rsidRDefault="00F04DDD" w:rsidP="005639F9">
            <w:pPr>
              <w:spacing w:line="276" w:lineRule="auto"/>
            </w:pPr>
            <w:r w:rsidRPr="000574F0">
              <w:t>1.</w:t>
            </w:r>
          </w:p>
        </w:tc>
        <w:tc>
          <w:tcPr>
            <w:tcW w:w="4077" w:type="dxa"/>
            <w:tcBorders>
              <w:top w:val="single" w:sz="4" w:space="0" w:color="auto"/>
              <w:left w:val="single" w:sz="4" w:space="0" w:color="auto"/>
              <w:bottom w:val="single" w:sz="4" w:space="0" w:color="auto"/>
              <w:right w:val="single" w:sz="4" w:space="0" w:color="auto"/>
            </w:tcBorders>
          </w:tcPr>
          <w:p w14:paraId="311EFA81" w14:textId="77777777" w:rsidR="00F04DDD" w:rsidRPr="000574F0" w:rsidRDefault="00F04DDD" w:rsidP="005639F9">
            <w:pPr>
              <w:spacing w:line="276" w:lineRule="auto"/>
            </w:pPr>
            <w:r w:rsidRPr="000574F0">
              <w:t>Na platformi/uporabniškem profilu kliknite na katero koli domeno</w:t>
            </w:r>
            <w:r>
              <w:t xml:space="preserve"> v katero ste </w:t>
            </w:r>
            <w:r w:rsidRPr="000574F0">
              <w:t xml:space="preserve">dodani </w:t>
            </w:r>
          </w:p>
        </w:tc>
        <w:tc>
          <w:tcPr>
            <w:tcW w:w="4471" w:type="dxa"/>
            <w:tcBorders>
              <w:top w:val="single" w:sz="4" w:space="0" w:color="auto"/>
              <w:left w:val="single" w:sz="4" w:space="0" w:color="auto"/>
              <w:bottom w:val="single" w:sz="4" w:space="0" w:color="auto"/>
              <w:right w:val="single" w:sz="4" w:space="0" w:color="auto"/>
            </w:tcBorders>
          </w:tcPr>
          <w:p w14:paraId="0C7CE3DC" w14:textId="77777777" w:rsidR="00F04DDD" w:rsidRPr="000574F0" w:rsidRDefault="00F04DDD" w:rsidP="005639F9">
            <w:pPr>
              <w:spacing w:line="276" w:lineRule="auto"/>
            </w:pPr>
            <w:r w:rsidRPr="000574F0">
              <w:t>Odpre se domena, prikaže opis in ključne spretnosti, z razdelki »</w:t>
            </w:r>
            <w:r>
              <w:t>Files &amp; Important links</w:t>
            </w:r>
            <w:r w:rsidRPr="000574F0">
              <w:t>«in</w:t>
            </w:r>
            <w:r>
              <w:t xml:space="preserve"> »Quizzes«</w:t>
            </w:r>
          </w:p>
        </w:tc>
      </w:tr>
      <w:tr w:rsidR="00F04DDD" w:rsidRPr="000574F0" w14:paraId="06272CAB" w14:textId="77777777" w:rsidTr="006F7B6D">
        <w:tc>
          <w:tcPr>
            <w:tcW w:w="514" w:type="dxa"/>
            <w:tcBorders>
              <w:top w:val="single" w:sz="4" w:space="0" w:color="auto"/>
              <w:left w:val="single" w:sz="4" w:space="0" w:color="auto"/>
              <w:bottom w:val="single" w:sz="4" w:space="0" w:color="auto"/>
              <w:right w:val="single" w:sz="4" w:space="0" w:color="auto"/>
            </w:tcBorders>
            <w:hideMark/>
          </w:tcPr>
          <w:p w14:paraId="1FE5BE4D" w14:textId="77777777" w:rsidR="00F04DDD" w:rsidRPr="000574F0" w:rsidRDefault="00F04DDD" w:rsidP="005639F9">
            <w:pPr>
              <w:spacing w:line="276" w:lineRule="auto"/>
            </w:pPr>
            <w:r w:rsidRPr="000574F0">
              <w:t>2.1</w:t>
            </w:r>
          </w:p>
        </w:tc>
        <w:tc>
          <w:tcPr>
            <w:tcW w:w="4077" w:type="dxa"/>
            <w:tcBorders>
              <w:top w:val="single" w:sz="4" w:space="0" w:color="auto"/>
              <w:left w:val="single" w:sz="4" w:space="0" w:color="auto"/>
              <w:bottom w:val="single" w:sz="4" w:space="0" w:color="auto"/>
              <w:right w:val="single" w:sz="4" w:space="0" w:color="auto"/>
            </w:tcBorders>
          </w:tcPr>
          <w:p w14:paraId="4BC2410D" w14:textId="77777777" w:rsidR="00F04DDD" w:rsidRPr="000574F0" w:rsidRDefault="00F04DDD" w:rsidP="005639F9">
            <w:pPr>
              <w:spacing w:line="276" w:lineRule="auto"/>
            </w:pPr>
            <w:r w:rsidRPr="000574F0">
              <w:t>Pomaknite se do razdelka Kvizi, kliknite na kvizi, ki so na voljo</w:t>
            </w:r>
          </w:p>
        </w:tc>
        <w:tc>
          <w:tcPr>
            <w:tcW w:w="4471" w:type="dxa"/>
            <w:tcBorders>
              <w:top w:val="single" w:sz="4" w:space="0" w:color="auto"/>
              <w:left w:val="single" w:sz="4" w:space="0" w:color="auto"/>
              <w:bottom w:val="single" w:sz="4" w:space="0" w:color="auto"/>
              <w:right w:val="single" w:sz="4" w:space="0" w:color="auto"/>
            </w:tcBorders>
          </w:tcPr>
          <w:p w14:paraId="76466896" w14:textId="77777777" w:rsidR="00F04DDD" w:rsidRPr="000574F0" w:rsidRDefault="00F04DDD" w:rsidP="005639F9">
            <w:pPr>
              <w:spacing w:line="276" w:lineRule="auto"/>
            </w:pPr>
            <w:r w:rsidRPr="000574F0">
              <w:t>Odpre se stran s povezavo do kviza</w:t>
            </w:r>
          </w:p>
        </w:tc>
      </w:tr>
      <w:tr w:rsidR="00F04DDD" w:rsidRPr="000574F0" w14:paraId="380C59BD" w14:textId="77777777" w:rsidTr="006F7B6D">
        <w:tc>
          <w:tcPr>
            <w:tcW w:w="514" w:type="dxa"/>
            <w:tcBorders>
              <w:top w:val="single" w:sz="4" w:space="0" w:color="auto"/>
              <w:left w:val="single" w:sz="4" w:space="0" w:color="auto"/>
              <w:bottom w:val="single" w:sz="4" w:space="0" w:color="auto"/>
              <w:right w:val="single" w:sz="4" w:space="0" w:color="auto"/>
            </w:tcBorders>
          </w:tcPr>
          <w:p w14:paraId="27E95E6F" w14:textId="77777777" w:rsidR="00F04DDD" w:rsidRPr="000574F0" w:rsidRDefault="00F04DDD" w:rsidP="005639F9">
            <w:pPr>
              <w:spacing w:line="276" w:lineRule="auto"/>
            </w:pPr>
            <w:r w:rsidRPr="000574F0">
              <w:t>2.2</w:t>
            </w:r>
          </w:p>
        </w:tc>
        <w:tc>
          <w:tcPr>
            <w:tcW w:w="4077" w:type="dxa"/>
            <w:tcBorders>
              <w:top w:val="single" w:sz="4" w:space="0" w:color="auto"/>
              <w:left w:val="single" w:sz="4" w:space="0" w:color="auto"/>
              <w:bottom w:val="single" w:sz="4" w:space="0" w:color="auto"/>
              <w:right w:val="single" w:sz="4" w:space="0" w:color="auto"/>
            </w:tcBorders>
          </w:tcPr>
          <w:p w14:paraId="3ED898A6" w14:textId="77777777" w:rsidR="00F04DDD" w:rsidRPr="000574F0" w:rsidRDefault="00F04DDD" w:rsidP="005639F9">
            <w:pPr>
              <w:spacing w:line="276" w:lineRule="auto"/>
            </w:pPr>
            <w:r w:rsidRPr="000574F0">
              <w:t>Če kvizov ni na voljo</w:t>
            </w:r>
          </w:p>
        </w:tc>
        <w:tc>
          <w:tcPr>
            <w:tcW w:w="4471" w:type="dxa"/>
            <w:tcBorders>
              <w:top w:val="single" w:sz="4" w:space="0" w:color="auto"/>
              <w:left w:val="single" w:sz="4" w:space="0" w:color="auto"/>
              <w:bottom w:val="single" w:sz="4" w:space="0" w:color="auto"/>
              <w:right w:val="single" w:sz="4" w:space="0" w:color="auto"/>
            </w:tcBorders>
          </w:tcPr>
          <w:p w14:paraId="1664E75B" w14:textId="77777777" w:rsidR="00F04DDD" w:rsidRPr="000574F0" w:rsidRDefault="00F04DDD" w:rsidP="005639F9">
            <w:pPr>
              <w:spacing w:line="276" w:lineRule="auto"/>
            </w:pPr>
            <w:r w:rsidRPr="000574F0">
              <w:t>Kviza ne morete rešiti</w:t>
            </w:r>
          </w:p>
        </w:tc>
      </w:tr>
      <w:tr w:rsidR="00F04DDD" w:rsidRPr="000574F0" w14:paraId="7B43AABA" w14:textId="77777777" w:rsidTr="006F7B6D">
        <w:tc>
          <w:tcPr>
            <w:tcW w:w="514" w:type="dxa"/>
            <w:tcBorders>
              <w:top w:val="single" w:sz="4" w:space="0" w:color="auto"/>
              <w:left w:val="single" w:sz="4" w:space="0" w:color="auto"/>
              <w:bottom w:val="single" w:sz="4" w:space="0" w:color="auto"/>
              <w:right w:val="single" w:sz="4" w:space="0" w:color="auto"/>
            </w:tcBorders>
          </w:tcPr>
          <w:p w14:paraId="4CDB6CAB" w14:textId="77777777" w:rsidR="00F04DDD" w:rsidRPr="000574F0" w:rsidRDefault="00F04DDD" w:rsidP="005639F9">
            <w:pPr>
              <w:spacing w:line="276" w:lineRule="auto"/>
            </w:pPr>
            <w:r w:rsidRPr="000574F0">
              <w:t>3.</w:t>
            </w:r>
          </w:p>
        </w:tc>
        <w:tc>
          <w:tcPr>
            <w:tcW w:w="4077" w:type="dxa"/>
            <w:tcBorders>
              <w:top w:val="single" w:sz="4" w:space="0" w:color="auto"/>
              <w:left w:val="single" w:sz="4" w:space="0" w:color="auto"/>
              <w:bottom w:val="single" w:sz="4" w:space="0" w:color="auto"/>
              <w:right w:val="single" w:sz="4" w:space="0" w:color="auto"/>
            </w:tcBorders>
          </w:tcPr>
          <w:p w14:paraId="18E4C121" w14:textId="77777777" w:rsidR="00F04DDD" w:rsidRPr="000574F0" w:rsidRDefault="00F04DDD" w:rsidP="005639F9">
            <w:pPr>
              <w:spacing w:line="276" w:lineRule="auto"/>
            </w:pPr>
            <w:r w:rsidRPr="000574F0">
              <w:t>Kliknite povezavo »Reši kviz«</w:t>
            </w:r>
          </w:p>
        </w:tc>
        <w:tc>
          <w:tcPr>
            <w:tcW w:w="4471" w:type="dxa"/>
            <w:tcBorders>
              <w:top w:val="single" w:sz="4" w:space="0" w:color="auto"/>
              <w:left w:val="single" w:sz="4" w:space="0" w:color="auto"/>
              <w:bottom w:val="single" w:sz="4" w:space="0" w:color="auto"/>
              <w:right w:val="single" w:sz="4" w:space="0" w:color="auto"/>
            </w:tcBorders>
          </w:tcPr>
          <w:p w14:paraId="1AD1BCC6" w14:textId="77777777" w:rsidR="00F04DDD" w:rsidRPr="000574F0" w:rsidRDefault="00F04DDD" w:rsidP="005639F9">
            <w:pPr>
              <w:spacing w:line="276" w:lineRule="auto"/>
            </w:pPr>
            <w:r w:rsidRPr="000574F0">
              <w:t>Odpreti se mora stran z vprašanji v kvizu in lahko začnete reševati kviz</w:t>
            </w:r>
          </w:p>
        </w:tc>
      </w:tr>
      <w:tr w:rsidR="00F04DDD" w:rsidRPr="000574F0" w14:paraId="102BCE0C" w14:textId="77777777" w:rsidTr="006F7B6D">
        <w:tc>
          <w:tcPr>
            <w:tcW w:w="514" w:type="dxa"/>
            <w:tcBorders>
              <w:top w:val="single" w:sz="4" w:space="0" w:color="auto"/>
              <w:left w:val="single" w:sz="4" w:space="0" w:color="auto"/>
              <w:bottom w:val="single" w:sz="4" w:space="0" w:color="auto"/>
              <w:right w:val="single" w:sz="4" w:space="0" w:color="auto"/>
            </w:tcBorders>
          </w:tcPr>
          <w:p w14:paraId="6DF9A79D" w14:textId="77777777" w:rsidR="00F04DDD" w:rsidRPr="000574F0" w:rsidRDefault="00F04DDD" w:rsidP="005639F9">
            <w:pPr>
              <w:spacing w:line="276" w:lineRule="auto"/>
            </w:pPr>
            <w:r w:rsidRPr="000574F0">
              <w:t>4.</w:t>
            </w:r>
          </w:p>
        </w:tc>
        <w:tc>
          <w:tcPr>
            <w:tcW w:w="4077" w:type="dxa"/>
            <w:tcBorders>
              <w:top w:val="single" w:sz="4" w:space="0" w:color="auto"/>
              <w:left w:val="single" w:sz="4" w:space="0" w:color="auto"/>
              <w:bottom w:val="single" w:sz="4" w:space="0" w:color="auto"/>
              <w:right w:val="single" w:sz="4" w:space="0" w:color="auto"/>
            </w:tcBorders>
          </w:tcPr>
          <w:p w14:paraId="1DA03097" w14:textId="77777777" w:rsidR="00F04DDD" w:rsidRPr="000574F0" w:rsidRDefault="00F04DDD" w:rsidP="005639F9">
            <w:pPr>
              <w:spacing w:line="276" w:lineRule="auto"/>
            </w:pPr>
            <w:r w:rsidRPr="000574F0">
              <w:t>Ko pridete do konca kviza, kliknite »</w:t>
            </w:r>
            <w:r>
              <w:t>End</w:t>
            </w:r>
            <w:r w:rsidRPr="000574F0">
              <w:t xml:space="preserve"> </w:t>
            </w:r>
            <w:r>
              <w:t>quiz</w:t>
            </w:r>
            <w:r w:rsidRPr="000574F0">
              <w:t>«</w:t>
            </w:r>
          </w:p>
        </w:tc>
        <w:tc>
          <w:tcPr>
            <w:tcW w:w="4471" w:type="dxa"/>
            <w:tcBorders>
              <w:top w:val="single" w:sz="4" w:space="0" w:color="auto"/>
              <w:left w:val="single" w:sz="4" w:space="0" w:color="auto"/>
              <w:bottom w:val="single" w:sz="4" w:space="0" w:color="auto"/>
              <w:right w:val="single" w:sz="4" w:space="0" w:color="auto"/>
            </w:tcBorders>
          </w:tcPr>
          <w:p w14:paraId="2574E2C1" w14:textId="77777777" w:rsidR="00F04DDD" w:rsidRPr="000574F0" w:rsidRDefault="00F04DDD" w:rsidP="005639F9">
            <w:pPr>
              <w:spacing w:line="276" w:lineRule="auto"/>
            </w:pPr>
            <w:r w:rsidRPr="000574F0">
              <w:t>Preusmerjeni ste na stran s povezavo do kviza in spodaj se prikaže vaš rezultat</w:t>
            </w:r>
          </w:p>
        </w:tc>
      </w:tr>
      <w:tr w:rsidR="00F04DDD" w:rsidRPr="000574F0" w14:paraId="239DFF74" w14:textId="77777777" w:rsidTr="006F7B6D">
        <w:tc>
          <w:tcPr>
            <w:tcW w:w="514" w:type="dxa"/>
            <w:tcBorders>
              <w:top w:val="single" w:sz="4" w:space="0" w:color="auto"/>
              <w:left w:val="single" w:sz="4" w:space="0" w:color="auto"/>
              <w:bottom w:val="single" w:sz="4" w:space="0" w:color="auto"/>
              <w:right w:val="single" w:sz="4" w:space="0" w:color="auto"/>
            </w:tcBorders>
          </w:tcPr>
          <w:p w14:paraId="7B8C6438" w14:textId="77777777" w:rsidR="00F04DDD" w:rsidRPr="000574F0" w:rsidRDefault="00F04DDD" w:rsidP="005639F9">
            <w:pPr>
              <w:spacing w:line="276" w:lineRule="auto"/>
            </w:pPr>
            <w:r w:rsidRPr="000574F0">
              <w:t>5.</w:t>
            </w:r>
          </w:p>
        </w:tc>
        <w:tc>
          <w:tcPr>
            <w:tcW w:w="4077" w:type="dxa"/>
            <w:tcBorders>
              <w:top w:val="single" w:sz="4" w:space="0" w:color="auto"/>
              <w:left w:val="single" w:sz="4" w:space="0" w:color="auto"/>
              <w:bottom w:val="single" w:sz="4" w:space="0" w:color="auto"/>
              <w:right w:val="single" w:sz="4" w:space="0" w:color="auto"/>
            </w:tcBorders>
          </w:tcPr>
          <w:p w14:paraId="53EDAB95" w14:textId="77777777" w:rsidR="00F04DDD" w:rsidRPr="000574F0" w:rsidRDefault="00F04DDD" w:rsidP="005639F9">
            <w:pPr>
              <w:spacing w:line="276" w:lineRule="auto"/>
            </w:pPr>
            <w:r w:rsidRPr="000574F0">
              <w:t>Ko preverite rezultate, kliknite »Nazaj«</w:t>
            </w:r>
          </w:p>
        </w:tc>
        <w:tc>
          <w:tcPr>
            <w:tcW w:w="4471" w:type="dxa"/>
            <w:tcBorders>
              <w:top w:val="single" w:sz="4" w:space="0" w:color="auto"/>
              <w:left w:val="single" w:sz="4" w:space="0" w:color="auto"/>
              <w:bottom w:val="single" w:sz="4" w:space="0" w:color="auto"/>
              <w:right w:val="single" w:sz="4" w:space="0" w:color="auto"/>
            </w:tcBorders>
          </w:tcPr>
          <w:p w14:paraId="5FDC5B0E" w14:textId="77777777" w:rsidR="00F04DDD" w:rsidRPr="000574F0" w:rsidRDefault="00F04DDD" w:rsidP="005639F9">
            <w:pPr>
              <w:spacing w:line="276" w:lineRule="auto"/>
            </w:pPr>
            <w:r w:rsidRPr="000574F0">
              <w:t>Uporabnik je preusmerjen v razdelek »</w:t>
            </w:r>
            <w:r>
              <w:t>Domain</w:t>
            </w:r>
            <w:r w:rsidRPr="000574F0">
              <w:t>«</w:t>
            </w:r>
          </w:p>
        </w:tc>
      </w:tr>
    </w:tbl>
    <w:p w14:paraId="7F5DD709" w14:textId="77777777" w:rsidR="00F04DDD" w:rsidRPr="000574F0" w:rsidRDefault="00F04DDD" w:rsidP="005639F9">
      <w:pPr>
        <w:spacing w:line="276" w:lineRule="auto"/>
      </w:pPr>
    </w:p>
    <w:p w14:paraId="4E0F6290" w14:textId="77777777" w:rsidR="00F04DDD" w:rsidRDefault="00F04DDD" w:rsidP="005639F9">
      <w:pPr>
        <w:spacing w:line="276" w:lineRule="auto"/>
      </w:pPr>
      <w:r w:rsidRPr="000574F0">
        <w:rPr>
          <w:b/>
          <w:bCs/>
        </w:rPr>
        <w:t xml:space="preserve">Uspešna izvedba: </w:t>
      </w:r>
      <w:r w:rsidRPr="000574F0">
        <w:t>Uporabnik je uspešno rešil kviz in dobi rezultate nazaj</w:t>
      </w:r>
    </w:p>
    <w:p w14:paraId="18A8F44C" w14:textId="77777777" w:rsidR="00C75E98" w:rsidRPr="000574F0" w:rsidRDefault="00C75E98" w:rsidP="005639F9">
      <w:pPr>
        <w:spacing w:line="276" w:lineRule="auto"/>
      </w:pPr>
    </w:p>
    <w:p w14:paraId="3F45168A" w14:textId="77777777" w:rsidR="00F04DDD" w:rsidRPr="000574F0" w:rsidRDefault="00F04DDD" w:rsidP="005639F9">
      <w:pPr>
        <w:pStyle w:val="Naslov2"/>
        <w:spacing w:line="276" w:lineRule="auto"/>
      </w:pPr>
      <w:bookmarkStart w:id="118" w:name="_Toc436842371"/>
      <w:bookmarkStart w:id="119" w:name="_Toc175485498"/>
      <w:r>
        <w:t>Optimizacija</w:t>
      </w:r>
      <w:bookmarkEnd w:id="118"/>
      <w:bookmarkEnd w:id="119"/>
    </w:p>
    <w:p w14:paraId="587E7902" w14:textId="1C96BB0C" w:rsidR="00F04DDD" w:rsidRPr="000574F0" w:rsidRDefault="00F04DDD" w:rsidP="005639F9">
      <w:pPr>
        <w:spacing w:line="276" w:lineRule="auto"/>
      </w:pPr>
      <w:r w:rsidRPr="000574F0">
        <w:t xml:space="preserve">Za optimizacijo naše rešitve smo integrirali SonarCloud </w:t>
      </w:r>
      <w:r w:rsidR="00C32CC1">
        <w:t>s</w:t>
      </w:r>
      <w:r w:rsidRPr="000574F0">
        <w:t xml:space="preserve"> projektom prek GitHub</w:t>
      </w:r>
      <w:r w:rsidR="00F83A5C">
        <w:t>-</w:t>
      </w:r>
      <w:r w:rsidRPr="000574F0">
        <w:t xml:space="preserve">a. SonarCloud je zagotovil dragocen vpogled v kakovost kode in tehnični dolg, kar nam je omogočilo prepoznavanje in reševanje morebitnih težav v zgodnji fazi razvojnega cikla. S </w:t>
      </w:r>
      <w:r w:rsidRPr="000574F0">
        <w:lastRenderedPageBreak/>
        <w:t>povezovanjem našega GitHub repozitorija s SonarCloud</w:t>
      </w:r>
      <w:r w:rsidR="00104ECE">
        <w:t>-</w:t>
      </w:r>
      <w:r w:rsidRPr="000574F0">
        <w:t>om smo zagotovili neprekinjeno analizo in povratne informacije</w:t>
      </w:r>
      <w:r w:rsidR="0099317C">
        <w:t>.</w:t>
      </w:r>
    </w:p>
    <w:p w14:paraId="06F52982" w14:textId="48E2C29D" w:rsidR="00F04DDD" w:rsidRPr="000574F0" w:rsidRDefault="00F04DDD" w:rsidP="005639F9">
      <w:pPr>
        <w:spacing w:line="276" w:lineRule="auto"/>
      </w:pPr>
      <w:r w:rsidRPr="000574F0">
        <w:t>S SonarCloud</w:t>
      </w:r>
      <w:r w:rsidR="00D05C57">
        <w:t>-</w:t>
      </w:r>
      <w:r w:rsidRPr="000574F0">
        <w:t xml:space="preserve">om, integriranim v naš projekt GitHub, smo sistematično spremljali različne vidike kakovosti kode in </w:t>
      </w:r>
      <w:r w:rsidR="00C83905">
        <w:t>varnosti</w:t>
      </w:r>
      <w:r w:rsidRPr="000574F0">
        <w:t xml:space="preserve">. SonarCloud je zagotovil poglobljeno analizo pokritosti kode in opredelil področja, kjer testi niso bili pomanjkljivi ali nepopolni. Prav tako je označil </w:t>
      </w:r>
      <w:r>
        <w:t>pomanjkljivosti</w:t>
      </w:r>
      <w:r w:rsidRPr="000574F0">
        <w:t>, ki poudarjajo področja, kjer bi lahko kodo refaktorirali za boljšo berljivost in vzdržljivost. Poleg tega je ocenil podvajanje kode, kar nam je pomagalo odpraviti odvečno kodo in izboljšati učinkovitost. Zaznane so bile varnostne ranljivosti, da bi zagotovili zaščito naše kodne baze pred morebitnimi grožnjami.</w:t>
      </w:r>
    </w:p>
    <w:p w14:paraId="0646034C" w14:textId="106EF5BA" w:rsidR="00F04DDD" w:rsidRPr="000574F0" w:rsidRDefault="00F04DDD" w:rsidP="005639F9">
      <w:pPr>
        <w:spacing w:line="276" w:lineRule="auto"/>
      </w:pPr>
      <w:r w:rsidRPr="000574F0">
        <w:t>Medtem ko je SonarCloud zagotovil dragocene vpoglede, smo sprejeli nekatere težave, ki niso vplivale na splošno funkcionalnost ali učinkovitost kode. Te izjeme so bile skrbno ocenjene, da se zagotovi, da ne ogrožajo celovitosti projekta.</w:t>
      </w:r>
    </w:p>
    <w:p w14:paraId="3D637850" w14:textId="77777777" w:rsidR="009619C2" w:rsidRDefault="00F04DDD" w:rsidP="005639F9">
      <w:pPr>
        <w:keepNext/>
        <w:spacing w:line="276" w:lineRule="auto"/>
      </w:pPr>
      <w:r w:rsidRPr="000574F0">
        <w:rPr>
          <w:noProof/>
        </w:rPr>
        <w:drawing>
          <wp:inline distT="0" distB="0" distL="0" distR="0" wp14:anchorId="0FCB9AAB" wp14:editId="10F944C7">
            <wp:extent cx="5762626" cy="2990850"/>
            <wp:effectExtent l="0" t="0" r="0" b="0"/>
            <wp:docPr id="539297539" name="Slika 539297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62626" cy="2990850"/>
                    </a:xfrm>
                    <a:prstGeom prst="rect">
                      <a:avLst/>
                    </a:prstGeom>
                  </pic:spPr>
                </pic:pic>
              </a:graphicData>
            </a:graphic>
          </wp:inline>
        </w:drawing>
      </w:r>
    </w:p>
    <w:p w14:paraId="62689CF7" w14:textId="15ADB9E0" w:rsidR="003628C1" w:rsidRPr="00641B1C" w:rsidRDefault="009619C2" w:rsidP="005639F9">
      <w:pPr>
        <w:pStyle w:val="Napis"/>
        <w:spacing w:line="276" w:lineRule="auto"/>
        <w:jc w:val="center"/>
      </w:pPr>
      <w:bookmarkStart w:id="120" w:name="_Toc175333831"/>
      <w:r>
        <w:t xml:space="preserve">Slika </w:t>
      </w:r>
      <w:r w:rsidR="00000000">
        <w:fldChar w:fldCharType="begin"/>
      </w:r>
      <w:r w:rsidR="00000000">
        <w:instrText xml:space="preserve"> SEQ Slika \* ARABIC </w:instrText>
      </w:r>
      <w:r w:rsidR="00000000">
        <w:fldChar w:fldCharType="separate"/>
      </w:r>
      <w:r w:rsidR="00723B3E">
        <w:rPr>
          <w:noProof/>
        </w:rPr>
        <w:t>19</w:t>
      </w:r>
      <w:r w:rsidR="00000000">
        <w:rPr>
          <w:noProof/>
        </w:rPr>
        <w:fldChar w:fldCharType="end"/>
      </w:r>
      <w:r>
        <w:t xml:space="preserve"> - Povzetek analize rešitve na SonarCloud</w:t>
      </w:r>
      <w:bookmarkEnd w:id="120"/>
    </w:p>
    <w:p w14:paraId="60755325" w14:textId="77777777" w:rsidR="00F04DDD" w:rsidRPr="000574F0" w:rsidRDefault="00F04DDD" w:rsidP="005639F9">
      <w:pPr>
        <w:pStyle w:val="Naslov1"/>
        <w:spacing w:line="276" w:lineRule="auto"/>
      </w:pPr>
      <w:bookmarkStart w:id="121" w:name="_Toc335289364"/>
      <w:bookmarkStart w:id="122" w:name="_Toc175485499"/>
      <w:r>
        <w:t>Uporabniški priročnik</w:t>
      </w:r>
      <w:bookmarkEnd w:id="121"/>
      <w:bookmarkEnd w:id="122"/>
    </w:p>
    <w:p w14:paraId="16BC71F3" w14:textId="77DE11CC" w:rsidR="00803648" w:rsidRPr="00F04DDD" w:rsidRDefault="00F04DDD" w:rsidP="005639F9">
      <w:pPr>
        <w:spacing w:line="276" w:lineRule="auto"/>
      </w:pPr>
      <w:r w:rsidRPr="000574F0">
        <w:t>Uporabniški priročnik najdete v ločeni datoteki "</w:t>
      </w:r>
      <w:r w:rsidR="009162E6" w:rsidRPr="003003EE">
        <w:rPr>
          <w:i/>
          <w:iCs/>
        </w:rPr>
        <w:t>SkillsBooster_User_Manual</w:t>
      </w:r>
      <w:r w:rsidRPr="000574F0">
        <w:t xml:space="preserve">" v mapi: </w:t>
      </w:r>
      <w:r>
        <w:t>‘</w:t>
      </w:r>
      <w:r w:rsidR="00DE16D9">
        <w:rPr>
          <w:i/>
          <w:iCs/>
        </w:rPr>
        <w:t>Documentation'</w:t>
      </w:r>
      <w:r>
        <w:t xml:space="preserve"> na github-u projekta</w:t>
      </w:r>
      <w:r w:rsidRPr="000574F0">
        <w:t>, kjer je vse podrobno opisano, kako uporabljati našo spletno stran.</w:t>
      </w:r>
      <w:bookmarkEnd w:id="0"/>
    </w:p>
    <w:sectPr w:rsidR="00803648" w:rsidRPr="00F04DDD" w:rsidSect="009C105B">
      <w:headerReference w:type="default" r:id="rId34"/>
      <w:footerReference w:type="default" r:id="rId35"/>
      <w:headerReference w:type="first" r:id="rId36"/>
      <w:footerReference w:type="first" r:id="rId37"/>
      <w:pgSz w:w="11906" w:h="16838"/>
      <w:pgMar w:top="1417" w:right="1417" w:bottom="1417" w:left="1417" w:header="426"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654EF5" w14:textId="77777777" w:rsidR="00AF7D77" w:rsidRDefault="00AF7D77" w:rsidP="00BB5C4F">
      <w:pPr>
        <w:spacing w:after="0"/>
      </w:pPr>
      <w:r>
        <w:separator/>
      </w:r>
    </w:p>
  </w:endnote>
  <w:endnote w:type="continuationSeparator" w:id="0">
    <w:p w14:paraId="73E5DE36" w14:textId="77777777" w:rsidR="00AF7D77" w:rsidRDefault="00AF7D77" w:rsidP="00BB5C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KYBHJ T+ Titillium Text 25 L">
    <w:altName w:val="Arial"/>
    <w:panose1 w:val="00000000000000000000"/>
    <w:charset w:val="00"/>
    <w:family w:val="swiss"/>
    <w:notTrueType/>
    <w:pitch w:val="default"/>
    <w:sig w:usb0="00000003" w:usb1="00000000" w:usb2="00000000" w:usb3="00000000" w:csb0="00000001" w:csb1="00000000"/>
  </w:font>
  <w:font w:name="TitilliumText25L">
    <w:panose1 w:val="00000000000000000000"/>
    <w:charset w:val="00"/>
    <w:family w:val="modern"/>
    <w:notTrueType/>
    <w:pitch w:val="variable"/>
    <w:sig w:usb0="A00000EF" w:usb1="0000004B" w:usb2="00000000" w:usb3="00000000" w:csb0="00000193" w:csb1="00000000"/>
  </w:font>
  <w:font w:name="Segoe UI">
    <w:panose1 w:val="020B0502040204020203"/>
    <w:charset w:val="EE"/>
    <w:family w:val="swiss"/>
    <w:pitch w:val="variable"/>
    <w:sig w:usb0="E4002EFF" w:usb1="C000E47F" w:usb2="00000009" w:usb3="00000000" w:csb0="000001FF"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33904" w14:textId="77777777" w:rsidR="006F7B6D" w:rsidRPr="007564BD" w:rsidRDefault="006F7B6D" w:rsidP="00D17A99">
    <w:pPr>
      <w:pStyle w:val="Noga"/>
      <w:jc w:val="center"/>
      <w:rPr>
        <w:color w:val="006A8E"/>
        <w:sz w:val="18"/>
      </w:rPr>
    </w:pPr>
    <w:r w:rsidRPr="007564BD">
      <w:rPr>
        <w:color w:val="006A8E"/>
        <w:sz w:val="18"/>
      </w:rPr>
      <w:fldChar w:fldCharType="begin"/>
    </w:r>
    <w:r w:rsidRPr="007564BD">
      <w:rPr>
        <w:color w:val="006A8E"/>
        <w:sz w:val="18"/>
      </w:rPr>
      <w:instrText xml:space="preserve"> PAGE  \* Arabic  \* MERGEFORMAT </w:instrText>
    </w:r>
    <w:r w:rsidRPr="007564BD">
      <w:rPr>
        <w:color w:val="006A8E"/>
        <w:sz w:val="18"/>
      </w:rPr>
      <w:fldChar w:fldCharType="separate"/>
    </w:r>
    <w:r>
      <w:rPr>
        <w:noProof/>
        <w:color w:val="006A8E"/>
        <w:sz w:val="18"/>
      </w:rPr>
      <w:t>3</w:t>
    </w:r>
    <w:r w:rsidRPr="007564BD">
      <w:rPr>
        <w:color w:val="006A8E"/>
        <w:sz w:val="18"/>
      </w:rPr>
      <w:fldChar w:fldCharType="end"/>
    </w:r>
    <w:r w:rsidRPr="007564BD">
      <w:rPr>
        <w:color w:val="006A8E"/>
        <w:sz w:val="18"/>
      </w:rPr>
      <w:t xml:space="preserve"> / </w:t>
    </w:r>
    <w:r w:rsidRPr="007564BD">
      <w:rPr>
        <w:color w:val="006A8E"/>
        <w:sz w:val="18"/>
      </w:rPr>
      <w:fldChar w:fldCharType="begin"/>
    </w:r>
    <w:r w:rsidRPr="007564BD">
      <w:rPr>
        <w:color w:val="006A8E"/>
        <w:sz w:val="18"/>
      </w:rPr>
      <w:instrText xml:space="preserve"> NUMPAGES  \* Arabic  \* MERGEFORMAT </w:instrText>
    </w:r>
    <w:r w:rsidRPr="007564BD">
      <w:rPr>
        <w:color w:val="006A8E"/>
        <w:sz w:val="18"/>
      </w:rPr>
      <w:fldChar w:fldCharType="separate"/>
    </w:r>
    <w:r>
      <w:rPr>
        <w:noProof/>
        <w:color w:val="006A8E"/>
        <w:sz w:val="18"/>
      </w:rPr>
      <w:t>3</w:t>
    </w:r>
    <w:r w:rsidRPr="007564BD">
      <w:rPr>
        <w:color w:val="006A8E"/>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2C34E" w14:textId="77777777" w:rsidR="006F7B6D" w:rsidRDefault="006F7B6D">
    <w:pPr>
      <w:pStyle w:val="Noga"/>
      <w:jc w:val="center"/>
    </w:pPr>
  </w:p>
  <w:p w14:paraId="680A4E5D" w14:textId="77777777" w:rsidR="006F7B6D" w:rsidRDefault="006F7B6D" w:rsidP="00D17A99">
    <w:pPr>
      <w:pStyle w:val="Noga"/>
      <w:jc w:val="center"/>
      <w:rPr>
        <w:color w:val="006A8E"/>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7C0625" w14:textId="77777777" w:rsidR="00AF7D77" w:rsidRDefault="00AF7D77" w:rsidP="00BB5C4F">
      <w:pPr>
        <w:spacing w:after="0"/>
      </w:pPr>
      <w:r>
        <w:separator/>
      </w:r>
    </w:p>
  </w:footnote>
  <w:footnote w:type="continuationSeparator" w:id="0">
    <w:p w14:paraId="214EB3F9" w14:textId="77777777" w:rsidR="00AF7D77" w:rsidRDefault="00AF7D77" w:rsidP="00BB5C4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E871" w14:textId="34D74B0E" w:rsidR="006F7B6D" w:rsidRPr="003702C9" w:rsidRDefault="006F7B6D">
    <w:pPr>
      <w:pStyle w:val="Glava"/>
      <w:jc w:val="right"/>
    </w:pPr>
    <w:r w:rsidRPr="003702C9">
      <w:t>|</w:t>
    </w:r>
    <w:r>
      <w:t>Barbara Ferlinc, Klara Kirbiš, Jaša Jernej Rakun Kokalj</w:t>
    </w:r>
  </w:p>
  <w:p w14:paraId="2BA226A1" w14:textId="77777777" w:rsidR="006F7B6D" w:rsidRPr="00E61741" w:rsidRDefault="006F7B6D">
    <w:pPr>
      <w:pStyle w:val="Glava"/>
      <w:jc w:val="right"/>
      <w:rPr>
        <w:color w:val="4F81BD"/>
      </w:rPr>
    </w:pPr>
  </w:p>
  <w:p w14:paraId="17AD93B2" w14:textId="77777777" w:rsidR="006F7B6D" w:rsidRDefault="006F7B6D">
    <w:pPr>
      <w:pStyle w:val="Glav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CellMar>
        <w:bottom w:w="57" w:type="dxa"/>
        <w:right w:w="0" w:type="dxa"/>
      </w:tblCellMar>
      <w:tblLook w:val="04A0" w:firstRow="1" w:lastRow="0" w:firstColumn="1" w:lastColumn="0" w:noHBand="0" w:noVBand="1"/>
    </w:tblPr>
    <w:tblGrid>
      <w:gridCol w:w="2983"/>
      <w:gridCol w:w="3065"/>
      <w:gridCol w:w="3024"/>
    </w:tblGrid>
    <w:tr w:rsidR="006F7B6D" w14:paraId="738610EB" w14:textId="77777777" w:rsidTr="00CC7DC8">
      <w:trPr>
        <w:trHeight w:val="1560"/>
      </w:trPr>
      <w:tc>
        <w:tcPr>
          <w:tcW w:w="3070" w:type="dxa"/>
          <w:shd w:val="clear" w:color="auto" w:fill="auto"/>
        </w:tcPr>
        <w:p w14:paraId="637805D2" w14:textId="77777777" w:rsidR="006F7B6D" w:rsidRDefault="006F7B6D" w:rsidP="00873802">
          <w:pPr>
            <w:pStyle w:val="Glava"/>
            <w:jc w:val="center"/>
            <w:rPr>
              <w:noProof/>
              <w:lang w:eastAsia="sl-SI"/>
            </w:rPr>
          </w:pPr>
        </w:p>
      </w:tc>
      <w:tc>
        <w:tcPr>
          <w:tcW w:w="3071" w:type="dxa"/>
          <w:shd w:val="clear" w:color="auto" w:fill="auto"/>
          <w:vAlign w:val="center"/>
        </w:tcPr>
        <w:p w14:paraId="463F29E8" w14:textId="77777777" w:rsidR="006F7B6D" w:rsidRDefault="006F7B6D" w:rsidP="00873802">
          <w:pPr>
            <w:pStyle w:val="Glava"/>
            <w:jc w:val="center"/>
            <w:rPr>
              <w:noProof/>
              <w:lang w:eastAsia="sl-SI"/>
            </w:rPr>
          </w:pPr>
          <w:r>
            <w:rPr>
              <w:noProof/>
              <w:lang w:eastAsia="sl-SI"/>
            </w:rPr>
            <w:drawing>
              <wp:inline distT="0" distB="0" distL="0" distR="0" wp14:anchorId="0AD8B352" wp14:editId="07777777">
                <wp:extent cx="1744980" cy="952500"/>
                <wp:effectExtent l="0" t="0" r="0" b="0"/>
                <wp:docPr id="1" name="Slika 1" descr="logo-um-f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m-fer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4980" cy="952500"/>
                        </a:xfrm>
                        <a:prstGeom prst="rect">
                          <a:avLst/>
                        </a:prstGeom>
                        <a:noFill/>
                        <a:ln>
                          <a:noFill/>
                        </a:ln>
                      </pic:spPr>
                    </pic:pic>
                  </a:graphicData>
                </a:graphic>
              </wp:inline>
            </w:drawing>
          </w:r>
        </w:p>
      </w:tc>
      <w:tc>
        <w:tcPr>
          <w:tcW w:w="3071" w:type="dxa"/>
          <w:shd w:val="clear" w:color="auto" w:fill="auto"/>
          <w:vAlign w:val="center"/>
        </w:tcPr>
        <w:p w14:paraId="3B7B4B86" w14:textId="77777777" w:rsidR="006F7B6D" w:rsidRDefault="006F7B6D" w:rsidP="00873802">
          <w:pPr>
            <w:pStyle w:val="Glava"/>
            <w:jc w:val="right"/>
            <w:rPr>
              <w:noProof/>
              <w:lang w:eastAsia="sl-SI"/>
            </w:rPr>
          </w:pPr>
          <w:r>
            <w:rPr>
              <w:noProof/>
              <w:lang w:eastAsia="sl-SI"/>
            </w:rPr>
            <w:drawing>
              <wp:inline distT="0" distB="0" distL="0" distR="0" wp14:anchorId="2D5D3A97" wp14:editId="07777777">
                <wp:extent cx="868680" cy="449580"/>
                <wp:effectExtent l="0" t="0" r="0" b="0"/>
                <wp:docPr id="2" name="Slika 2" descr="uni-modra-feri-brez-nap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modra-feri-brez-napis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8680" cy="449580"/>
                        </a:xfrm>
                        <a:prstGeom prst="rect">
                          <a:avLst/>
                        </a:prstGeom>
                        <a:noFill/>
                        <a:ln>
                          <a:noFill/>
                        </a:ln>
                      </pic:spPr>
                    </pic:pic>
                  </a:graphicData>
                </a:graphic>
              </wp:inline>
            </w:drawing>
          </w:r>
        </w:p>
      </w:tc>
    </w:tr>
    <w:tr w:rsidR="006F7B6D" w14:paraId="4526D046" w14:textId="77777777" w:rsidTr="00CC7DC8">
      <w:trPr>
        <w:trHeight w:val="397"/>
      </w:trPr>
      <w:tc>
        <w:tcPr>
          <w:tcW w:w="3070" w:type="dxa"/>
          <w:shd w:val="clear" w:color="auto" w:fill="auto"/>
          <w:vAlign w:val="bottom"/>
        </w:tcPr>
        <w:p w14:paraId="3A0FF5F2" w14:textId="77777777" w:rsidR="006F7B6D" w:rsidRDefault="006F7B6D" w:rsidP="00873802">
          <w:pPr>
            <w:pStyle w:val="Glava"/>
            <w:spacing w:line="200" w:lineRule="exact"/>
            <w:jc w:val="center"/>
            <w:rPr>
              <w:noProof/>
              <w:lang w:eastAsia="sl-SI"/>
            </w:rPr>
          </w:pPr>
        </w:p>
      </w:tc>
      <w:tc>
        <w:tcPr>
          <w:tcW w:w="3071" w:type="dxa"/>
          <w:shd w:val="clear" w:color="auto" w:fill="auto"/>
          <w:vAlign w:val="bottom"/>
        </w:tcPr>
        <w:p w14:paraId="59FBEA3D" w14:textId="77777777" w:rsidR="006F7B6D" w:rsidRDefault="006F7B6D" w:rsidP="00873802">
          <w:pPr>
            <w:pStyle w:val="Glava"/>
            <w:spacing w:line="200" w:lineRule="exact"/>
            <w:jc w:val="center"/>
            <w:rPr>
              <w:noProof/>
              <w:lang w:eastAsia="sl-SI"/>
            </w:rPr>
          </w:pPr>
          <w:r>
            <w:rPr>
              <w:color w:val="006A8E"/>
              <w:sz w:val="18"/>
            </w:rPr>
            <w:t>Koroška cesta 46</w:t>
          </w:r>
          <w:r w:rsidRPr="00873802">
            <w:rPr>
              <w:color w:val="006A8E"/>
              <w:sz w:val="18"/>
            </w:rPr>
            <w:br/>
            <w:t>2000 Maribor, Slovenija</w:t>
          </w:r>
        </w:p>
      </w:tc>
      <w:tc>
        <w:tcPr>
          <w:tcW w:w="3071" w:type="dxa"/>
          <w:shd w:val="clear" w:color="auto" w:fill="auto"/>
          <w:vAlign w:val="bottom"/>
        </w:tcPr>
        <w:p w14:paraId="5630AD66" w14:textId="77777777" w:rsidR="006F7B6D" w:rsidRDefault="006F7B6D" w:rsidP="00873802">
          <w:pPr>
            <w:pStyle w:val="Glava"/>
            <w:spacing w:line="200" w:lineRule="exact"/>
            <w:jc w:val="center"/>
            <w:rPr>
              <w:noProof/>
              <w:lang w:eastAsia="sl-SI"/>
            </w:rPr>
          </w:pPr>
        </w:p>
      </w:tc>
    </w:tr>
  </w:tbl>
  <w:p w14:paraId="61829076" w14:textId="77777777" w:rsidR="006F7B6D" w:rsidRPr="00B02A70" w:rsidRDefault="006F7B6D" w:rsidP="00054766">
    <w:pPr>
      <w:pStyle w:val="Glava"/>
      <w:jc w:val="center"/>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DB3853"/>
    <w:multiLevelType w:val="hybridMultilevel"/>
    <w:tmpl w:val="F326B65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18DF460C"/>
    <w:multiLevelType w:val="hybridMultilevel"/>
    <w:tmpl w:val="DE18C37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208555F4"/>
    <w:multiLevelType w:val="hybridMultilevel"/>
    <w:tmpl w:val="02F02C6A"/>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start w:val="1"/>
      <w:numFmt w:val="lowerRoman"/>
      <w:lvlText w:val="%6."/>
      <w:lvlJc w:val="right"/>
      <w:pPr>
        <w:ind w:left="4320" w:hanging="180"/>
      </w:pPr>
    </w:lvl>
    <w:lvl w:ilvl="6" w:tplc="0424000F">
      <w:start w:val="1"/>
      <w:numFmt w:val="decimal"/>
      <w:lvlText w:val="%7."/>
      <w:lvlJc w:val="left"/>
      <w:pPr>
        <w:ind w:left="5040" w:hanging="360"/>
      </w:pPr>
    </w:lvl>
    <w:lvl w:ilvl="7" w:tplc="04240019">
      <w:start w:val="1"/>
      <w:numFmt w:val="lowerLetter"/>
      <w:lvlText w:val="%8."/>
      <w:lvlJc w:val="left"/>
      <w:pPr>
        <w:ind w:left="5760" w:hanging="360"/>
      </w:pPr>
    </w:lvl>
    <w:lvl w:ilvl="8" w:tplc="0424001B">
      <w:start w:val="1"/>
      <w:numFmt w:val="lowerRoman"/>
      <w:lvlText w:val="%9."/>
      <w:lvlJc w:val="right"/>
      <w:pPr>
        <w:ind w:left="6480" w:hanging="180"/>
      </w:pPr>
    </w:lvl>
  </w:abstractNum>
  <w:abstractNum w:abstractNumId="3" w15:restartNumberingAfterBreak="0">
    <w:nsid w:val="236D9DC5"/>
    <w:multiLevelType w:val="hybridMultilevel"/>
    <w:tmpl w:val="BCD82B2E"/>
    <w:lvl w:ilvl="0" w:tplc="DA0E07FE">
      <w:start w:val="1"/>
      <w:numFmt w:val="bullet"/>
      <w:lvlText w:val=""/>
      <w:lvlJc w:val="left"/>
      <w:pPr>
        <w:ind w:left="720" w:hanging="360"/>
      </w:pPr>
      <w:rPr>
        <w:rFonts w:ascii="Symbol" w:hAnsi="Symbol" w:hint="default"/>
      </w:rPr>
    </w:lvl>
    <w:lvl w:ilvl="1" w:tplc="0310CB86">
      <w:start w:val="1"/>
      <w:numFmt w:val="bullet"/>
      <w:lvlText w:val="o"/>
      <w:lvlJc w:val="left"/>
      <w:pPr>
        <w:ind w:left="1440" w:hanging="360"/>
      </w:pPr>
      <w:rPr>
        <w:rFonts w:ascii="Courier New" w:hAnsi="Courier New" w:hint="default"/>
      </w:rPr>
    </w:lvl>
    <w:lvl w:ilvl="2" w:tplc="8E6A17A0">
      <w:start w:val="1"/>
      <w:numFmt w:val="bullet"/>
      <w:lvlText w:val=""/>
      <w:lvlJc w:val="left"/>
      <w:pPr>
        <w:ind w:left="2160" w:hanging="360"/>
      </w:pPr>
      <w:rPr>
        <w:rFonts w:ascii="Wingdings" w:hAnsi="Wingdings" w:hint="default"/>
      </w:rPr>
    </w:lvl>
    <w:lvl w:ilvl="3" w:tplc="CA56F72A">
      <w:start w:val="1"/>
      <w:numFmt w:val="bullet"/>
      <w:lvlText w:val=""/>
      <w:lvlJc w:val="left"/>
      <w:pPr>
        <w:ind w:left="2880" w:hanging="360"/>
      </w:pPr>
      <w:rPr>
        <w:rFonts w:ascii="Symbol" w:hAnsi="Symbol" w:hint="default"/>
      </w:rPr>
    </w:lvl>
    <w:lvl w:ilvl="4" w:tplc="91AE613A">
      <w:start w:val="1"/>
      <w:numFmt w:val="bullet"/>
      <w:lvlText w:val="o"/>
      <w:lvlJc w:val="left"/>
      <w:pPr>
        <w:ind w:left="3600" w:hanging="360"/>
      </w:pPr>
      <w:rPr>
        <w:rFonts w:ascii="Courier New" w:hAnsi="Courier New" w:hint="default"/>
      </w:rPr>
    </w:lvl>
    <w:lvl w:ilvl="5" w:tplc="832EE9C8">
      <w:start w:val="1"/>
      <w:numFmt w:val="bullet"/>
      <w:lvlText w:val=""/>
      <w:lvlJc w:val="left"/>
      <w:pPr>
        <w:ind w:left="4320" w:hanging="360"/>
      </w:pPr>
      <w:rPr>
        <w:rFonts w:ascii="Wingdings" w:hAnsi="Wingdings" w:hint="default"/>
      </w:rPr>
    </w:lvl>
    <w:lvl w:ilvl="6" w:tplc="525048C4">
      <w:start w:val="1"/>
      <w:numFmt w:val="bullet"/>
      <w:lvlText w:val=""/>
      <w:lvlJc w:val="left"/>
      <w:pPr>
        <w:ind w:left="5040" w:hanging="360"/>
      </w:pPr>
      <w:rPr>
        <w:rFonts w:ascii="Symbol" w:hAnsi="Symbol" w:hint="default"/>
      </w:rPr>
    </w:lvl>
    <w:lvl w:ilvl="7" w:tplc="DB249C18">
      <w:start w:val="1"/>
      <w:numFmt w:val="bullet"/>
      <w:lvlText w:val="o"/>
      <w:lvlJc w:val="left"/>
      <w:pPr>
        <w:ind w:left="5760" w:hanging="360"/>
      </w:pPr>
      <w:rPr>
        <w:rFonts w:ascii="Courier New" w:hAnsi="Courier New" w:hint="default"/>
      </w:rPr>
    </w:lvl>
    <w:lvl w:ilvl="8" w:tplc="CF220612">
      <w:start w:val="1"/>
      <w:numFmt w:val="bullet"/>
      <w:lvlText w:val=""/>
      <w:lvlJc w:val="left"/>
      <w:pPr>
        <w:ind w:left="6480" w:hanging="360"/>
      </w:pPr>
      <w:rPr>
        <w:rFonts w:ascii="Wingdings" w:hAnsi="Wingdings" w:hint="default"/>
      </w:rPr>
    </w:lvl>
  </w:abstractNum>
  <w:abstractNum w:abstractNumId="4" w15:restartNumberingAfterBreak="0">
    <w:nsid w:val="255727FC"/>
    <w:multiLevelType w:val="hybridMultilevel"/>
    <w:tmpl w:val="E4DEB37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2A344822"/>
    <w:multiLevelType w:val="multilevel"/>
    <w:tmpl w:val="12AEDC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35B65631"/>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7" w15:restartNumberingAfterBreak="0">
    <w:nsid w:val="389D23DF"/>
    <w:multiLevelType w:val="hybridMultilevel"/>
    <w:tmpl w:val="D51E7A00"/>
    <w:lvl w:ilvl="0" w:tplc="04240001">
      <w:start w:val="1"/>
      <w:numFmt w:val="bullet"/>
      <w:lvlText w:val=""/>
      <w:lvlJc w:val="left"/>
      <w:pPr>
        <w:ind w:left="720" w:hanging="360"/>
      </w:pPr>
      <w:rPr>
        <w:rFonts w:ascii="Symbol" w:hAnsi="Symbol" w:hint="default"/>
      </w:rPr>
    </w:lvl>
    <w:lvl w:ilvl="1" w:tplc="3DB6F85E">
      <w:numFmt w:val="bullet"/>
      <w:lvlText w:val="-"/>
      <w:lvlJc w:val="left"/>
      <w:pPr>
        <w:ind w:left="1440" w:hanging="360"/>
      </w:pPr>
      <w:rPr>
        <w:rFonts w:ascii="Aptos" w:eastAsiaTheme="minorEastAsia" w:hAnsi="Aptos" w:cstheme="minorBidi"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469E64CD"/>
    <w:multiLevelType w:val="hybridMultilevel"/>
    <w:tmpl w:val="C94011E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4E0735D4"/>
    <w:multiLevelType w:val="hybridMultilevel"/>
    <w:tmpl w:val="5A76CF2C"/>
    <w:lvl w:ilvl="0" w:tplc="04240001">
      <w:start w:val="1"/>
      <w:numFmt w:val="bullet"/>
      <w:lvlText w:val=""/>
      <w:lvlJc w:val="left"/>
      <w:pPr>
        <w:ind w:left="770" w:hanging="360"/>
      </w:pPr>
      <w:rPr>
        <w:rFonts w:ascii="Symbol" w:hAnsi="Symbol" w:hint="default"/>
      </w:rPr>
    </w:lvl>
    <w:lvl w:ilvl="1" w:tplc="04240003" w:tentative="1">
      <w:start w:val="1"/>
      <w:numFmt w:val="bullet"/>
      <w:lvlText w:val="o"/>
      <w:lvlJc w:val="left"/>
      <w:pPr>
        <w:ind w:left="1490" w:hanging="360"/>
      </w:pPr>
      <w:rPr>
        <w:rFonts w:ascii="Courier New" w:hAnsi="Courier New" w:cs="Courier New" w:hint="default"/>
      </w:rPr>
    </w:lvl>
    <w:lvl w:ilvl="2" w:tplc="04240005" w:tentative="1">
      <w:start w:val="1"/>
      <w:numFmt w:val="bullet"/>
      <w:lvlText w:val=""/>
      <w:lvlJc w:val="left"/>
      <w:pPr>
        <w:ind w:left="2210" w:hanging="360"/>
      </w:pPr>
      <w:rPr>
        <w:rFonts w:ascii="Wingdings" w:hAnsi="Wingdings" w:hint="default"/>
      </w:rPr>
    </w:lvl>
    <w:lvl w:ilvl="3" w:tplc="04240001" w:tentative="1">
      <w:start w:val="1"/>
      <w:numFmt w:val="bullet"/>
      <w:lvlText w:val=""/>
      <w:lvlJc w:val="left"/>
      <w:pPr>
        <w:ind w:left="2930" w:hanging="360"/>
      </w:pPr>
      <w:rPr>
        <w:rFonts w:ascii="Symbol" w:hAnsi="Symbol" w:hint="default"/>
      </w:rPr>
    </w:lvl>
    <w:lvl w:ilvl="4" w:tplc="04240003" w:tentative="1">
      <w:start w:val="1"/>
      <w:numFmt w:val="bullet"/>
      <w:lvlText w:val="o"/>
      <w:lvlJc w:val="left"/>
      <w:pPr>
        <w:ind w:left="3650" w:hanging="360"/>
      </w:pPr>
      <w:rPr>
        <w:rFonts w:ascii="Courier New" w:hAnsi="Courier New" w:cs="Courier New" w:hint="default"/>
      </w:rPr>
    </w:lvl>
    <w:lvl w:ilvl="5" w:tplc="04240005" w:tentative="1">
      <w:start w:val="1"/>
      <w:numFmt w:val="bullet"/>
      <w:lvlText w:val=""/>
      <w:lvlJc w:val="left"/>
      <w:pPr>
        <w:ind w:left="4370" w:hanging="360"/>
      </w:pPr>
      <w:rPr>
        <w:rFonts w:ascii="Wingdings" w:hAnsi="Wingdings" w:hint="default"/>
      </w:rPr>
    </w:lvl>
    <w:lvl w:ilvl="6" w:tplc="04240001" w:tentative="1">
      <w:start w:val="1"/>
      <w:numFmt w:val="bullet"/>
      <w:lvlText w:val=""/>
      <w:lvlJc w:val="left"/>
      <w:pPr>
        <w:ind w:left="5090" w:hanging="360"/>
      </w:pPr>
      <w:rPr>
        <w:rFonts w:ascii="Symbol" w:hAnsi="Symbol" w:hint="default"/>
      </w:rPr>
    </w:lvl>
    <w:lvl w:ilvl="7" w:tplc="04240003" w:tentative="1">
      <w:start w:val="1"/>
      <w:numFmt w:val="bullet"/>
      <w:lvlText w:val="o"/>
      <w:lvlJc w:val="left"/>
      <w:pPr>
        <w:ind w:left="5810" w:hanging="360"/>
      </w:pPr>
      <w:rPr>
        <w:rFonts w:ascii="Courier New" w:hAnsi="Courier New" w:cs="Courier New" w:hint="default"/>
      </w:rPr>
    </w:lvl>
    <w:lvl w:ilvl="8" w:tplc="04240005" w:tentative="1">
      <w:start w:val="1"/>
      <w:numFmt w:val="bullet"/>
      <w:lvlText w:val=""/>
      <w:lvlJc w:val="left"/>
      <w:pPr>
        <w:ind w:left="6530" w:hanging="360"/>
      </w:pPr>
      <w:rPr>
        <w:rFonts w:ascii="Wingdings" w:hAnsi="Wingdings" w:hint="default"/>
      </w:rPr>
    </w:lvl>
  </w:abstractNum>
  <w:abstractNum w:abstractNumId="10" w15:restartNumberingAfterBreak="0">
    <w:nsid w:val="535A68FE"/>
    <w:multiLevelType w:val="hybridMultilevel"/>
    <w:tmpl w:val="663203C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5B97017F"/>
    <w:multiLevelType w:val="hybridMultilevel"/>
    <w:tmpl w:val="F6AE081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68500281"/>
    <w:multiLevelType w:val="hybridMultilevel"/>
    <w:tmpl w:val="9ACAB89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15:restartNumberingAfterBreak="0">
    <w:nsid w:val="6AD5DAA8"/>
    <w:multiLevelType w:val="hybridMultilevel"/>
    <w:tmpl w:val="FFFFFFFF"/>
    <w:lvl w:ilvl="0" w:tplc="70A4C6D4">
      <w:start w:val="1"/>
      <w:numFmt w:val="bullet"/>
      <w:lvlText w:val=""/>
      <w:lvlJc w:val="left"/>
      <w:pPr>
        <w:ind w:left="720" w:hanging="360"/>
      </w:pPr>
      <w:rPr>
        <w:rFonts w:ascii="Symbol" w:hAnsi="Symbol" w:hint="default"/>
      </w:rPr>
    </w:lvl>
    <w:lvl w:ilvl="1" w:tplc="3DC2A1E8">
      <w:start w:val="1"/>
      <w:numFmt w:val="bullet"/>
      <w:lvlText w:val="o"/>
      <w:lvlJc w:val="left"/>
      <w:pPr>
        <w:ind w:left="1440" w:hanging="360"/>
      </w:pPr>
      <w:rPr>
        <w:rFonts w:ascii="Courier New" w:hAnsi="Courier New" w:hint="default"/>
      </w:rPr>
    </w:lvl>
    <w:lvl w:ilvl="2" w:tplc="DE5CFED6">
      <w:start w:val="1"/>
      <w:numFmt w:val="bullet"/>
      <w:lvlText w:val=""/>
      <w:lvlJc w:val="left"/>
      <w:pPr>
        <w:ind w:left="2160" w:hanging="360"/>
      </w:pPr>
      <w:rPr>
        <w:rFonts w:ascii="Wingdings" w:hAnsi="Wingdings" w:hint="default"/>
      </w:rPr>
    </w:lvl>
    <w:lvl w:ilvl="3" w:tplc="EE74804A">
      <w:start w:val="1"/>
      <w:numFmt w:val="bullet"/>
      <w:lvlText w:val=""/>
      <w:lvlJc w:val="left"/>
      <w:pPr>
        <w:ind w:left="2880" w:hanging="360"/>
      </w:pPr>
      <w:rPr>
        <w:rFonts w:ascii="Symbol" w:hAnsi="Symbol" w:hint="default"/>
      </w:rPr>
    </w:lvl>
    <w:lvl w:ilvl="4" w:tplc="1138140C">
      <w:start w:val="1"/>
      <w:numFmt w:val="bullet"/>
      <w:lvlText w:val="o"/>
      <w:lvlJc w:val="left"/>
      <w:pPr>
        <w:ind w:left="3600" w:hanging="360"/>
      </w:pPr>
      <w:rPr>
        <w:rFonts w:ascii="Courier New" w:hAnsi="Courier New" w:hint="default"/>
      </w:rPr>
    </w:lvl>
    <w:lvl w:ilvl="5" w:tplc="706201EC">
      <w:start w:val="1"/>
      <w:numFmt w:val="bullet"/>
      <w:lvlText w:val=""/>
      <w:lvlJc w:val="left"/>
      <w:pPr>
        <w:ind w:left="4320" w:hanging="360"/>
      </w:pPr>
      <w:rPr>
        <w:rFonts w:ascii="Wingdings" w:hAnsi="Wingdings" w:hint="default"/>
      </w:rPr>
    </w:lvl>
    <w:lvl w:ilvl="6" w:tplc="296A3574">
      <w:start w:val="1"/>
      <w:numFmt w:val="bullet"/>
      <w:lvlText w:val=""/>
      <w:lvlJc w:val="left"/>
      <w:pPr>
        <w:ind w:left="5040" w:hanging="360"/>
      </w:pPr>
      <w:rPr>
        <w:rFonts w:ascii="Symbol" w:hAnsi="Symbol" w:hint="default"/>
      </w:rPr>
    </w:lvl>
    <w:lvl w:ilvl="7" w:tplc="0ED443F6">
      <w:start w:val="1"/>
      <w:numFmt w:val="bullet"/>
      <w:lvlText w:val="o"/>
      <w:lvlJc w:val="left"/>
      <w:pPr>
        <w:ind w:left="5760" w:hanging="360"/>
      </w:pPr>
      <w:rPr>
        <w:rFonts w:ascii="Courier New" w:hAnsi="Courier New" w:hint="default"/>
      </w:rPr>
    </w:lvl>
    <w:lvl w:ilvl="8" w:tplc="B1C8FBC2">
      <w:start w:val="1"/>
      <w:numFmt w:val="bullet"/>
      <w:lvlText w:val=""/>
      <w:lvlJc w:val="left"/>
      <w:pPr>
        <w:ind w:left="6480" w:hanging="360"/>
      </w:pPr>
      <w:rPr>
        <w:rFonts w:ascii="Wingdings" w:hAnsi="Wingdings" w:hint="default"/>
      </w:rPr>
    </w:lvl>
  </w:abstractNum>
  <w:abstractNum w:abstractNumId="14" w15:restartNumberingAfterBreak="0">
    <w:nsid w:val="7E54289C"/>
    <w:multiLevelType w:val="hybridMultilevel"/>
    <w:tmpl w:val="25B86E9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734551682">
    <w:abstractNumId w:val="6"/>
  </w:num>
  <w:num w:numId="2" w16cid:durableId="151022593">
    <w:abstractNumId w:val="13"/>
  </w:num>
  <w:num w:numId="3" w16cid:durableId="353462594">
    <w:abstractNumId w:val="3"/>
  </w:num>
  <w:num w:numId="4" w16cid:durableId="371713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87870884">
    <w:abstractNumId w:val="7"/>
  </w:num>
  <w:num w:numId="6" w16cid:durableId="1432702052">
    <w:abstractNumId w:val="4"/>
  </w:num>
  <w:num w:numId="7" w16cid:durableId="914631980">
    <w:abstractNumId w:val="1"/>
  </w:num>
  <w:num w:numId="8" w16cid:durableId="1046681130">
    <w:abstractNumId w:val="0"/>
  </w:num>
  <w:num w:numId="9" w16cid:durableId="1888180083">
    <w:abstractNumId w:val="10"/>
  </w:num>
  <w:num w:numId="10" w16cid:durableId="500237631">
    <w:abstractNumId w:val="8"/>
  </w:num>
  <w:num w:numId="11" w16cid:durableId="1934895596">
    <w:abstractNumId w:val="12"/>
  </w:num>
  <w:num w:numId="12" w16cid:durableId="1566530194">
    <w:abstractNumId w:val="9"/>
  </w:num>
  <w:num w:numId="13" w16cid:durableId="677729904">
    <w:abstractNumId w:val="14"/>
  </w:num>
  <w:num w:numId="14" w16cid:durableId="34817872">
    <w:abstractNumId w:val="11"/>
  </w:num>
  <w:num w:numId="15" w16cid:durableId="1626616770">
    <w:abstractNumId w:val="5"/>
  </w:num>
  <w:num w:numId="16" w16cid:durableId="144631445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215628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337959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917974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086889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8584988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246618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521190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8124630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721228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576023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226525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741"/>
    <w:rsid w:val="00000501"/>
    <w:rsid w:val="00005490"/>
    <w:rsid w:val="00013293"/>
    <w:rsid w:val="00015E8D"/>
    <w:rsid w:val="00016F6C"/>
    <w:rsid w:val="000172DE"/>
    <w:rsid w:val="000238D5"/>
    <w:rsid w:val="0002CE87"/>
    <w:rsid w:val="000321D5"/>
    <w:rsid w:val="00034E7F"/>
    <w:rsid w:val="00035BA9"/>
    <w:rsid w:val="00040685"/>
    <w:rsid w:val="00041183"/>
    <w:rsid w:val="000417F0"/>
    <w:rsid w:val="000456A3"/>
    <w:rsid w:val="00051DAE"/>
    <w:rsid w:val="00051F90"/>
    <w:rsid w:val="00054766"/>
    <w:rsid w:val="00054AE5"/>
    <w:rsid w:val="00055686"/>
    <w:rsid w:val="00061254"/>
    <w:rsid w:val="00064FF7"/>
    <w:rsid w:val="0006592C"/>
    <w:rsid w:val="00066104"/>
    <w:rsid w:val="00071598"/>
    <w:rsid w:val="00071C4F"/>
    <w:rsid w:val="00075175"/>
    <w:rsid w:val="000A2020"/>
    <w:rsid w:val="000A3971"/>
    <w:rsid w:val="000B504B"/>
    <w:rsid w:val="000B51EA"/>
    <w:rsid w:val="000C26EE"/>
    <w:rsid w:val="000C27B4"/>
    <w:rsid w:val="000C393D"/>
    <w:rsid w:val="000C641B"/>
    <w:rsid w:val="000D2A78"/>
    <w:rsid w:val="000E358D"/>
    <w:rsid w:val="000F1A06"/>
    <w:rsid w:val="000F587C"/>
    <w:rsid w:val="001033AC"/>
    <w:rsid w:val="00104ECE"/>
    <w:rsid w:val="0010702F"/>
    <w:rsid w:val="00107541"/>
    <w:rsid w:val="00111168"/>
    <w:rsid w:val="00117886"/>
    <w:rsid w:val="0012221F"/>
    <w:rsid w:val="00123FF7"/>
    <w:rsid w:val="001242D0"/>
    <w:rsid w:val="00126FDF"/>
    <w:rsid w:val="00131DB4"/>
    <w:rsid w:val="001325FE"/>
    <w:rsid w:val="001329CF"/>
    <w:rsid w:val="00133F59"/>
    <w:rsid w:val="00135118"/>
    <w:rsid w:val="001361EA"/>
    <w:rsid w:val="00140364"/>
    <w:rsid w:val="00141605"/>
    <w:rsid w:val="00143791"/>
    <w:rsid w:val="00145F51"/>
    <w:rsid w:val="00150DEB"/>
    <w:rsid w:val="0015285C"/>
    <w:rsid w:val="00155DD2"/>
    <w:rsid w:val="00165892"/>
    <w:rsid w:val="001665BE"/>
    <w:rsid w:val="00174027"/>
    <w:rsid w:val="001761BC"/>
    <w:rsid w:val="00176BFE"/>
    <w:rsid w:val="00181533"/>
    <w:rsid w:val="00181C91"/>
    <w:rsid w:val="00182A8F"/>
    <w:rsid w:val="00185951"/>
    <w:rsid w:val="00186CDF"/>
    <w:rsid w:val="00187DCB"/>
    <w:rsid w:val="00197E5C"/>
    <w:rsid w:val="001A0111"/>
    <w:rsid w:val="001A6804"/>
    <w:rsid w:val="001C1235"/>
    <w:rsid w:val="001C1A0B"/>
    <w:rsid w:val="001C49EB"/>
    <w:rsid w:val="001D0590"/>
    <w:rsid w:val="001D1640"/>
    <w:rsid w:val="001D3F6B"/>
    <w:rsid w:val="001E28D9"/>
    <w:rsid w:val="001F0BA7"/>
    <w:rsid w:val="001F58DA"/>
    <w:rsid w:val="001F77CE"/>
    <w:rsid w:val="00204E42"/>
    <w:rsid w:val="00207819"/>
    <w:rsid w:val="00211FCF"/>
    <w:rsid w:val="00215201"/>
    <w:rsid w:val="002200F9"/>
    <w:rsid w:val="00222607"/>
    <w:rsid w:val="00224AF9"/>
    <w:rsid w:val="00242E73"/>
    <w:rsid w:val="00250C38"/>
    <w:rsid w:val="0026407D"/>
    <w:rsid w:val="00266A9D"/>
    <w:rsid w:val="00267CC5"/>
    <w:rsid w:val="002727E3"/>
    <w:rsid w:val="00275ABD"/>
    <w:rsid w:val="002764D5"/>
    <w:rsid w:val="0028526B"/>
    <w:rsid w:val="00285C44"/>
    <w:rsid w:val="002868F6"/>
    <w:rsid w:val="002A07B7"/>
    <w:rsid w:val="002A71AE"/>
    <w:rsid w:val="002B5C7D"/>
    <w:rsid w:val="002B77EA"/>
    <w:rsid w:val="002C123A"/>
    <w:rsid w:val="002C4B4C"/>
    <w:rsid w:val="002D0B2F"/>
    <w:rsid w:val="002E2D9F"/>
    <w:rsid w:val="002E562D"/>
    <w:rsid w:val="002F68EC"/>
    <w:rsid w:val="002F7C28"/>
    <w:rsid w:val="002FE52D"/>
    <w:rsid w:val="003003EE"/>
    <w:rsid w:val="00302545"/>
    <w:rsid w:val="00311032"/>
    <w:rsid w:val="00311139"/>
    <w:rsid w:val="00314B14"/>
    <w:rsid w:val="00315EC6"/>
    <w:rsid w:val="00316A0A"/>
    <w:rsid w:val="00321B48"/>
    <w:rsid w:val="00322571"/>
    <w:rsid w:val="00323655"/>
    <w:rsid w:val="00323E59"/>
    <w:rsid w:val="003279FB"/>
    <w:rsid w:val="00330A3B"/>
    <w:rsid w:val="003325B4"/>
    <w:rsid w:val="0033669A"/>
    <w:rsid w:val="0034148C"/>
    <w:rsid w:val="00345003"/>
    <w:rsid w:val="00347F61"/>
    <w:rsid w:val="00353A14"/>
    <w:rsid w:val="00360823"/>
    <w:rsid w:val="00360A7B"/>
    <w:rsid w:val="003628C1"/>
    <w:rsid w:val="003658E5"/>
    <w:rsid w:val="003702C9"/>
    <w:rsid w:val="0037051B"/>
    <w:rsid w:val="00373A0D"/>
    <w:rsid w:val="00380CDB"/>
    <w:rsid w:val="003857E0"/>
    <w:rsid w:val="00392B8F"/>
    <w:rsid w:val="003940AA"/>
    <w:rsid w:val="0039719F"/>
    <w:rsid w:val="0039729C"/>
    <w:rsid w:val="003A090B"/>
    <w:rsid w:val="003A4A27"/>
    <w:rsid w:val="003B3752"/>
    <w:rsid w:val="003D6941"/>
    <w:rsid w:val="003E458B"/>
    <w:rsid w:val="003F082A"/>
    <w:rsid w:val="00400569"/>
    <w:rsid w:val="00407938"/>
    <w:rsid w:val="00410E97"/>
    <w:rsid w:val="00413535"/>
    <w:rsid w:val="00413C63"/>
    <w:rsid w:val="004146ED"/>
    <w:rsid w:val="0042175C"/>
    <w:rsid w:val="0042774E"/>
    <w:rsid w:val="00432042"/>
    <w:rsid w:val="00440E74"/>
    <w:rsid w:val="00441F41"/>
    <w:rsid w:val="00443F80"/>
    <w:rsid w:val="0044491A"/>
    <w:rsid w:val="00444D7A"/>
    <w:rsid w:val="004507D2"/>
    <w:rsid w:val="0045322F"/>
    <w:rsid w:val="00455704"/>
    <w:rsid w:val="004609B3"/>
    <w:rsid w:val="004613CF"/>
    <w:rsid w:val="00466244"/>
    <w:rsid w:val="00473EEF"/>
    <w:rsid w:val="00490655"/>
    <w:rsid w:val="00493A98"/>
    <w:rsid w:val="00497AB7"/>
    <w:rsid w:val="004A2F52"/>
    <w:rsid w:val="004A5233"/>
    <w:rsid w:val="004A68F6"/>
    <w:rsid w:val="004B02CF"/>
    <w:rsid w:val="004B4485"/>
    <w:rsid w:val="004B7735"/>
    <w:rsid w:val="004C4A21"/>
    <w:rsid w:val="004C59C7"/>
    <w:rsid w:val="004D33C0"/>
    <w:rsid w:val="004D3935"/>
    <w:rsid w:val="004D4EC4"/>
    <w:rsid w:val="004D5991"/>
    <w:rsid w:val="004E39EF"/>
    <w:rsid w:val="004E50C9"/>
    <w:rsid w:val="004F6E73"/>
    <w:rsid w:val="004F74A5"/>
    <w:rsid w:val="004F78FA"/>
    <w:rsid w:val="00500372"/>
    <w:rsid w:val="00500F79"/>
    <w:rsid w:val="00504AC2"/>
    <w:rsid w:val="005155E4"/>
    <w:rsid w:val="005159B9"/>
    <w:rsid w:val="00522FDF"/>
    <w:rsid w:val="0053389F"/>
    <w:rsid w:val="0053594D"/>
    <w:rsid w:val="00536943"/>
    <w:rsid w:val="005369E7"/>
    <w:rsid w:val="00536D43"/>
    <w:rsid w:val="00536E11"/>
    <w:rsid w:val="005376C1"/>
    <w:rsid w:val="00540B55"/>
    <w:rsid w:val="00541F92"/>
    <w:rsid w:val="0054358F"/>
    <w:rsid w:val="00547658"/>
    <w:rsid w:val="005529F2"/>
    <w:rsid w:val="0055833F"/>
    <w:rsid w:val="005639F9"/>
    <w:rsid w:val="0056450F"/>
    <w:rsid w:val="00567CF9"/>
    <w:rsid w:val="00571B49"/>
    <w:rsid w:val="0057237A"/>
    <w:rsid w:val="0057325C"/>
    <w:rsid w:val="00573377"/>
    <w:rsid w:val="00576029"/>
    <w:rsid w:val="0057669A"/>
    <w:rsid w:val="005811B3"/>
    <w:rsid w:val="00584E98"/>
    <w:rsid w:val="005978AE"/>
    <w:rsid w:val="005A0BA7"/>
    <w:rsid w:val="005B0A2B"/>
    <w:rsid w:val="005B48A9"/>
    <w:rsid w:val="005C4C53"/>
    <w:rsid w:val="005D179E"/>
    <w:rsid w:val="005D1AD8"/>
    <w:rsid w:val="005D4409"/>
    <w:rsid w:val="005D4BB0"/>
    <w:rsid w:val="005E3340"/>
    <w:rsid w:val="005E5C27"/>
    <w:rsid w:val="005E7137"/>
    <w:rsid w:val="005E794A"/>
    <w:rsid w:val="005F7D93"/>
    <w:rsid w:val="00600BA6"/>
    <w:rsid w:val="00602EBE"/>
    <w:rsid w:val="006044BD"/>
    <w:rsid w:val="006048E9"/>
    <w:rsid w:val="00606981"/>
    <w:rsid w:val="00612606"/>
    <w:rsid w:val="006159CF"/>
    <w:rsid w:val="00621EAC"/>
    <w:rsid w:val="00622F4A"/>
    <w:rsid w:val="0062319F"/>
    <w:rsid w:val="00623446"/>
    <w:rsid w:val="006252D0"/>
    <w:rsid w:val="00632CC8"/>
    <w:rsid w:val="00637582"/>
    <w:rsid w:val="00641B1C"/>
    <w:rsid w:val="00641C60"/>
    <w:rsid w:val="00641C74"/>
    <w:rsid w:val="006459C4"/>
    <w:rsid w:val="00646F47"/>
    <w:rsid w:val="00650186"/>
    <w:rsid w:val="0065431D"/>
    <w:rsid w:val="006548BF"/>
    <w:rsid w:val="00667DB7"/>
    <w:rsid w:val="00671D9C"/>
    <w:rsid w:val="00674BDB"/>
    <w:rsid w:val="0068062C"/>
    <w:rsid w:val="006837C4"/>
    <w:rsid w:val="00684075"/>
    <w:rsid w:val="00684180"/>
    <w:rsid w:val="00695BDD"/>
    <w:rsid w:val="006A1F09"/>
    <w:rsid w:val="006A3EBA"/>
    <w:rsid w:val="006A6A80"/>
    <w:rsid w:val="006B341D"/>
    <w:rsid w:val="006C5053"/>
    <w:rsid w:val="006D47CB"/>
    <w:rsid w:val="006E27A8"/>
    <w:rsid w:val="006E37AA"/>
    <w:rsid w:val="006F1597"/>
    <w:rsid w:val="006F3E3F"/>
    <w:rsid w:val="006F5A24"/>
    <w:rsid w:val="006F66AE"/>
    <w:rsid w:val="006F685D"/>
    <w:rsid w:val="006F7B6D"/>
    <w:rsid w:val="00704213"/>
    <w:rsid w:val="00707D34"/>
    <w:rsid w:val="007100A3"/>
    <w:rsid w:val="007138CE"/>
    <w:rsid w:val="00723502"/>
    <w:rsid w:val="00723B3E"/>
    <w:rsid w:val="007300BD"/>
    <w:rsid w:val="00740000"/>
    <w:rsid w:val="007410DA"/>
    <w:rsid w:val="007416A7"/>
    <w:rsid w:val="00744FB2"/>
    <w:rsid w:val="007451F4"/>
    <w:rsid w:val="00751834"/>
    <w:rsid w:val="00752830"/>
    <w:rsid w:val="00753C91"/>
    <w:rsid w:val="007554FD"/>
    <w:rsid w:val="00756483"/>
    <w:rsid w:val="007564BD"/>
    <w:rsid w:val="007730FA"/>
    <w:rsid w:val="007742D4"/>
    <w:rsid w:val="00782A5C"/>
    <w:rsid w:val="0078466E"/>
    <w:rsid w:val="00784EB8"/>
    <w:rsid w:val="00791800"/>
    <w:rsid w:val="007921EA"/>
    <w:rsid w:val="00792854"/>
    <w:rsid w:val="00793110"/>
    <w:rsid w:val="007A4051"/>
    <w:rsid w:val="007A7977"/>
    <w:rsid w:val="007B34C1"/>
    <w:rsid w:val="007B7D16"/>
    <w:rsid w:val="007C2EB5"/>
    <w:rsid w:val="007C4B80"/>
    <w:rsid w:val="007D4EF2"/>
    <w:rsid w:val="007E2D82"/>
    <w:rsid w:val="007E39DD"/>
    <w:rsid w:val="007E75EA"/>
    <w:rsid w:val="007F74BB"/>
    <w:rsid w:val="0080304F"/>
    <w:rsid w:val="00803648"/>
    <w:rsid w:val="008045BC"/>
    <w:rsid w:val="0081339F"/>
    <w:rsid w:val="0081484E"/>
    <w:rsid w:val="0082134F"/>
    <w:rsid w:val="0082307E"/>
    <w:rsid w:val="00827F2C"/>
    <w:rsid w:val="00834A95"/>
    <w:rsid w:val="00835AA4"/>
    <w:rsid w:val="00836D14"/>
    <w:rsid w:val="00836E47"/>
    <w:rsid w:val="00846BF3"/>
    <w:rsid w:val="008549C8"/>
    <w:rsid w:val="008648E6"/>
    <w:rsid w:val="00865C60"/>
    <w:rsid w:val="00865DB6"/>
    <w:rsid w:val="00872C00"/>
    <w:rsid w:val="008736D1"/>
    <w:rsid w:val="00873802"/>
    <w:rsid w:val="0087607D"/>
    <w:rsid w:val="00877094"/>
    <w:rsid w:val="00880870"/>
    <w:rsid w:val="00884BE7"/>
    <w:rsid w:val="008A456D"/>
    <w:rsid w:val="008A5927"/>
    <w:rsid w:val="008A78BF"/>
    <w:rsid w:val="008B7924"/>
    <w:rsid w:val="008C0530"/>
    <w:rsid w:val="008C1A67"/>
    <w:rsid w:val="008C20FF"/>
    <w:rsid w:val="008C2655"/>
    <w:rsid w:val="008C70F7"/>
    <w:rsid w:val="008D1825"/>
    <w:rsid w:val="008D214E"/>
    <w:rsid w:val="008D3482"/>
    <w:rsid w:val="008D4F16"/>
    <w:rsid w:val="008D5247"/>
    <w:rsid w:val="008D6006"/>
    <w:rsid w:val="008E151D"/>
    <w:rsid w:val="008E5B45"/>
    <w:rsid w:val="008E7972"/>
    <w:rsid w:val="008E79C1"/>
    <w:rsid w:val="008F0F63"/>
    <w:rsid w:val="008F5C9C"/>
    <w:rsid w:val="0090371C"/>
    <w:rsid w:val="00907DB4"/>
    <w:rsid w:val="00912736"/>
    <w:rsid w:val="009162E6"/>
    <w:rsid w:val="00916869"/>
    <w:rsid w:val="009200DB"/>
    <w:rsid w:val="0092695B"/>
    <w:rsid w:val="00930A21"/>
    <w:rsid w:val="009561B2"/>
    <w:rsid w:val="00956B48"/>
    <w:rsid w:val="00957F45"/>
    <w:rsid w:val="00960D36"/>
    <w:rsid w:val="0096100D"/>
    <w:rsid w:val="009619C2"/>
    <w:rsid w:val="00962BBF"/>
    <w:rsid w:val="00963ED6"/>
    <w:rsid w:val="00970472"/>
    <w:rsid w:val="009715A7"/>
    <w:rsid w:val="009715DC"/>
    <w:rsid w:val="00971DC6"/>
    <w:rsid w:val="009723A4"/>
    <w:rsid w:val="009751D8"/>
    <w:rsid w:val="00976774"/>
    <w:rsid w:val="009815C9"/>
    <w:rsid w:val="00985D16"/>
    <w:rsid w:val="0099107F"/>
    <w:rsid w:val="009910DE"/>
    <w:rsid w:val="0099317C"/>
    <w:rsid w:val="00994901"/>
    <w:rsid w:val="00994D50"/>
    <w:rsid w:val="009956F4"/>
    <w:rsid w:val="009A2A94"/>
    <w:rsid w:val="009A47CE"/>
    <w:rsid w:val="009A6343"/>
    <w:rsid w:val="009C105B"/>
    <w:rsid w:val="009C2DE3"/>
    <w:rsid w:val="009C4376"/>
    <w:rsid w:val="009C7FC4"/>
    <w:rsid w:val="009D1978"/>
    <w:rsid w:val="009D19BD"/>
    <w:rsid w:val="009D1E8C"/>
    <w:rsid w:val="009E311E"/>
    <w:rsid w:val="009E6853"/>
    <w:rsid w:val="009F088E"/>
    <w:rsid w:val="009F7A6B"/>
    <w:rsid w:val="00A03CF6"/>
    <w:rsid w:val="00A03F1E"/>
    <w:rsid w:val="00A11129"/>
    <w:rsid w:val="00A12C7C"/>
    <w:rsid w:val="00A2084B"/>
    <w:rsid w:val="00A219B0"/>
    <w:rsid w:val="00A25778"/>
    <w:rsid w:val="00A27F80"/>
    <w:rsid w:val="00A307E1"/>
    <w:rsid w:val="00A32CF9"/>
    <w:rsid w:val="00A35F91"/>
    <w:rsid w:val="00A363EA"/>
    <w:rsid w:val="00A37DFC"/>
    <w:rsid w:val="00A43C37"/>
    <w:rsid w:val="00A47522"/>
    <w:rsid w:val="00A52D40"/>
    <w:rsid w:val="00A57DAE"/>
    <w:rsid w:val="00A6262B"/>
    <w:rsid w:val="00A66C95"/>
    <w:rsid w:val="00A710CE"/>
    <w:rsid w:val="00A7196C"/>
    <w:rsid w:val="00A74A86"/>
    <w:rsid w:val="00A95681"/>
    <w:rsid w:val="00AA1A73"/>
    <w:rsid w:val="00AA78B3"/>
    <w:rsid w:val="00AC5454"/>
    <w:rsid w:val="00AD339E"/>
    <w:rsid w:val="00AE3142"/>
    <w:rsid w:val="00AF58FA"/>
    <w:rsid w:val="00AF7D77"/>
    <w:rsid w:val="00B02A70"/>
    <w:rsid w:val="00B036C2"/>
    <w:rsid w:val="00B03A51"/>
    <w:rsid w:val="00B0527B"/>
    <w:rsid w:val="00B11653"/>
    <w:rsid w:val="00B13296"/>
    <w:rsid w:val="00B14DD9"/>
    <w:rsid w:val="00B20968"/>
    <w:rsid w:val="00B213F3"/>
    <w:rsid w:val="00B32467"/>
    <w:rsid w:val="00B46ADD"/>
    <w:rsid w:val="00B50F07"/>
    <w:rsid w:val="00B516E3"/>
    <w:rsid w:val="00B53944"/>
    <w:rsid w:val="00B53B05"/>
    <w:rsid w:val="00B55FFA"/>
    <w:rsid w:val="00B56923"/>
    <w:rsid w:val="00B62A9B"/>
    <w:rsid w:val="00B638CD"/>
    <w:rsid w:val="00B66F57"/>
    <w:rsid w:val="00B7783C"/>
    <w:rsid w:val="00B77F29"/>
    <w:rsid w:val="00B91CA5"/>
    <w:rsid w:val="00B969FB"/>
    <w:rsid w:val="00B96F65"/>
    <w:rsid w:val="00BA0B91"/>
    <w:rsid w:val="00BA1083"/>
    <w:rsid w:val="00BA3442"/>
    <w:rsid w:val="00BA4F67"/>
    <w:rsid w:val="00BB5C4F"/>
    <w:rsid w:val="00BC1893"/>
    <w:rsid w:val="00BC2120"/>
    <w:rsid w:val="00BC5100"/>
    <w:rsid w:val="00BD0987"/>
    <w:rsid w:val="00BD379C"/>
    <w:rsid w:val="00BE05FF"/>
    <w:rsid w:val="00BF2753"/>
    <w:rsid w:val="00BF28CF"/>
    <w:rsid w:val="00C059E5"/>
    <w:rsid w:val="00C05FCE"/>
    <w:rsid w:val="00C0717B"/>
    <w:rsid w:val="00C12849"/>
    <w:rsid w:val="00C128F0"/>
    <w:rsid w:val="00C2047E"/>
    <w:rsid w:val="00C25FF2"/>
    <w:rsid w:val="00C32906"/>
    <w:rsid w:val="00C32CC1"/>
    <w:rsid w:val="00C33E18"/>
    <w:rsid w:val="00C3462F"/>
    <w:rsid w:val="00C373C9"/>
    <w:rsid w:val="00C40667"/>
    <w:rsid w:val="00C40DF3"/>
    <w:rsid w:val="00C44152"/>
    <w:rsid w:val="00C504C9"/>
    <w:rsid w:val="00C56EBA"/>
    <w:rsid w:val="00C6143D"/>
    <w:rsid w:val="00C74C41"/>
    <w:rsid w:val="00C758A3"/>
    <w:rsid w:val="00C75E98"/>
    <w:rsid w:val="00C83905"/>
    <w:rsid w:val="00C867AE"/>
    <w:rsid w:val="00CB5A5D"/>
    <w:rsid w:val="00CC7DC8"/>
    <w:rsid w:val="00CD2E52"/>
    <w:rsid w:val="00CD32CC"/>
    <w:rsid w:val="00CD40D3"/>
    <w:rsid w:val="00CD7DA4"/>
    <w:rsid w:val="00CF2A63"/>
    <w:rsid w:val="00CF476A"/>
    <w:rsid w:val="00D0591E"/>
    <w:rsid w:val="00D05C57"/>
    <w:rsid w:val="00D1243E"/>
    <w:rsid w:val="00D17A99"/>
    <w:rsid w:val="00D2042F"/>
    <w:rsid w:val="00D22061"/>
    <w:rsid w:val="00D24AD4"/>
    <w:rsid w:val="00D2577E"/>
    <w:rsid w:val="00D33844"/>
    <w:rsid w:val="00D36937"/>
    <w:rsid w:val="00D451BC"/>
    <w:rsid w:val="00D4684E"/>
    <w:rsid w:val="00D554AE"/>
    <w:rsid w:val="00D56265"/>
    <w:rsid w:val="00D56CBA"/>
    <w:rsid w:val="00D606DA"/>
    <w:rsid w:val="00D65769"/>
    <w:rsid w:val="00D6580B"/>
    <w:rsid w:val="00D702D9"/>
    <w:rsid w:val="00D70E7D"/>
    <w:rsid w:val="00D73DCF"/>
    <w:rsid w:val="00D76383"/>
    <w:rsid w:val="00D76EA8"/>
    <w:rsid w:val="00D80AE0"/>
    <w:rsid w:val="00D82A36"/>
    <w:rsid w:val="00D82FD2"/>
    <w:rsid w:val="00D8411A"/>
    <w:rsid w:val="00D85265"/>
    <w:rsid w:val="00D90B74"/>
    <w:rsid w:val="00D90FF4"/>
    <w:rsid w:val="00D916C6"/>
    <w:rsid w:val="00D9340B"/>
    <w:rsid w:val="00D9392B"/>
    <w:rsid w:val="00D959FE"/>
    <w:rsid w:val="00D96EBC"/>
    <w:rsid w:val="00DA584C"/>
    <w:rsid w:val="00DA7F9A"/>
    <w:rsid w:val="00DB1886"/>
    <w:rsid w:val="00DB22A1"/>
    <w:rsid w:val="00DB6246"/>
    <w:rsid w:val="00DC556E"/>
    <w:rsid w:val="00DC5A67"/>
    <w:rsid w:val="00DD2432"/>
    <w:rsid w:val="00DD2D59"/>
    <w:rsid w:val="00DD3A72"/>
    <w:rsid w:val="00DD7C21"/>
    <w:rsid w:val="00DE16D9"/>
    <w:rsid w:val="00DE624A"/>
    <w:rsid w:val="00DE6B24"/>
    <w:rsid w:val="00DE7D85"/>
    <w:rsid w:val="00E002C8"/>
    <w:rsid w:val="00E01C78"/>
    <w:rsid w:val="00E05FC2"/>
    <w:rsid w:val="00E10BCB"/>
    <w:rsid w:val="00E158B3"/>
    <w:rsid w:val="00E15FA2"/>
    <w:rsid w:val="00E217AD"/>
    <w:rsid w:val="00E25672"/>
    <w:rsid w:val="00E333B9"/>
    <w:rsid w:val="00E42F09"/>
    <w:rsid w:val="00E5334F"/>
    <w:rsid w:val="00E53396"/>
    <w:rsid w:val="00E60933"/>
    <w:rsid w:val="00E60B5D"/>
    <w:rsid w:val="00E61741"/>
    <w:rsid w:val="00E61761"/>
    <w:rsid w:val="00E663BB"/>
    <w:rsid w:val="00E711F1"/>
    <w:rsid w:val="00E757D1"/>
    <w:rsid w:val="00E86500"/>
    <w:rsid w:val="00E913B5"/>
    <w:rsid w:val="00E92232"/>
    <w:rsid w:val="00E955B6"/>
    <w:rsid w:val="00EA21A3"/>
    <w:rsid w:val="00EA2C9A"/>
    <w:rsid w:val="00EB23D4"/>
    <w:rsid w:val="00EB32E4"/>
    <w:rsid w:val="00EC1CB2"/>
    <w:rsid w:val="00EC413A"/>
    <w:rsid w:val="00ED02AC"/>
    <w:rsid w:val="00ED35C4"/>
    <w:rsid w:val="00ED706B"/>
    <w:rsid w:val="00EE21E3"/>
    <w:rsid w:val="00EE7520"/>
    <w:rsid w:val="00EF53C0"/>
    <w:rsid w:val="00F008A0"/>
    <w:rsid w:val="00F04DDD"/>
    <w:rsid w:val="00F06874"/>
    <w:rsid w:val="00F07BC7"/>
    <w:rsid w:val="00F1084A"/>
    <w:rsid w:val="00F22984"/>
    <w:rsid w:val="00F23674"/>
    <w:rsid w:val="00F242CA"/>
    <w:rsid w:val="00F25C23"/>
    <w:rsid w:val="00F44781"/>
    <w:rsid w:val="00F4729F"/>
    <w:rsid w:val="00F527DB"/>
    <w:rsid w:val="00F75BC3"/>
    <w:rsid w:val="00F77F8D"/>
    <w:rsid w:val="00F8273C"/>
    <w:rsid w:val="00F83525"/>
    <w:rsid w:val="00F83A5C"/>
    <w:rsid w:val="00F85657"/>
    <w:rsid w:val="00F866C6"/>
    <w:rsid w:val="00F86B8B"/>
    <w:rsid w:val="00F902CA"/>
    <w:rsid w:val="00F92EED"/>
    <w:rsid w:val="00F955C5"/>
    <w:rsid w:val="00F95BB1"/>
    <w:rsid w:val="00F95D8D"/>
    <w:rsid w:val="00FA05CE"/>
    <w:rsid w:val="00FB756D"/>
    <w:rsid w:val="00FC25B8"/>
    <w:rsid w:val="00FC43EE"/>
    <w:rsid w:val="00FC6DC6"/>
    <w:rsid w:val="00FD11F2"/>
    <w:rsid w:val="00FD51F8"/>
    <w:rsid w:val="00FE1B6E"/>
    <w:rsid w:val="00FE2911"/>
    <w:rsid w:val="00FE6333"/>
    <w:rsid w:val="01036FCA"/>
    <w:rsid w:val="013C6C62"/>
    <w:rsid w:val="016519AD"/>
    <w:rsid w:val="0173E3BE"/>
    <w:rsid w:val="01744E68"/>
    <w:rsid w:val="01901387"/>
    <w:rsid w:val="01C8A1A4"/>
    <w:rsid w:val="02EB332C"/>
    <w:rsid w:val="0336BFBC"/>
    <w:rsid w:val="03612C34"/>
    <w:rsid w:val="038D2401"/>
    <w:rsid w:val="03B4E0DD"/>
    <w:rsid w:val="03F4357B"/>
    <w:rsid w:val="03F8D0B8"/>
    <w:rsid w:val="03FA70C7"/>
    <w:rsid w:val="041D9A93"/>
    <w:rsid w:val="0424DE2B"/>
    <w:rsid w:val="0440A667"/>
    <w:rsid w:val="04897379"/>
    <w:rsid w:val="049A9800"/>
    <w:rsid w:val="04B32E29"/>
    <w:rsid w:val="04C296FE"/>
    <w:rsid w:val="05004266"/>
    <w:rsid w:val="0528F462"/>
    <w:rsid w:val="058443EB"/>
    <w:rsid w:val="05964128"/>
    <w:rsid w:val="05B96AF4"/>
    <w:rsid w:val="05BD6A18"/>
    <w:rsid w:val="05D4779B"/>
    <w:rsid w:val="06118FE5"/>
    <w:rsid w:val="06343EDF"/>
    <w:rsid w:val="0694385B"/>
    <w:rsid w:val="06B17B83"/>
    <w:rsid w:val="06C4C4C3"/>
    <w:rsid w:val="073D0EC5"/>
    <w:rsid w:val="07553B55"/>
    <w:rsid w:val="07F12DAB"/>
    <w:rsid w:val="081A30B9"/>
    <w:rsid w:val="082C36FC"/>
    <w:rsid w:val="0832BD74"/>
    <w:rsid w:val="08747802"/>
    <w:rsid w:val="08F546EE"/>
    <w:rsid w:val="090DCA80"/>
    <w:rsid w:val="096ED379"/>
    <w:rsid w:val="0975260A"/>
    <w:rsid w:val="099D6668"/>
    <w:rsid w:val="09AFBC63"/>
    <w:rsid w:val="0A04530B"/>
    <w:rsid w:val="0A2EE5F7"/>
    <w:rsid w:val="0A3E3235"/>
    <w:rsid w:val="0A4BA6DF"/>
    <w:rsid w:val="0AD0E96C"/>
    <w:rsid w:val="0AF7CE0E"/>
    <w:rsid w:val="0B0CB92F"/>
    <w:rsid w:val="0B3DCBA0"/>
    <w:rsid w:val="0B9835E6"/>
    <w:rsid w:val="0BF6CC8B"/>
    <w:rsid w:val="0C246ADA"/>
    <w:rsid w:val="0C8B2F8B"/>
    <w:rsid w:val="0CA378A5"/>
    <w:rsid w:val="0D03AFC1"/>
    <w:rsid w:val="0D20BD07"/>
    <w:rsid w:val="0D4DAAEF"/>
    <w:rsid w:val="0D882AB0"/>
    <w:rsid w:val="0DC45C1D"/>
    <w:rsid w:val="0DD33292"/>
    <w:rsid w:val="0E1CB731"/>
    <w:rsid w:val="0E2F6ED0"/>
    <w:rsid w:val="0E3DBE1A"/>
    <w:rsid w:val="0ECEEF2B"/>
    <w:rsid w:val="0EDAE753"/>
    <w:rsid w:val="0F2F08AF"/>
    <w:rsid w:val="0F355A74"/>
    <w:rsid w:val="0F3D236E"/>
    <w:rsid w:val="0F9745B0"/>
    <w:rsid w:val="0FDDE064"/>
    <w:rsid w:val="0FE6F5C4"/>
    <w:rsid w:val="0FEC9E70"/>
    <w:rsid w:val="100CD96F"/>
    <w:rsid w:val="10D8F3CF"/>
    <w:rsid w:val="11D09FC8"/>
    <w:rsid w:val="1201104C"/>
    <w:rsid w:val="1205A095"/>
    <w:rsid w:val="12137379"/>
    <w:rsid w:val="1290D088"/>
    <w:rsid w:val="130749AB"/>
    <w:rsid w:val="131CCD52"/>
    <w:rsid w:val="132224F2"/>
    <w:rsid w:val="1339424C"/>
    <w:rsid w:val="13AB3551"/>
    <w:rsid w:val="13E56EF7"/>
    <w:rsid w:val="14402E8E"/>
    <w:rsid w:val="146AB6D3"/>
    <w:rsid w:val="14E5A6C8"/>
    <w:rsid w:val="14EBA5DC"/>
    <w:rsid w:val="15052B59"/>
    <w:rsid w:val="15CC7DBB"/>
    <w:rsid w:val="16110FBB"/>
    <w:rsid w:val="162B6DCE"/>
    <w:rsid w:val="162D3755"/>
    <w:rsid w:val="16E2D613"/>
    <w:rsid w:val="16E6659D"/>
    <w:rsid w:val="17286EB0"/>
    <w:rsid w:val="17418CD3"/>
    <w:rsid w:val="1794D83C"/>
    <w:rsid w:val="17A7E6BF"/>
    <w:rsid w:val="17C5BEF5"/>
    <w:rsid w:val="17FEC2F7"/>
    <w:rsid w:val="1845F9B5"/>
    <w:rsid w:val="18C74558"/>
    <w:rsid w:val="191DD2BF"/>
    <w:rsid w:val="1959410A"/>
    <w:rsid w:val="19998F53"/>
    <w:rsid w:val="19E1CA16"/>
    <w:rsid w:val="1A0C0DD9"/>
    <w:rsid w:val="1A2FD96F"/>
    <w:rsid w:val="1AA57B65"/>
    <w:rsid w:val="1ABF976D"/>
    <w:rsid w:val="1ACA44D9"/>
    <w:rsid w:val="1AF1ED9A"/>
    <w:rsid w:val="1B06EB8C"/>
    <w:rsid w:val="1B3A6341"/>
    <w:rsid w:val="1B64DACD"/>
    <w:rsid w:val="1BA968BB"/>
    <w:rsid w:val="1BFE78BB"/>
    <w:rsid w:val="1C21055D"/>
    <w:rsid w:val="1C35EC1E"/>
    <w:rsid w:val="1C35F4D8"/>
    <w:rsid w:val="1C60424A"/>
    <w:rsid w:val="1C9B7B04"/>
    <w:rsid w:val="1CD2F98E"/>
    <w:rsid w:val="1D0792DC"/>
    <w:rsid w:val="1D322A2F"/>
    <w:rsid w:val="1D327CAC"/>
    <w:rsid w:val="1D33EB66"/>
    <w:rsid w:val="1D948653"/>
    <w:rsid w:val="1DBD2129"/>
    <w:rsid w:val="1DE2EA4E"/>
    <w:rsid w:val="1E13F3E8"/>
    <w:rsid w:val="1E9E1B30"/>
    <w:rsid w:val="1EEFD59E"/>
    <w:rsid w:val="1F063A79"/>
    <w:rsid w:val="1F085BA4"/>
    <w:rsid w:val="1F79E033"/>
    <w:rsid w:val="1F97E30C"/>
    <w:rsid w:val="1FB6EA98"/>
    <w:rsid w:val="20491B59"/>
    <w:rsid w:val="205E58D4"/>
    <w:rsid w:val="2098D355"/>
    <w:rsid w:val="209B27BE"/>
    <w:rsid w:val="20DC29BD"/>
    <w:rsid w:val="211DB254"/>
    <w:rsid w:val="212C9A50"/>
    <w:rsid w:val="222588BA"/>
    <w:rsid w:val="222B1849"/>
    <w:rsid w:val="224E9198"/>
    <w:rsid w:val="225DEFC7"/>
    <w:rsid w:val="229EE7E6"/>
    <w:rsid w:val="22A250DB"/>
    <w:rsid w:val="22ACC7B0"/>
    <w:rsid w:val="22B180F5"/>
    <w:rsid w:val="22C7DF44"/>
    <w:rsid w:val="22CDB82E"/>
    <w:rsid w:val="23D58F7D"/>
    <w:rsid w:val="23F061F5"/>
    <w:rsid w:val="23FD6DEC"/>
    <w:rsid w:val="2427EFE2"/>
    <w:rsid w:val="243BA740"/>
    <w:rsid w:val="244B8885"/>
    <w:rsid w:val="244D5156"/>
    <w:rsid w:val="24522BD2"/>
    <w:rsid w:val="24608566"/>
    <w:rsid w:val="24666E20"/>
    <w:rsid w:val="2485126C"/>
    <w:rsid w:val="24ABB306"/>
    <w:rsid w:val="24B6CE15"/>
    <w:rsid w:val="24DD8676"/>
    <w:rsid w:val="25772D46"/>
    <w:rsid w:val="257D30BE"/>
    <w:rsid w:val="258F6EB4"/>
    <w:rsid w:val="25A3874D"/>
    <w:rsid w:val="2601657F"/>
    <w:rsid w:val="264EB24C"/>
    <w:rsid w:val="265FB091"/>
    <w:rsid w:val="266BCFCC"/>
    <w:rsid w:val="267D8C00"/>
    <w:rsid w:val="26C541B5"/>
    <w:rsid w:val="2722E95E"/>
    <w:rsid w:val="27350EAE"/>
    <w:rsid w:val="273EBB69"/>
    <w:rsid w:val="27C068E5"/>
    <w:rsid w:val="27CD4D9E"/>
    <w:rsid w:val="282F0585"/>
    <w:rsid w:val="285C18B9"/>
    <w:rsid w:val="286858A1"/>
    <w:rsid w:val="286EBE9A"/>
    <w:rsid w:val="288BDEF3"/>
    <w:rsid w:val="28B01723"/>
    <w:rsid w:val="28D85F6C"/>
    <w:rsid w:val="28FAE7CA"/>
    <w:rsid w:val="291ACE2C"/>
    <w:rsid w:val="29AD0137"/>
    <w:rsid w:val="29E73760"/>
    <w:rsid w:val="2A1D515F"/>
    <w:rsid w:val="2A3FB59B"/>
    <w:rsid w:val="2A95EF47"/>
    <w:rsid w:val="2AA9493C"/>
    <w:rsid w:val="2AAA8ACE"/>
    <w:rsid w:val="2AFC0323"/>
    <w:rsid w:val="2B0A6BE7"/>
    <w:rsid w:val="2B245D92"/>
    <w:rsid w:val="2B2A89A9"/>
    <w:rsid w:val="2B31BA07"/>
    <w:rsid w:val="2BF46FDB"/>
    <w:rsid w:val="2BF88A05"/>
    <w:rsid w:val="2BFEB038"/>
    <w:rsid w:val="2C07670C"/>
    <w:rsid w:val="2C31ACEF"/>
    <w:rsid w:val="2CB548B0"/>
    <w:rsid w:val="2D31C089"/>
    <w:rsid w:val="2D54F221"/>
    <w:rsid w:val="2DD4EBC5"/>
    <w:rsid w:val="2E28EB63"/>
    <w:rsid w:val="2EABB6D8"/>
    <w:rsid w:val="2F1D708D"/>
    <w:rsid w:val="2F212522"/>
    <w:rsid w:val="2F4727E4"/>
    <w:rsid w:val="2F934F45"/>
    <w:rsid w:val="2FAF0B2B"/>
    <w:rsid w:val="2FE20DB6"/>
    <w:rsid w:val="2FEDC154"/>
    <w:rsid w:val="3039F5E1"/>
    <w:rsid w:val="304B3FF1"/>
    <w:rsid w:val="308C92E3"/>
    <w:rsid w:val="30AAC40D"/>
    <w:rsid w:val="318991B5"/>
    <w:rsid w:val="31939F16"/>
    <w:rsid w:val="31C62479"/>
    <w:rsid w:val="32043EDB"/>
    <w:rsid w:val="324984E2"/>
    <w:rsid w:val="325B063F"/>
    <w:rsid w:val="326E39AC"/>
    <w:rsid w:val="326E7E9C"/>
    <w:rsid w:val="329762D1"/>
    <w:rsid w:val="32BDF413"/>
    <w:rsid w:val="33050C43"/>
    <w:rsid w:val="333D0662"/>
    <w:rsid w:val="33FFC3FD"/>
    <w:rsid w:val="34150318"/>
    <w:rsid w:val="349B42D4"/>
    <w:rsid w:val="34A0DCA4"/>
    <w:rsid w:val="34BD1D2E"/>
    <w:rsid w:val="350D6704"/>
    <w:rsid w:val="351F6441"/>
    <w:rsid w:val="35D4FEB2"/>
    <w:rsid w:val="35FC7B73"/>
    <w:rsid w:val="366273B6"/>
    <w:rsid w:val="36649F80"/>
    <w:rsid w:val="369D2936"/>
    <w:rsid w:val="36BB34A2"/>
    <w:rsid w:val="372BF2A2"/>
    <w:rsid w:val="3767EDBE"/>
    <w:rsid w:val="37EF1A3A"/>
    <w:rsid w:val="37F8D339"/>
    <w:rsid w:val="37FA95F4"/>
    <w:rsid w:val="3828660A"/>
    <w:rsid w:val="383DDCA6"/>
    <w:rsid w:val="38CCDF58"/>
    <w:rsid w:val="38E09B18"/>
    <w:rsid w:val="391F2B3A"/>
    <w:rsid w:val="3974D2BF"/>
    <w:rsid w:val="39C7554E"/>
    <w:rsid w:val="39F5772A"/>
    <w:rsid w:val="3A223A52"/>
    <w:rsid w:val="3A665A61"/>
    <w:rsid w:val="3A75CB60"/>
    <w:rsid w:val="3A92411D"/>
    <w:rsid w:val="3B3EFE33"/>
    <w:rsid w:val="3B5235EA"/>
    <w:rsid w:val="3B6325AF"/>
    <w:rsid w:val="3B9F7B01"/>
    <w:rsid w:val="3BE0FF70"/>
    <w:rsid w:val="3C00B7F4"/>
    <w:rsid w:val="3C04801A"/>
    <w:rsid w:val="3C36C80F"/>
    <w:rsid w:val="3C4F5598"/>
    <w:rsid w:val="3C6F8C91"/>
    <w:rsid w:val="3C770914"/>
    <w:rsid w:val="3CA1C6F9"/>
    <w:rsid w:val="3D1C8FFE"/>
    <w:rsid w:val="3E37D868"/>
    <w:rsid w:val="3E39E210"/>
    <w:rsid w:val="3E6814BD"/>
    <w:rsid w:val="3E77D1BA"/>
    <w:rsid w:val="3EDA89F8"/>
    <w:rsid w:val="3EF8260C"/>
    <w:rsid w:val="3F547A1D"/>
    <w:rsid w:val="4005A57D"/>
    <w:rsid w:val="4041B2AE"/>
    <w:rsid w:val="40548E28"/>
    <w:rsid w:val="40616945"/>
    <w:rsid w:val="40CF64B8"/>
    <w:rsid w:val="413878F0"/>
    <w:rsid w:val="41471BA0"/>
    <w:rsid w:val="418BD17E"/>
    <w:rsid w:val="419144FF"/>
    <w:rsid w:val="41BCE0D6"/>
    <w:rsid w:val="41E32829"/>
    <w:rsid w:val="41FCEA2F"/>
    <w:rsid w:val="420663E2"/>
    <w:rsid w:val="4272DAAF"/>
    <w:rsid w:val="42993F31"/>
    <w:rsid w:val="42A6C654"/>
    <w:rsid w:val="42B1DA31"/>
    <w:rsid w:val="434C754D"/>
    <w:rsid w:val="43808F4D"/>
    <w:rsid w:val="439D3AE6"/>
    <w:rsid w:val="43BE302E"/>
    <w:rsid w:val="44106C1F"/>
    <w:rsid w:val="442572DE"/>
    <w:rsid w:val="446357E3"/>
    <w:rsid w:val="447EBC62"/>
    <w:rsid w:val="44DD34C2"/>
    <w:rsid w:val="44FD90F2"/>
    <w:rsid w:val="451C5FAE"/>
    <w:rsid w:val="452D8FED"/>
    <w:rsid w:val="454E3F33"/>
    <w:rsid w:val="455A008F"/>
    <w:rsid w:val="458E662D"/>
    <w:rsid w:val="45AAC361"/>
    <w:rsid w:val="45AB899E"/>
    <w:rsid w:val="4602CCBC"/>
    <w:rsid w:val="463C4493"/>
    <w:rsid w:val="467C0CE7"/>
    <w:rsid w:val="46828CF2"/>
    <w:rsid w:val="46C6A1BC"/>
    <w:rsid w:val="46DD8E4E"/>
    <w:rsid w:val="46F5D0F0"/>
    <w:rsid w:val="4747E54C"/>
    <w:rsid w:val="4816E489"/>
    <w:rsid w:val="48EE3017"/>
    <w:rsid w:val="495DA48A"/>
    <w:rsid w:val="496F3ACB"/>
    <w:rsid w:val="4975CE9D"/>
    <w:rsid w:val="49FE1AE9"/>
    <w:rsid w:val="4A25E8E0"/>
    <w:rsid w:val="4AD16DF4"/>
    <w:rsid w:val="4B4E854B"/>
    <w:rsid w:val="4B669D5A"/>
    <w:rsid w:val="4B6E7DC1"/>
    <w:rsid w:val="4BCB628A"/>
    <w:rsid w:val="4BCBE134"/>
    <w:rsid w:val="4C2E8980"/>
    <w:rsid w:val="4C68AAED"/>
    <w:rsid w:val="4C73D2EB"/>
    <w:rsid w:val="4CA6DB8D"/>
    <w:rsid w:val="4CA8F266"/>
    <w:rsid w:val="4CE2A34B"/>
    <w:rsid w:val="4D26A845"/>
    <w:rsid w:val="4D972CD8"/>
    <w:rsid w:val="4DBF2B19"/>
    <w:rsid w:val="4DC6DD4C"/>
    <w:rsid w:val="4DE347DC"/>
    <w:rsid w:val="4E46BB00"/>
    <w:rsid w:val="4E8B9AF1"/>
    <w:rsid w:val="4EE66D7F"/>
    <w:rsid w:val="4F03034C"/>
    <w:rsid w:val="4F07DDC8"/>
    <w:rsid w:val="4F0B7613"/>
    <w:rsid w:val="4F51FBBA"/>
    <w:rsid w:val="4F62ADAD"/>
    <w:rsid w:val="4F98D8E8"/>
    <w:rsid w:val="4FDE7C4F"/>
    <w:rsid w:val="4FF67905"/>
    <w:rsid w:val="5057F735"/>
    <w:rsid w:val="50A3AE29"/>
    <w:rsid w:val="50B12A5A"/>
    <w:rsid w:val="5184B4CD"/>
    <w:rsid w:val="51CF8C7D"/>
    <w:rsid w:val="52579518"/>
    <w:rsid w:val="525EE95B"/>
    <w:rsid w:val="528617EE"/>
    <w:rsid w:val="5295E9B3"/>
    <w:rsid w:val="52C3800F"/>
    <w:rsid w:val="52EBA19D"/>
    <w:rsid w:val="52F71249"/>
    <w:rsid w:val="53557FAB"/>
    <w:rsid w:val="53B6CBE0"/>
    <w:rsid w:val="53F33028"/>
    <w:rsid w:val="5412D6E8"/>
    <w:rsid w:val="541EF733"/>
    <w:rsid w:val="546529D7"/>
    <w:rsid w:val="54947779"/>
    <w:rsid w:val="55529C41"/>
    <w:rsid w:val="5588A31F"/>
    <w:rsid w:val="55EC4CE4"/>
    <w:rsid w:val="563B56DB"/>
    <w:rsid w:val="569137F2"/>
    <w:rsid w:val="571FDDD0"/>
    <w:rsid w:val="573D2CC1"/>
    <w:rsid w:val="57438F2F"/>
    <w:rsid w:val="57CF182B"/>
    <w:rsid w:val="581C390E"/>
    <w:rsid w:val="584A33AA"/>
    <w:rsid w:val="5872104E"/>
    <w:rsid w:val="587ECF6B"/>
    <w:rsid w:val="588D7DDE"/>
    <w:rsid w:val="58C57FBF"/>
    <w:rsid w:val="58DF5F90"/>
    <w:rsid w:val="59CF9E35"/>
    <w:rsid w:val="59DCAA2C"/>
    <w:rsid w:val="5A3CB811"/>
    <w:rsid w:val="5AA16445"/>
    <w:rsid w:val="5ABF3F02"/>
    <w:rsid w:val="5AD3CC7C"/>
    <w:rsid w:val="5AF1BF70"/>
    <w:rsid w:val="5B4B80B8"/>
    <w:rsid w:val="5B6B6E96"/>
    <w:rsid w:val="5B787A8D"/>
    <w:rsid w:val="5BF29A65"/>
    <w:rsid w:val="5C255FA7"/>
    <w:rsid w:val="5C3D34A6"/>
    <w:rsid w:val="5C62AD0E"/>
    <w:rsid w:val="5CBD9B75"/>
    <w:rsid w:val="5CC4ECDD"/>
    <w:rsid w:val="5CEDAECA"/>
    <w:rsid w:val="5D1A5D49"/>
    <w:rsid w:val="5DAC89DE"/>
    <w:rsid w:val="5DECB804"/>
    <w:rsid w:val="5E1D0929"/>
    <w:rsid w:val="5E517119"/>
    <w:rsid w:val="5E62ADAA"/>
    <w:rsid w:val="5E6F0883"/>
    <w:rsid w:val="5EC000F3"/>
    <w:rsid w:val="5F4EA114"/>
    <w:rsid w:val="5F710419"/>
    <w:rsid w:val="5F7F1F1C"/>
    <w:rsid w:val="5F80BEFD"/>
    <w:rsid w:val="5FA0A66E"/>
    <w:rsid w:val="5FB40054"/>
    <w:rsid w:val="5FF613F9"/>
    <w:rsid w:val="5FFC8D9F"/>
    <w:rsid w:val="6017674A"/>
    <w:rsid w:val="60272333"/>
    <w:rsid w:val="6031BA17"/>
    <w:rsid w:val="6083B655"/>
    <w:rsid w:val="60CF7515"/>
    <w:rsid w:val="611A78D8"/>
    <w:rsid w:val="611C8F5E"/>
    <w:rsid w:val="618262A6"/>
    <w:rsid w:val="61A2C61D"/>
    <w:rsid w:val="61AB3CDD"/>
    <w:rsid w:val="61EBD62E"/>
    <w:rsid w:val="61F7A1B5"/>
    <w:rsid w:val="6236C7E3"/>
    <w:rsid w:val="624BA67A"/>
    <w:rsid w:val="62AE852F"/>
    <w:rsid w:val="62BAFA05"/>
    <w:rsid w:val="63075375"/>
    <w:rsid w:val="6320A655"/>
    <w:rsid w:val="636B5206"/>
    <w:rsid w:val="64221237"/>
    <w:rsid w:val="6486A829"/>
    <w:rsid w:val="649B706F"/>
    <w:rsid w:val="652D9B02"/>
    <w:rsid w:val="65CDE74F"/>
    <w:rsid w:val="65E3080E"/>
    <w:rsid w:val="6618D0E5"/>
    <w:rsid w:val="661A3202"/>
    <w:rsid w:val="66772EE5"/>
    <w:rsid w:val="6679617F"/>
    <w:rsid w:val="66B24BC7"/>
    <w:rsid w:val="66B3FCE5"/>
    <w:rsid w:val="6708EA4B"/>
    <w:rsid w:val="672E93FD"/>
    <w:rsid w:val="67620CAD"/>
    <w:rsid w:val="67836B82"/>
    <w:rsid w:val="678BD0E2"/>
    <w:rsid w:val="68205C83"/>
    <w:rsid w:val="68FD70E0"/>
    <w:rsid w:val="696B8956"/>
    <w:rsid w:val="69AACE6D"/>
    <w:rsid w:val="69B7403C"/>
    <w:rsid w:val="69B75FAB"/>
    <w:rsid w:val="69FA4E53"/>
    <w:rsid w:val="6A0D2543"/>
    <w:rsid w:val="6A1A1E0C"/>
    <w:rsid w:val="6A223B04"/>
    <w:rsid w:val="6A60C753"/>
    <w:rsid w:val="6A994141"/>
    <w:rsid w:val="6A99550C"/>
    <w:rsid w:val="6AB99714"/>
    <w:rsid w:val="6AE86D2E"/>
    <w:rsid w:val="6B53300C"/>
    <w:rsid w:val="6BFC97B4"/>
    <w:rsid w:val="6C4AD4EB"/>
    <w:rsid w:val="6CB2EB9C"/>
    <w:rsid w:val="6CE3622C"/>
    <w:rsid w:val="6D16CEB5"/>
    <w:rsid w:val="6D325C3E"/>
    <w:rsid w:val="6D376096"/>
    <w:rsid w:val="6D4F8AA9"/>
    <w:rsid w:val="6D629719"/>
    <w:rsid w:val="6DEC503B"/>
    <w:rsid w:val="6DF137D6"/>
    <w:rsid w:val="6E2D80FE"/>
    <w:rsid w:val="6E78B9CD"/>
    <w:rsid w:val="6E8AD0CE"/>
    <w:rsid w:val="6E8CDB57"/>
    <w:rsid w:val="6EB1CDD6"/>
    <w:rsid w:val="6ED9B036"/>
    <w:rsid w:val="6F5E30B4"/>
    <w:rsid w:val="6F9D975F"/>
    <w:rsid w:val="7046664F"/>
    <w:rsid w:val="70E9A12A"/>
    <w:rsid w:val="7133C166"/>
    <w:rsid w:val="71C27190"/>
    <w:rsid w:val="726F3FEA"/>
    <w:rsid w:val="72891C60"/>
    <w:rsid w:val="72991423"/>
    <w:rsid w:val="73770036"/>
    <w:rsid w:val="73A69318"/>
    <w:rsid w:val="73D86462"/>
    <w:rsid w:val="7421C847"/>
    <w:rsid w:val="7439DCB2"/>
    <w:rsid w:val="753DB624"/>
    <w:rsid w:val="7544EE80"/>
    <w:rsid w:val="75451B27"/>
    <w:rsid w:val="75765F28"/>
    <w:rsid w:val="75B0A057"/>
    <w:rsid w:val="75CBF050"/>
    <w:rsid w:val="75D0D7D3"/>
    <w:rsid w:val="7625619C"/>
    <w:rsid w:val="7685EEFC"/>
    <w:rsid w:val="76A6B104"/>
    <w:rsid w:val="7777C449"/>
    <w:rsid w:val="77E8431D"/>
    <w:rsid w:val="7819B7F0"/>
    <w:rsid w:val="7844DCCE"/>
    <w:rsid w:val="788E3A95"/>
    <w:rsid w:val="79357D78"/>
    <w:rsid w:val="795950E6"/>
    <w:rsid w:val="7A643DD1"/>
    <w:rsid w:val="7A690CF9"/>
    <w:rsid w:val="7B06C62F"/>
    <w:rsid w:val="7B59601F"/>
    <w:rsid w:val="7C3A66C3"/>
    <w:rsid w:val="7C5A5068"/>
    <w:rsid w:val="7D36D808"/>
    <w:rsid w:val="7DA35A8A"/>
    <w:rsid w:val="7DC7BDD9"/>
    <w:rsid w:val="7E0B5E9A"/>
    <w:rsid w:val="7E611C0C"/>
    <w:rsid w:val="7E9FF86A"/>
    <w:rsid w:val="7ED2DB3A"/>
    <w:rsid w:val="7F0201F7"/>
    <w:rsid w:val="7F56D3B3"/>
    <w:rsid w:val="7F7D0532"/>
    <w:rsid w:val="7FB0CB6C"/>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ED8A66"/>
  <w15:docId w15:val="{A8866CD5-81EF-42D2-B987-3FF0E2D54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sl-SI" w:eastAsia="sl-S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CD32CC"/>
    <w:pPr>
      <w:spacing w:after="120"/>
      <w:jc w:val="both"/>
    </w:pPr>
    <w:rPr>
      <w:rFonts w:ascii="Times New Roman" w:hAnsi="Times New Roman"/>
      <w:sz w:val="24"/>
      <w:szCs w:val="22"/>
      <w:lang w:eastAsia="en-US"/>
    </w:rPr>
  </w:style>
  <w:style w:type="paragraph" w:styleId="Naslov1">
    <w:name w:val="heading 1"/>
    <w:basedOn w:val="Navaden"/>
    <w:next w:val="Navaden"/>
    <w:link w:val="Naslov1Znak"/>
    <w:uiPriority w:val="9"/>
    <w:qFormat/>
    <w:rsid w:val="00E61761"/>
    <w:pPr>
      <w:numPr>
        <w:numId w:val="1"/>
      </w:numPr>
      <w:spacing w:before="480" w:after="0"/>
      <w:contextualSpacing/>
      <w:outlineLvl w:val="0"/>
    </w:pPr>
    <w:rPr>
      <w:b/>
      <w:bCs/>
      <w:sz w:val="36"/>
      <w:szCs w:val="28"/>
    </w:rPr>
  </w:style>
  <w:style w:type="paragraph" w:styleId="Naslov2">
    <w:name w:val="heading 2"/>
    <w:basedOn w:val="Navaden"/>
    <w:next w:val="Navaden"/>
    <w:link w:val="Naslov2Znak"/>
    <w:uiPriority w:val="9"/>
    <w:unhideWhenUsed/>
    <w:qFormat/>
    <w:rsid w:val="002764D5"/>
    <w:pPr>
      <w:numPr>
        <w:ilvl w:val="1"/>
        <w:numId w:val="1"/>
      </w:numPr>
      <w:spacing w:before="200" w:after="0"/>
      <w:outlineLvl w:val="1"/>
    </w:pPr>
    <w:rPr>
      <w:b/>
      <w:bCs/>
      <w:sz w:val="26"/>
      <w:szCs w:val="26"/>
    </w:rPr>
  </w:style>
  <w:style w:type="paragraph" w:styleId="Naslov3">
    <w:name w:val="heading 3"/>
    <w:basedOn w:val="Navaden"/>
    <w:next w:val="Navaden"/>
    <w:link w:val="Naslov3Znak"/>
    <w:uiPriority w:val="9"/>
    <w:unhideWhenUsed/>
    <w:qFormat/>
    <w:rsid w:val="00400569"/>
    <w:pPr>
      <w:numPr>
        <w:ilvl w:val="2"/>
        <w:numId w:val="1"/>
      </w:numPr>
      <w:spacing w:before="200" w:after="0" w:line="271" w:lineRule="auto"/>
      <w:outlineLvl w:val="2"/>
    </w:pPr>
    <w:rPr>
      <w:b/>
      <w:bCs/>
    </w:rPr>
  </w:style>
  <w:style w:type="paragraph" w:styleId="Naslov4">
    <w:name w:val="heading 4"/>
    <w:basedOn w:val="Navaden"/>
    <w:next w:val="Navaden"/>
    <w:link w:val="Naslov4Znak"/>
    <w:uiPriority w:val="9"/>
    <w:unhideWhenUsed/>
    <w:qFormat/>
    <w:rsid w:val="00400569"/>
    <w:pPr>
      <w:numPr>
        <w:ilvl w:val="3"/>
        <w:numId w:val="1"/>
      </w:numPr>
      <w:spacing w:before="200" w:after="0"/>
      <w:outlineLvl w:val="3"/>
    </w:pPr>
    <w:rPr>
      <w:b/>
      <w:bCs/>
      <w:i/>
      <w:iCs/>
    </w:rPr>
  </w:style>
  <w:style w:type="paragraph" w:styleId="Naslov5">
    <w:name w:val="heading 5"/>
    <w:basedOn w:val="Navaden"/>
    <w:next w:val="Navaden"/>
    <w:link w:val="Naslov5Znak"/>
    <w:uiPriority w:val="9"/>
    <w:unhideWhenUsed/>
    <w:qFormat/>
    <w:rsid w:val="00400569"/>
    <w:pPr>
      <w:numPr>
        <w:ilvl w:val="4"/>
        <w:numId w:val="1"/>
      </w:numPr>
      <w:spacing w:before="200" w:after="0"/>
      <w:outlineLvl w:val="4"/>
    </w:pPr>
    <w:rPr>
      <w:b/>
      <w:bCs/>
      <w:color w:val="7F7F7F"/>
    </w:rPr>
  </w:style>
  <w:style w:type="paragraph" w:styleId="Naslov6">
    <w:name w:val="heading 6"/>
    <w:basedOn w:val="Navaden"/>
    <w:next w:val="Navaden"/>
    <w:link w:val="Naslov6Znak"/>
    <w:uiPriority w:val="9"/>
    <w:semiHidden/>
    <w:unhideWhenUsed/>
    <w:qFormat/>
    <w:rsid w:val="004D4EC4"/>
    <w:pPr>
      <w:numPr>
        <w:ilvl w:val="5"/>
        <w:numId w:val="1"/>
      </w:numPr>
      <w:spacing w:after="0" w:line="271" w:lineRule="auto"/>
      <w:outlineLvl w:val="5"/>
    </w:pPr>
    <w:rPr>
      <w:rFonts w:ascii="Cambria" w:hAnsi="Cambria"/>
      <w:b/>
      <w:bCs/>
      <w:i/>
      <w:iCs/>
      <w:color w:val="7F7F7F"/>
    </w:rPr>
  </w:style>
  <w:style w:type="paragraph" w:styleId="Naslov7">
    <w:name w:val="heading 7"/>
    <w:basedOn w:val="Navaden"/>
    <w:next w:val="Navaden"/>
    <w:link w:val="Naslov7Znak"/>
    <w:uiPriority w:val="9"/>
    <w:semiHidden/>
    <w:unhideWhenUsed/>
    <w:qFormat/>
    <w:rsid w:val="004D4EC4"/>
    <w:pPr>
      <w:numPr>
        <w:ilvl w:val="6"/>
        <w:numId w:val="1"/>
      </w:numPr>
      <w:spacing w:after="0"/>
      <w:outlineLvl w:val="6"/>
    </w:pPr>
    <w:rPr>
      <w:rFonts w:ascii="Cambria" w:hAnsi="Cambria"/>
      <w:i/>
      <w:iCs/>
    </w:rPr>
  </w:style>
  <w:style w:type="paragraph" w:styleId="Naslov8">
    <w:name w:val="heading 8"/>
    <w:basedOn w:val="Navaden"/>
    <w:next w:val="Navaden"/>
    <w:link w:val="Naslov8Znak"/>
    <w:uiPriority w:val="9"/>
    <w:semiHidden/>
    <w:unhideWhenUsed/>
    <w:qFormat/>
    <w:rsid w:val="004D4EC4"/>
    <w:pPr>
      <w:numPr>
        <w:ilvl w:val="7"/>
        <w:numId w:val="1"/>
      </w:numPr>
      <w:spacing w:after="0"/>
      <w:outlineLvl w:val="7"/>
    </w:pPr>
    <w:rPr>
      <w:rFonts w:ascii="Cambria" w:hAnsi="Cambria"/>
      <w:sz w:val="20"/>
      <w:szCs w:val="20"/>
    </w:rPr>
  </w:style>
  <w:style w:type="paragraph" w:styleId="Naslov9">
    <w:name w:val="heading 9"/>
    <w:basedOn w:val="Navaden"/>
    <w:next w:val="Navaden"/>
    <w:link w:val="Naslov9Znak"/>
    <w:uiPriority w:val="9"/>
    <w:semiHidden/>
    <w:unhideWhenUsed/>
    <w:qFormat/>
    <w:rsid w:val="004D4EC4"/>
    <w:pPr>
      <w:numPr>
        <w:ilvl w:val="8"/>
        <w:numId w:val="1"/>
      </w:numPr>
      <w:spacing w:after="0"/>
      <w:outlineLvl w:val="8"/>
    </w:pPr>
    <w:rPr>
      <w:rFonts w:ascii="Cambria" w:hAnsi="Cambria"/>
      <w:i/>
      <w:iCs/>
      <w:spacing w:val="5"/>
      <w:sz w:val="20"/>
      <w:szCs w:val="20"/>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link w:val="Naslov1"/>
    <w:uiPriority w:val="9"/>
    <w:rsid w:val="00E61761"/>
    <w:rPr>
      <w:rFonts w:ascii="Times New Roman" w:hAnsi="Times New Roman"/>
      <w:b/>
      <w:bCs/>
      <w:sz w:val="36"/>
      <w:szCs w:val="28"/>
      <w:lang w:eastAsia="en-US"/>
    </w:rPr>
  </w:style>
  <w:style w:type="character" w:customStyle="1" w:styleId="Naslov2Znak">
    <w:name w:val="Naslov 2 Znak"/>
    <w:link w:val="Naslov2"/>
    <w:uiPriority w:val="9"/>
    <w:rsid w:val="002764D5"/>
    <w:rPr>
      <w:rFonts w:ascii="Times New Roman" w:hAnsi="Times New Roman"/>
      <w:b/>
      <w:bCs/>
      <w:sz w:val="26"/>
      <w:szCs w:val="26"/>
      <w:lang w:eastAsia="en-US"/>
    </w:rPr>
  </w:style>
  <w:style w:type="character" w:customStyle="1" w:styleId="Naslov3Znak">
    <w:name w:val="Naslov 3 Znak"/>
    <w:link w:val="Naslov3"/>
    <w:uiPriority w:val="9"/>
    <w:rsid w:val="00400569"/>
    <w:rPr>
      <w:rFonts w:ascii="Times New Roman" w:hAnsi="Times New Roman"/>
      <w:b/>
      <w:bCs/>
      <w:sz w:val="24"/>
      <w:szCs w:val="22"/>
      <w:lang w:eastAsia="en-US"/>
    </w:rPr>
  </w:style>
  <w:style w:type="character" w:customStyle="1" w:styleId="Naslov4Znak">
    <w:name w:val="Naslov 4 Znak"/>
    <w:link w:val="Naslov4"/>
    <w:uiPriority w:val="9"/>
    <w:rsid w:val="00400569"/>
    <w:rPr>
      <w:rFonts w:ascii="Times New Roman" w:hAnsi="Times New Roman"/>
      <w:b/>
      <w:bCs/>
      <w:i/>
      <w:iCs/>
      <w:sz w:val="24"/>
      <w:szCs w:val="22"/>
      <w:lang w:eastAsia="en-US"/>
    </w:rPr>
  </w:style>
  <w:style w:type="character" w:customStyle="1" w:styleId="Naslov5Znak">
    <w:name w:val="Naslov 5 Znak"/>
    <w:link w:val="Naslov5"/>
    <w:uiPriority w:val="9"/>
    <w:rsid w:val="00400569"/>
    <w:rPr>
      <w:rFonts w:ascii="Times New Roman" w:hAnsi="Times New Roman"/>
      <w:b/>
      <w:bCs/>
      <w:color w:val="7F7F7F"/>
      <w:sz w:val="24"/>
      <w:szCs w:val="22"/>
      <w:lang w:eastAsia="en-US"/>
    </w:rPr>
  </w:style>
  <w:style w:type="character" w:customStyle="1" w:styleId="Naslov6Znak">
    <w:name w:val="Naslov 6 Znak"/>
    <w:link w:val="Naslov6"/>
    <w:uiPriority w:val="9"/>
    <w:semiHidden/>
    <w:rsid w:val="004D4EC4"/>
    <w:rPr>
      <w:rFonts w:ascii="Cambria" w:hAnsi="Cambria"/>
      <w:b/>
      <w:bCs/>
      <w:i/>
      <w:iCs/>
      <w:color w:val="7F7F7F"/>
      <w:sz w:val="24"/>
      <w:szCs w:val="22"/>
      <w:lang w:eastAsia="en-US"/>
    </w:rPr>
  </w:style>
  <w:style w:type="character" w:customStyle="1" w:styleId="Naslov7Znak">
    <w:name w:val="Naslov 7 Znak"/>
    <w:link w:val="Naslov7"/>
    <w:uiPriority w:val="9"/>
    <w:semiHidden/>
    <w:rsid w:val="004D4EC4"/>
    <w:rPr>
      <w:rFonts w:ascii="Cambria" w:hAnsi="Cambria"/>
      <w:i/>
      <w:iCs/>
      <w:sz w:val="24"/>
      <w:szCs w:val="22"/>
      <w:lang w:eastAsia="en-US"/>
    </w:rPr>
  </w:style>
  <w:style w:type="character" w:customStyle="1" w:styleId="Naslov8Znak">
    <w:name w:val="Naslov 8 Znak"/>
    <w:link w:val="Naslov8"/>
    <w:uiPriority w:val="9"/>
    <w:semiHidden/>
    <w:rsid w:val="004D4EC4"/>
    <w:rPr>
      <w:rFonts w:ascii="Cambria" w:hAnsi="Cambria"/>
      <w:lang w:eastAsia="en-US"/>
    </w:rPr>
  </w:style>
  <w:style w:type="character" w:customStyle="1" w:styleId="Naslov9Znak">
    <w:name w:val="Naslov 9 Znak"/>
    <w:link w:val="Naslov9"/>
    <w:uiPriority w:val="9"/>
    <w:semiHidden/>
    <w:rsid w:val="004D4EC4"/>
    <w:rPr>
      <w:rFonts w:ascii="Cambria" w:hAnsi="Cambria"/>
      <w:i/>
      <w:iCs/>
      <w:spacing w:val="5"/>
      <w:lang w:eastAsia="en-US"/>
    </w:rPr>
  </w:style>
  <w:style w:type="paragraph" w:styleId="Naslov">
    <w:name w:val="Title"/>
    <w:basedOn w:val="Navaden"/>
    <w:next w:val="Navaden"/>
    <w:link w:val="NaslovZnak"/>
    <w:uiPriority w:val="10"/>
    <w:qFormat/>
    <w:rsid w:val="002764D5"/>
    <w:pPr>
      <w:pBdr>
        <w:bottom w:val="single" w:sz="4" w:space="1" w:color="auto"/>
      </w:pBdr>
      <w:contextualSpacing/>
    </w:pPr>
    <w:rPr>
      <w:spacing w:val="5"/>
      <w:sz w:val="72"/>
      <w:szCs w:val="52"/>
    </w:rPr>
  </w:style>
  <w:style w:type="character" w:customStyle="1" w:styleId="NaslovZnak">
    <w:name w:val="Naslov Znak"/>
    <w:link w:val="Naslov"/>
    <w:uiPriority w:val="10"/>
    <w:rsid w:val="002764D5"/>
    <w:rPr>
      <w:rFonts w:ascii="Times New Roman" w:hAnsi="Times New Roman"/>
      <w:spacing w:val="5"/>
      <w:sz w:val="72"/>
      <w:szCs w:val="52"/>
      <w:lang w:eastAsia="en-US"/>
    </w:rPr>
  </w:style>
  <w:style w:type="paragraph" w:styleId="Podnaslov">
    <w:name w:val="Subtitle"/>
    <w:basedOn w:val="Navaden"/>
    <w:next w:val="Navaden"/>
    <w:link w:val="PodnaslovZnak"/>
    <w:uiPriority w:val="11"/>
    <w:qFormat/>
    <w:rsid w:val="00051DAE"/>
    <w:pPr>
      <w:spacing w:after="600"/>
    </w:pPr>
    <w:rPr>
      <w:i/>
      <w:iCs/>
      <w:spacing w:val="13"/>
      <w:szCs w:val="24"/>
    </w:rPr>
  </w:style>
  <w:style w:type="character" w:customStyle="1" w:styleId="PodnaslovZnak">
    <w:name w:val="Podnaslov Znak"/>
    <w:link w:val="Podnaslov"/>
    <w:uiPriority w:val="11"/>
    <w:rsid w:val="00051DAE"/>
    <w:rPr>
      <w:rFonts w:ascii="Calibri" w:eastAsia="Times New Roman" w:hAnsi="Calibri" w:cs="Times New Roman"/>
      <w:i/>
      <w:iCs/>
      <w:spacing w:val="13"/>
      <w:sz w:val="24"/>
      <w:szCs w:val="24"/>
    </w:rPr>
  </w:style>
  <w:style w:type="character" w:styleId="Krepko">
    <w:name w:val="Strong"/>
    <w:uiPriority w:val="22"/>
    <w:qFormat/>
    <w:rsid w:val="004D4EC4"/>
    <w:rPr>
      <w:b/>
      <w:bCs/>
    </w:rPr>
  </w:style>
  <w:style w:type="character" w:styleId="Poudarek">
    <w:name w:val="Emphasis"/>
    <w:uiPriority w:val="20"/>
    <w:qFormat/>
    <w:rsid w:val="004D4EC4"/>
    <w:rPr>
      <w:b/>
      <w:bCs/>
      <w:i/>
      <w:iCs/>
      <w:spacing w:val="10"/>
      <w:bdr w:val="none" w:sz="0" w:space="0" w:color="auto"/>
      <w:shd w:val="clear" w:color="auto" w:fill="auto"/>
    </w:rPr>
  </w:style>
  <w:style w:type="paragraph" w:styleId="Brezrazmikov">
    <w:name w:val="No Spacing"/>
    <w:basedOn w:val="Navaden"/>
    <w:uiPriority w:val="1"/>
    <w:qFormat/>
    <w:rsid w:val="004D4EC4"/>
    <w:pPr>
      <w:spacing w:after="0"/>
    </w:pPr>
  </w:style>
  <w:style w:type="paragraph" w:styleId="Odstavekseznama">
    <w:name w:val="List Paragraph"/>
    <w:basedOn w:val="Navaden"/>
    <w:uiPriority w:val="34"/>
    <w:qFormat/>
    <w:rsid w:val="00E757D1"/>
    <w:pPr>
      <w:spacing w:after="0"/>
      <w:ind w:left="720"/>
      <w:contextualSpacing/>
    </w:pPr>
  </w:style>
  <w:style w:type="paragraph" w:styleId="Citat">
    <w:name w:val="Quote"/>
    <w:basedOn w:val="Navaden"/>
    <w:next w:val="Navaden"/>
    <w:link w:val="CitatZnak"/>
    <w:uiPriority w:val="29"/>
    <w:qFormat/>
    <w:rsid w:val="004D4EC4"/>
    <w:pPr>
      <w:spacing w:before="200" w:after="0"/>
      <w:ind w:left="360" w:right="360"/>
    </w:pPr>
    <w:rPr>
      <w:i/>
      <w:iCs/>
    </w:rPr>
  </w:style>
  <w:style w:type="character" w:customStyle="1" w:styleId="CitatZnak">
    <w:name w:val="Citat Znak"/>
    <w:link w:val="Citat"/>
    <w:uiPriority w:val="29"/>
    <w:rsid w:val="004D4EC4"/>
    <w:rPr>
      <w:i/>
      <w:iCs/>
    </w:rPr>
  </w:style>
  <w:style w:type="paragraph" w:styleId="Intenzivencitat">
    <w:name w:val="Intense Quote"/>
    <w:basedOn w:val="Navaden"/>
    <w:next w:val="Navaden"/>
    <w:link w:val="IntenzivencitatZnak"/>
    <w:uiPriority w:val="30"/>
    <w:qFormat/>
    <w:rsid w:val="004D4EC4"/>
    <w:pPr>
      <w:pBdr>
        <w:bottom w:val="single" w:sz="4" w:space="1" w:color="auto"/>
      </w:pBdr>
      <w:spacing w:before="200" w:after="280"/>
      <w:ind w:left="1008" w:right="1152"/>
    </w:pPr>
    <w:rPr>
      <w:b/>
      <w:bCs/>
      <w:i/>
      <w:iCs/>
    </w:rPr>
  </w:style>
  <w:style w:type="character" w:customStyle="1" w:styleId="IntenzivencitatZnak">
    <w:name w:val="Intenziven citat Znak"/>
    <w:link w:val="Intenzivencitat"/>
    <w:uiPriority w:val="30"/>
    <w:rsid w:val="004D4EC4"/>
    <w:rPr>
      <w:b/>
      <w:bCs/>
      <w:i/>
      <w:iCs/>
    </w:rPr>
  </w:style>
  <w:style w:type="character" w:styleId="Neenpoudarek">
    <w:name w:val="Subtle Emphasis"/>
    <w:uiPriority w:val="19"/>
    <w:qFormat/>
    <w:rsid w:val="004D4EC4"/>
    <w:rPr>
      <w:i/>
      <w:iCs/>
    </w:rPr>
  </w:style>
  <w:style w:type="character" w:styleId="Intenzivenpoudarek">
    <w:name w:val="Intense Emphasis"/>
    <w:uiPriority w:val="21"/>
    <w:qFormat/>
    <w:rsid w:val="004D4EC4"/>
    <w:rPr>
      <w:b/>
      <w:bCs/>
    </w:rPr>
  </w:style>
  <w:style w:type="character" w:styleId="Neensklic">
    <w:name w:val="Subtle Reference"/>
    <w:uiPriority w:val="31"/>
    <w:qFormat/>
    <w:rsid w:val="004D4EC4"/>
    <w:rPr>
      <w:smallCaps/>
    </w:rPr>
  </w:style>
  <w:style w:type="character" w:styleId="Intenzivensklic">
    <w:name w:val="Intense Reference"/>
    <w:uiPriority w:val="32"/>
    <w:qFormat/>
    <w:rsid w:val="004D4EC4"/>
    <w:rPr>
      <w:smallCaps/>
      <w:spacing w:val="5"/>
      <w:u w:val="single"/>
    </w:rPr>
  </w:style>
  <w:style w:type="character" w:styleId="Naslovknjige">
    <w:name w:val="Book Title"/>
    <w:uiPriority w:val="33"/>
    <w:qFormat/>
    <w:rsid w:val="004D4EC4"/>
    <w:rPr>
      <w:i/>
      <w:iCs/>
      <w:smallCaps/>
      <w:spacing w:val="5"/>
    </w:rPr>
  </w:style>
  <w:style w:type="paragraph" w:styleId="NaslovTOC">
    <w:name w:val="TOC Heading"/>
    <w:basedOn w:val="Naslov1"/>
    <w:next w:val="Navaden"/>
    <w:uiPriority w:val="39"/>
    <w:unhideWhenUsed/>
    <w:qFormat/>
    <w:rsid w:val="004D4EC4"/>
    <w:pPr>
      <w:outlineLvl w:val="9"/>
    </w:pPr>
    <w:rPr>
      <w:lang w:bidi="en-US"/>
    </w:rPr>
  </w:style>
  <w:style w:type="paragraph" w:styleId="Glava">
    <w:name w:val="header"/>
    <w:basedOn w:val="Navaden"/>
    <w:link w:val="GlavaZnak"/>
    <w:uiPriority w:val="99"/>
    <w:unhideWhenUsed/>
    <w:rsid w:val="00BB5C4F"/>
    <w:pPr>
      <w:tabs>
        <w:tab w:val="center" w:pos="4536"/>
        <w:tab w:val="right" w:pos="9072"/>
      </w:tabs>
      <w:spacing w:after="0"/>
    </w:pPr>
  </w:style>
  <w:style w:type="character" w:customStyle="1" w:styleId="GlavaZnak">
    <w:name w:val="Glava Znak"/>
    <w:basedOn w:val="Privzetapisavaodstavka"/>
    <w:link w:val="Glava"/>
    <w:uiPriority w:val="99"/>
    <w:rsid w:val="00BB5C4F"/>
  </w:style>
  <w:style w:type="paragraph" w:styleId="Noga">
    <w:name w:val="footer"/>
    <w:basedOn w:val="Navaden"/>
    <w:link w:val="NogaZnak"/>
    <w:uiPriority w:val="99"/>
    <w:unhideWhenUsed/>
    <w:rsid w:val="00BB5C4F"/>
    <w:pPr>
      <w:tabs>
        <w:tab w:val="center" w:pos="4536"/>
        <w:tab w:val="right" w:pos="9072"/>
      </w:tabs>
      <w:spacing w:after="0"/>
    </w:pPr>
  </w:style>
  <w:style w:type="character" w:customStyle="1" w:styleId="NogaZnak">
    <w:name w:val="Noga Znak"/>
    <w:basedOn w:val="Privzetapisavaodstavka"/>
    <w:link w:val="Noga"/>
    <w:uiPriority w:val="99"/>
    <w:rsid w:val="00BB5C4F"/>
  </w:style>
  <w:style w:type="paragraph" w:styleId="Besedilooblaka">
    <w:name w:val="Balloon Text"/>
    <w:basedOn w:val="Navaden"/>
    <w:link w:val="BesedilooblakaZnak"/>
    <w:uiPriority w:val="99"/>
    <w:semiHidden/>
    <w:unhideWhenUsed/>
    <w:rsid w:val="00BB5C4F"/>
    <w:pPr>
      <w:spacing w:after="0"/>
    </w:pPr>
    <w:rPr>
      <w:rFonts w:ascii="Tahoma" w:hAnsi="Tahoma" w:cs="Tahoma"/>
      <w:sz w:val="16"/>
      <w:szCs w:val="16"/>
    </w:rPr>
  </w:style>
  <w:style w:type="character" w:customStyle="1" w:styleId="BesedilooblakaZnak">
    <w:name w:val="Besedilo oblačka Znak"/>
    <w:link w:val="Besedilooblaka"/>
    <w:uiPriority w:val="99"/>
    <w:semiHidden/>
    <w:rsid w:val="00BB5C4F"/>
    <w:rPr>
      <w:rFonts w:ascii="Tahoma" w:hAnsi="Tahoma" w:cs="Tahoma"/>
      <w:sz w:val="16"/>
      <w:szCs w:val="16"/>
    </w:rPr>
  </w:style>
  <w:style w:type="character" w:styleId="Hiperpovezava">
    <w:name w:val="Hyperlink"/>
    <w:uiPriority w:val="99"/>
    <w:unhideWhenUsed/>
    <w:rsid w:val="00B02A70"/>
    <w:rPr>
      <w:color w:val="0000FF"/>
      <w:u w:val="single"/>
    </w:rPr>
  </w:style>
  <w:style w:type="paragraph" w:customStyle="1" w:styleId="Default">
    <w:name w:val="Default"/>
    <w:rsid w:val="0080304F"/>
    <w:pPr>
      <w:autoSpaceDE w:val="0"/>
      <w:autoSpaceDN w:val="0"/>
      <w:adjustRightInd w:val="0"/>
    </w:pPr>
    <w:rPr>
      <w:rFonts w:ascii="KYBHJ T+ Titillium Text 25 L" w:hAnsi="KYBHJ T+ Titillium Text 25 L" w:cs="KYBHJ T+ Titillium Text 25 L"/>
      <w:color w:val="000000"/>
      <w:sz w:val="24"/>
      <w:szCs w:val="24"/>
    </w:rPr>
  </w:style>
  <w:style w:type="character" w:customStyle="1" w:styleId="A1">
    <w:name w:val="A1"/>
    <w:uiPriority w:val="99"/>
    <w:rsid w:val="0080304F"/>
    <w:rPr>
      <w:rFonts w:ascii="TitilliumText25L" w:hAnsi="TitilliumText25L" w:cs="TitilliumText25L"/>
      <w:color w:val="00688A"/>
      <w:sz w:val="16"/>
      <w:szCs w:val="16"/>
    </w:rPr>
  </w:style>
  <w:style w:type="table" w:styleId="Tabelamrea">
    <w:name w:val="Table Grid"/>
    <w:basedOn w:val="Navadnatabela"/>
    <w:uiPriority w:val="59"/>
    <w:rsid w:val="00EC41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zalovsebine2">
    <w:name w:val="toc 2"/>
    <w:basedOn w:val="Navaden"/>
    <w:next w:val="Navaden"/>
    <w:autoRedefine/>
    <w:uiPriority w:val="39"/>
    <w:unhideWhenUsed/>
    <w:rsid w:val="00F04DDD"/>
    <w:pPr>
      <w:spacing w:after="100"/>
      <w:ind w:left="240"/>
    </w:pPr>
  </w:style>
  <w:style w:type="paragraph" w:styleId="Napis">
    <w:name w:val="caption"/>
    <w:basedOn w:val="Navaden"/>
    <w:next w:val="Navaden"/>
    <w:uiPriority w:val="35"/>
    <w:unhideWhenUsed/>
    <w:qFormat/>
    <w:rsid w:val="00F04DDD"/>
    <w:pPr>
      <w:spacing w:after="200"/>
    </w:pPr>
    <w:rPr>
      <w:rFonts w:eastAsiaTheme="minorEastAsia" w:cstheme="minorBidi"/>
      <w:i/>
      <w:iCs/>
      <w:color w:val="1F497D" w:themeColor="text2"/>
      <w:sz w:val="18"/>
      <w:szCs w:val="18"/>
    </w:rPr>
  </w:style>
  <w:style w:type="paragraph" w:styleId="Navadensplet">
    <w:name w:val="Normal (Web)"/>
    <w:basedOn w:val="Navaden"/>
    <w:uiPriority w:val="99"/>
    <w:semiHidden/>
    <w:unhideWhenUsed/>
    <w:rsid w:val="00F04DDD"/>
    <w:pPr>
      <w:spacing w:before="100" w:beforeAutospacing="1" w:after="100" w:afterAutospacing="1"/>
    </w:pPr>
    <w:rPr>
      <w:szCs w:val="24"/>
      <w:lang w:eastAsia="sl-SI"/>
    </w:rPr>
  </w:style>
  <w:style w:type="paragraph" w:styleId="Kazalovsebine1">
    <w:name w:val="toc 1"/>
    <w:basedOn w:val="Navaden"/>
    <w:next w:val="Navaden"/>
    <w:autoRedefine/>
    <w:uiPriority w:val="39"/>
    <w:unhideWhenUsed/>
    <w:rsid w:val="00FC43EE"/>
    <w:pPr>
      <w:tabs>
        <w:tab w:val="left" w:pos="440"/>
        <w:tab w:val="right" w:leader="dot" w:pos="9062"/>
      </w:tabs>
      <w:spacing w:after="100" w:line="276" w:lineRule="auto"/>
    </w:pPr>
    <w:rPr>
      <w:rFonts w:eastAsiaTheme="minorEastAsia" w:cstheme="minorBidi"/>
    </w:rPr>
  </w:style>
  <w:style w:type="paragraph" w:styleId="Kazalovsebine3">
    <w:name w:val="toc 3"/>
    <w:basedOn w:val="Navaden"/>
    <w:next w:val="Navaden"/>
    <w:autoRedefine/>
    <w:uiPriority w:val="39"/>
    <w:unhideWhenUsed/>
    <w:rsid w:val="00F04DDD"/>
    <w:pPr>
      <w:spacing w:after="100" w:line="259" w:lineRule="auto"/>
      <w:ind w:left="440"/>
    </w:pPr>
    <w:rPr>
      <w:rFonts w:eastAsiaTheme="minorEastAsia" w:cstheme="minorBidi"/>
    </w:rPr>
  </w:style>
  <w:style w:type="character" w:styleId="Besedilooznabemesta">
    <w:name w:val="Placeholder Text"/>
    <w:basedOn w:val="Privzetapisavaodstavka"/>
    <w:uiPriority w:val="99"/>
    <w:semiHidden/>
    <w:rsid w:val="00F04DDD"/>
    <w:rPr>
      <w:color w:val="666666"/>
    </w:rPr>
  </w:style>
  <w:style w:type="paragraph" w:styleId="Kazalovsebine4">
    <w:name w:val="toc 4"/>
    <w:basedOn w:val="Navaden"/>
    <w:next w:val="Navaden"/>
    <w:autoRedefine/>
    <w:uiPriority w:val="39"/>
    <w:unhideWhenUsed/>
    <w:rsid w:val="00F04DDD"/>
    <w:pPr>
      <w:spacing w:after="100" w:line="259" w:lineRule="auto"/>
      <w:ind w:left="660"/>
    </w:pPr>
    <w:rPr>
      <w:rFonts w:eastAsiaTheme="minorEastAsia" w:cstheme="minorBidi"/>
    </w:rPr>
  </w:style>
  <w:style w:type="paragraph" w:styleId="Kazaloslik">
    <w:name w:val="table of figures"/>
    <w:basedOn w:val="Navaden"/>
    <w:next w:val="Navaden"/>
    <w:uiPriority w:val="99"/>
    <w:unhideWhenUsed/>
    <w:rsid w:val="00D9392B"/>
    <w:pPr>
      <w:spacing w:after="0"/>
    </w:pPr>
    <w:rPr>
      <w:rFonts w:asciiTheme="minorHAnsi" w:hAnsiTheme="minorHAnsi" w:cstheme="minorHAnsi"/>
      <w:i/>
      <w:iCs/>
      <w:sz w:val="20"/>
      <w:szCs w:val="20"/>
    </w:rPr>
  </w:style>
  <w:style w:type="character" w:styleId="Pripombasklic">
    <w:name w:val="annotation reference"/>
    <w:basedOn w:val="Privzetapisavaodstavka"/>
    <w:uiPriority w:val="99"/>
    <w:semiHidden/>
    <w:unhideWhenUsed/>
    <w:rsid w:val="009C2DE3"/>
    <w:rPr>
      <w:sz w:val="16"/>
      <w:szCs w:val="16"/>
    </w:rPr>
  </w:style>
  <w:style w:type="paragraph" w:styleId="Pripombabesedilo">
    <w:name w:val="annotation text"/>
    <w:basedOn w:val="Navaden"/>
    <w:link w:val="PripombabesediloZnak"/>
    <w:uiPriority w:val="99"/>
    <w:semiHidden/>
    <w:unhideWhenUsed/>
    <w:rsid w:val="009C2DE3"/>
    <w:rPr>
      <w:sz w:val="20"/>
      <w:szCs w:val="20"/>
    </w:rPr>
  </w:style>
  <w:style w:type="character" w:customStyle="1" w:styleId="PripombabesediloZnak">
    <w:name w:val="Pripomba – besedilo Znak"/>
    <w:basedOn w:val="Privzetapisavaodstavka"/>
    <w:link w:val="Pripombabesedilo"/>
    <w:uiPriority w:val="99"/>
    <w:semiHidden/>
    <w:rsid w:val="009C2DE3"/>
    <w:rPr>
      <w:rFonts w:ascii="Times New Roman" w:hAnsi="Times New Roman"/>
      <w:lang w:eastAsia="en-US"/>
    </w:rPr>
  </w:style>
  <w:style w:type="paragraph" w:styleId="Zadevapripombe">
    <w:name w:val="annotation subject"/>
    <w:basedOn w:val="Pripombabesedilo"/>
    <w:next w:val="Pripombabesedilo"/>
    <w:link w:val="ZadevapripombeZnak"/>
    <w:uiPriority w:val="99"/>
    <w:semiHidden/>
    <w:unhideWhenUsed/>
    <w:rsid w:val="009C2DE3"/>
    <w:rPr>
      <w:b/>
      <w:bCs/>
    </w:rPr>
  </w:style>
  <w:style w:type="character" w:customStyle="1" w:styleId="ZadevapripombeZnak">
    <w:name w:val="Zadeva pripombe Znak"/>
    <w:basedOn w:val="PripombabesediloZnak"/>
    <w:link w:val="Zadevapripombe"/>
    <w:uiPriority w:val="99"/>
    <w:semiHidden/>
    <w:rsid w:val="009C2DE3"/>
    <w:rPr>
      <w:rFonts w:ascii="Times New Roman" w:hAnsi="Times New Roman"/>
      <w:b/>
      <w:bCs/>
      <w:lang w:eastAsia="en-US"/>
    </w:rPr>
  </w:style>
  <w:style w:type="paragraph" w:styleId="Revizija">
    <w:name w:val="Revision"/>
    <w:hidden/>
    <w:uiPriority w:val="99"/>
    <w:semiHidden/>
    <w:rsid w:val="0045322F"/>
    <w:rPr>
      <w:rFonts w:ascii="Times New Roman" w:hAnsi="Times New Roman"/>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6738760">
      <w:bodyDiv w:val="1"/>
      <w:marLeft w:val="0"/>
      <w:marRight w:val="0"/>
      <w:marTop w:val="0"/>
      <w:marBottom w:val="0"/>
      <w:divBdr>
        <w:top w:val="none" w:sz="0" w:space="0" w:color="auto"/>
        <w:left w:val="none" w:sz="0" w:space="0" w:color="auto"/>
        <w:bottom w:val="none" w:sz="0" w:space="0" w:color="auto"/>
        <w:right w:val="none" w:sz="0" w:space="0" w:color="auto"/>
      </w:divBdr>
      <w:divsChild>
        <w:div w:id="2113431427">
          <w:marLeft w:val="0"/>
          <w:marRight w:val="0"/>
          <w:marTop w:val="0"/>
          <w:marBottom w:val="0"/>
          <w:divBdr>
            <w:top w:val="none" w:sz="0" w:space="0" w:color="auto"/>
            <w:left w:val="none" w:sz="0" w:space="0" w:color="auto"/>
            <w:bottom w:val="none" w:sz="0" w:space="0" w:color="auto"/>
            <w:right w:val="none" w:sz="0" w:space="0" w:color="auto"/>
          </w:divBdr>
        </w:div>
        <w:div w:id="1054741693">
          <w:marLeft w:val="0"/>
          <w:marRight w:val="0"/>
          <w:marTop w:val="0"/>
          <w:marBottom w:val="0"/>
          <w:divBdr>
            <w:top w:val="none" w:sz="0" w:space="0" w:color="auto"/>
            <w:left w:val="none" w:sz="0" w:space="0" w:color="auto"/>
            <w:bottom w:val="none" w:sz="0" w:space="0" w:color="auto"/>
            <w:right w:val="none" w:sz="0" w:space="0" w:color="auto"/>
          </w:divBdr>
        </w:div>
        <w:div w:id="337465319">
          <w:marLeft w:val="0"/>
          <w:marRight w:val="0"/>
          <w:marTop w:val="0"/>
          <w:marBottom w:val="0"/>
          <w:divBdr>
            <w:top w:val="none" w:sz="0" w:space="0" w:color="auto"/>
            <w:left w:val="none" w:sz="0" w:space="0" w:color="auto"/>
            <w:bottom w:val="none" w:sz="0" w:space="0" w:color="auto"/>
            <w:right w:val="none" w:sz="0" w:space="0" w:color="auto"/>
          </w:divBdr>
        </w:div>
      </w:divsChild>
    </w:div>
    <w:div w:id="2139108662">
      <w:bodyDiv w:val="1"/>
      <w:marLeft w:val="0"/>
      <w:marRight w:val="0"/>
      <w:marTop w:val="0"/>
      <w:marBottom w:val="0"/>
      <w:divBdr>
        <w:top w:val="none" w:sz="0" w:space="0" w:color="auto"/>
        <w:left w:val="none" w:sz="0" w:space="0" w:color="auto"/>
        <w:bottom w:val="none" w:sz="0" w:space="0" w:color="auto"/>
        <w:right w:val="none" w:sz="0" w:space="0" w:color="auto"/>
      </w:divBdr>
      <w:divsChild>
        <w:div w:id="2115906377">
          <w:marLeft w:val="0"/>
          <w:marRight w:val="0"/>
          <w:marTop w:val="0"/>
          <w:marBottom w:val="0"/>
          <w:divBdr>
            <w:top w:val="none" w:sz="0" w:space="0" w:color="auto"/>
            <w:left w:val="none" w:sz="0" w:space="0" w:color="auto"/>
            <w:bottom w:val="none" w:sz="0" w:space="0" w:color="auto"/>
            <w:right w:val="none" w:sz="0" w:space="0" w:color="auto"/>
          </w:divBdr>
        </w:div>
        <w:div w:id="869999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Lucija\Prenosi\dopis-um-feri-1%20(2).dotx" TargetMode="Externa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3FF2E6FB299C0E43BB4D7A395762AA5A" ma:contentTypeVersion="1" ma:contentTypeDescription="Ustvari nov dokument." ma:contentTypeScope="" ma:versionID="24b88ecd5ee79c7b2745069cf460fc93">
  <xsd:schema xmlns:xsd="http://www.w3.org/2001/XMLSchema" xmlns:xs="http://www.w3.org/2001/XMLSchema" xmlns:p="http://schemas.microsoft.com/office/2006/metadata/properties" xmlns:ns1="http://schemas.microsoft.com/sharepoint/v3" xmlns:ns2="c414fd7f-21c6-4d94-90e3-68400e5795fc" targetNamespace="http://schemas.microsoft.com/office/2006/metadata/properties" ma:root="true" ma:fieldsID="700dbcdbde0f8d42dfd272a821cccf80" ns1:_="" ns2:_="">
    <xsd:import namespace="http://schemas.microsoft.com/sharepoint/v3"/>
    <xsd:import namespace="c414fd7f-21c6-4d94-90e3-68400e5795fc"/>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Razporejanje začetnega datuma" ma:description="" ma:hidden="true" ma:internalName="PublishingStartDate">
      <xsd:simpleType>
        <xsd:restriction base="dms:Unknown"/>
      </xsd:simpleType>
    </xsd:element>
    <xsd:element name="PublishingExpirationDate" ma:index="12" nillable="true" ma:displayName="Razporejanje končnega datuma"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414fd7f-21c6-4d94-90e3-68400e5795fc" elementFormDefault="qualified">
    <xsd:import namespace="http://schemas.microsoft.com/office/2006/documentManagement/types"/>
    <xsd:import namespace="http://schemas.microsoft.com/office/infopath/2007/PartnerControls"/>
    <xsd:element name="_dlc_DocId" ma:index="8" nillable="true" ma:displayName="Vrednost ID-ja dokumenta" ma:description="Vrednost ID-ja dokumenta, dodeljenega temu elementu." ma:internalName="_dlc_DocId" ma:readOnly="true">
      <xsd:simpleType>
        <xsd:restriction base="dms:Text"/>
      </xsd:simpleType>
    </xsd:element>
    <xsd:element name="_dlc_DocIdUrl" ma:index="9" nillable="true" ma:displayName="ID dokumenta" ma:description="Trajna povezava do tega dokumenta."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vsebine"/>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c414fd7f-21c6-4d94-90e3-68400e5795fc">K67AKCNZ6W6Y-280-25</_dlc_DocId>
    <_dlc_DocIdUrl xmlns="c414fd7f-21c6-4d94-90e3-68400e5795fc">
      <Url>https://www.um.si/CGP/FERI/_layouts/15/DocIdRedir.aspx?ID=K67AKCNZ6W6Y-280-25</Url>
      <Description>K67AKCNZ6W6Y-280-25</Description>
    </_dlc_DocIdUrl>
  </documentManagement>
</p:properties>
</file>

<file path=customXml/itemProps1.xml><?xml version="1.0" encoding="utf-8"?>
<ds:datastoreItem xmlns:ds="http://schemas.openxmlformats.org/officeDocument/2006/customXml" ds:itemID="{A94E16B5-2227-4840-B0E7-A9BB7BD2B6E3}">
  <ds:schemaRefs>
    <ds:schemaRef ds:uri="http://schemas.openxmlformats.org/officeDocument/2006/bibliography"/>
  </ds:schemaRefs>
</ds:datastoreItem>
</file>

<file path=customXml/itemProps2.xml><?xml version="1.0" encoding="utf-8"?>
<ds:datastoreItem xmlns:ds="http://schemas.openxmlformats.org/officeDocument/2006/customXml" ds:itemID="{1EE53E82-BCFC-436D-9F6F-172C809F7E2B}">
  <ds:schemaRefs>
    <ds:schemaRef ds:uri="http://schemas.microsoft.com/sharepoint/v3/contenttype/forms"/>
  </ds:schemaRefs>
</ds:datastoreItem>
</file>

<file path=customXml/itemProps3.xml><?xml version="1.0" encoding="utf-8"?>
<ds:datastoreItem xmlns:ds="http://schemas.openxmlformats.org/officeDocument/2006/customXml" ds:itemID="{5626EAD6-7B5E-4536-AFBC-D612006AAA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414fd7f-21c6-4d94-90e3-68400e5795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DAC599-D8F9-4A75-945C-120634AB7C9D}">
  <ds:schemaRefs>
    <ds:schemaRef ds:uri="http://schemas.microsoft.com/sharepoint/events"/>
  </ds:schemaRefs>
</ds:datastoreItem>
</file>

<file path=customXml/itemProps5.xml><?xml version="1.0" encoding="utf-8"?>
<ds:datastoreItem xmlns:ds="http://schemas.openxmlformats.org/officeDocument/2006/customXml" ds:itemID="{D5E0B6BB-5202-4FDA-98B7-423EEE8B4D8D}">
  <ds:schemaRefs>
    <ds:schemaRef ds:uri="http://schemas.microsoft.com/office/2006/metadata/properties"/>
    <ds:schemaRef ds:uri="http://schemas.microsoft.com/office/infopath/2007/PartnerControls"/>
    <ds:schemaRef ds:uri="http://schemas.microsoft.com/sharepoint/v3"/>
    <ds:schemaRef ds:uri="c414fd7f-21c6-4d94-90e3-68400e5795fc"/>
  </ds:schemaRefs>
</ds:datastoreItem>
</file>

<file path=docProps/app.xml><?xml version="1.0" encoding="utf-8"?>
<Properties xmlns="http://schemas.openxmlformats.org/officeDocument/2006/extended-properties" xmlns:vt="http://schemas.openxmlformats.org/officeDocument/2006/docPropsVTypes">
  <Template>dopis-um-feri-1 (2).dotx</Template>
  <TotalTime>785</TotalTime>
  <Pages>36</Pages>
  <Words>7416</Words>
  <Characters>42272</Characters>
  <Application>Microsoft Office Word</Application>
  <DocSecurity>0</DocSecurity>
  <Lines>352</Lines>
  <Paragraphs>99</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Ime Priimek</dc:creator>
  <cp:lastModifiedBy>Barbara Ferlinc</cp:lastModifiedBy>
  <cp:revision>498</cp:revision>
  <dcterms:created xsi:type="dcterms:W3CDTF">2022-10-15T14:52:00Z</dcterms:created>
  <dcterms:modified xsi:type="dcterms:W3CDTF">2024-08-25T14:15:00Z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7d5ed72e-759b-4d1d-9f96-04bf961a1738</vt:lpwstr>
  </property>
  <property fmtid="{D5CDD505-2E9C-101B-9397-08002B2CF9AE}" pid="3" name="ContentTypeId">
    <vt:lpwstr>0x0101003FF2E6FB299C0E43BB4D7A395762AA5A</vt:lpwstr>
  </property>
  <property fmtid="{D5CDD505-2E9C-101B-9397-08002B2CF9AE}" pid="4" name="GrammarlyDocumentId">
    <vt:lpwstr>002a4061b3fb6628254627213f1d1091a716db25cb3636522a746a774e870fb8</vt:lpwstr>
  </property>
</Properties>
</file>