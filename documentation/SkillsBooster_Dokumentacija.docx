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27059" w14:textId="77777777" w:rsidR="00F04DDD" w:rsidRDefault="00F04DDD" w:rsidP="005639F9">
      <w:pPr>
        <w:spacing w:line="276" w:lineRule="auto"/>
      </w:pPr>
      <w:bookmarkStart w:id="0" w:name="_Hlk175237496"/>
    </w:p>
    <w:p w14:paraId="208DAA13" w14:textId="77777777" w:rsidR="00F04DDD" w:rsidRDefault="00F04DDD" w:rsidP="005639F9">
      <w:pPr>
        <w:spacing w:line="276" w:lineRule="auto"/>
      </w:pPr>
    </w:p>
    <w:p w14:paraId="3CC3D433" w14:textId="77777777" w:rsidR="00F04DDD" w:rsidRDefault="00F04DDD" w:rsidP="005639F9">
      <w:pPr>
        <w:spacing w:line="276" w:lineRule="auto"/>
      </w:pPr>
    </w:p>
    <w:p w14:paraId="72551882" w14:textId="77777777" w:rsidR="00F04DDD" w:rsidRDefault="00F04DDD" w:rsidP="005639F9">
      <w:pPr>
        <w:spacing w:line="276" w:lineRule="auto"/>
      </w:pPr>
    </w:p>
    <w:p w14:paraId="4369C61C" w14:textId="77777777" w:rsidR="00F04DDD" w:rsidRDefault="00F04DDD" w:rsidP="005639F9">
      <w:pPr>
        <w:spacing w:line="276" w:lineRule="auto"/>
      </w:pPr>
    </w:p>
    <w:p w14:paraId="386EE92F" w14:textId="77777777" w:rsidR="00F04DDD" w:rsidRDefault="00F04DDD" w:rsidP="005639F9">
      <w:pPr>
        <w:spacing w:line="276" w:lineRule="auto"/>
      </w:pPr>
    </w:p>
    <w:p w14:paraId="6BAF5AF2" w14:textId="77777777" w:rsidR="00F04DDD" w:rsidRDefault="00F04DDD" w:rsidP="005639F9">
      <w:pPr>
        <w:spacing w:line="276" w:lineRule="auto"/>
      </w:pPr>
    </w:p>
    <w:p w14:paraId="2D5E097F" w14:textId="77777777" w:rsidR="00DA584C" w:rsidRDefault="00DA584C" w:rsidP="005639F9">
      <w:pPr>
        <w:spacing w:line="276" w:lineRule="auto"/>
      </w:pPr>
    </w:p>
    <w:p w14:paraId="74260EF5" w14:textId="77777777" w:rsidR="00F04DDD" w:rsidRDefault="00F04DDD" w:rsidP="005639F9">
      <w:pPr>
        <w:spacing w:line="276" w:lineRule="auto"/>
      </w:pPr>
    </w:p>
    <w:p w14:paraId="0D9CD59C" w14:textId="77777777" w:rsidR="00F04DDD" w:rsidRDefault="00F04DDD" w:rsidP="005639F9">
      <w:pPr>
        <w:spacing w:line="276" w:lineRule="auto"/>
      </w:pPr>
    </w:p>
    <w:p w14:paraId="54BB7BE4" w14:textId="77777777" w:rsidR="00F04DDD" w:rsidRPr="003B7F11" w:rsidRDefault="00F04DDD" w:rsidP="005639F9">
      <w:pPr>
        <w:spacing w:line="276" w:lineRule="auto"/>
      </w:pPr>
    </w:p>
    <w:p w14:paraId="378CB8D7" w14:textId="77777777" w:rsidR="00F04DDD" w:rsidRPr="000574F0" w:rsidRDefault="00F04DDD" w:rsidP="005639F9">
      <w:pPr>
        <w:pStyle w:val="Naslov"/>
        <w:spacing w:line="276" w:lineRule="auto"/>
        <w:jc w:val="center"/>
      </w:pPr>
      <w:proofErr w:type="spellStart"/>
      <w:r>
        <w:t>SkillsBooster</w:t>
      </w:r>
      <w:proofErr w:type="spellEnd"/>
    </w:p>
    <w:p w14:paraId="2C9BCFDF" w14:textId="77777777" w:rsidR="00F04DDD" w:rsidRPr="000574F0" w:rsidRDefault="00F04DDD" w:rsidP="005639F9">
      <w:pPr>
        <w:spacing w:line="276" w:lineRule="auto"/>
        <w:jc w:val="center"/>
      </w:pPr>
      <w:r w:rsidRPr="000574F0">
        <w:t xml:space="preserve">Izboljšajte svoje spretnosti s programom </w:t>
      </w:r>
      <w:proofErr w:type="spellStart"/>
      <w:r w:rsidRPr="000574F0">
        <w:t>SkillsBooster</w:t>
      </w:r>
      <w:proofErr w:type="spellEnd"/>
    </w:p>
    <w:p w14:paraId="1C5A3B03" w14:textId="77777777" w:rsidR="00F04DDD" w:rsidRDefault="00F04DDD" w:rsidP="005639F9">
      <w:pPr>
        <w:spacing w:line="276" w:lineRule="auto"/>
      </w:pPr>
    </w:p>
    <w:p w14:paraId="48538914" w14:textId="77777777" w:rsidR="00F04DDD" w:rsidRDefault="00F04DDD" w:rsidP="005639F9">
      <w:pPr>
        <w:spacing w:line="276" w:lineRule="auto"/>
      </w:pPr>
    </w:p>
    <w:p w14:paraId="7950C61F" w14:textId="77777777" w:rsidR="00F04DDD" w:rsidRDefault="00F04DDD" w:rsidP="005639F9">
      <w:pPr>
        <w:spacing w:line="276" w:lineRule="auto"/>
      </w:pPr>
    </w:p>
    <w:p w14:paraId="29578828" w14:textId="77777777" w:rsidR="00F04DDD" w:rsidRDefault="00F04DDD" w:rsidP="005639F9">
      <w:pPr>
        <w:spacing w:line="276" w:lineRule="auto"/>
      </w:pPr>
    </w:p>
    <w:p w14:paraId="48F77BC3" w14:textId="77777777" w:rsidR="00F04DDD" w:rsidRDefault="00F04DDD" w:rsidP="005639F9">
      <w:pPr>
        <w:spacing w:line="276" w:lineRule="auto"/>
      </w:pPr>
    </w:p>
    <w:p w14:paraId="7EC3D029" w14:textId="77777777" w:rsidR="00F04DDD" w:rsidRDefault="00F04DDD" w:rsidP="005639F9">
      <w:pPr>
        <w:spacing w:line="276" w:lineRule="auto"/>
      </w:pPr>
    </w:p>
    <w:p w14:paraId="1260DFEE" w14:textId="77777777" w:rsidR="00F04DDD" w:rsidRDefault="00F04DDD" w:rsidP="005639F9">
      <w:pPr>
        <w:spacing w:line="276" w:lineRule="auto"/>
      </w:pPr>
    </w:p>
    <w:p w14:paraId="7438FBE1" w14:textId="77777777" w:rsidR="00F04DDD" w:rsidRDefault="00F04DDD" w:rsidP="005639F9">
      <w:pPr>
        <w:spacing w:line="276" w:lineRule="auto"/>
      </w:pPr>
    </w:p>
    <w:p w14:paraId="2F8469BD" w14:textId="3B4496E5" w:rsidR="00E217AD" w:rsidRDefault="00E217AD" w:rsidP="005639F9">
      <w:pPr>
        <w:spacing w:line="276" w:lineRule="auto"/>
      </w:pPr>
    </w:p>
    <w:p w14:paraId="1A032954" w14:textId="77777777" w:rsidR="00F04DDD" w:rsidRDefault="00F04DDD" w:rsidP="005639F9">
      <w:pPr>
        <w:spacing w:line="276" w:lineRule="auto"/>
      </w:pPr>
    </w:p>
    <w:p w14:paraId="0C3DC05B" w14:textId="77777777" w:rsidR="00F04DDD" w:rsidRDefault="00F04DDD" w:rsidP="005639F9">
      <w:pPr>
        <w:spacing w:line="276" w:lineRule="auto"/>
      </w:pPr>
    </w:p>
    <w:p w14:paraId="4F873961" w14:textId="77777777" w:rsidR="00F04DDD" w:rsidRDefault="00F04DDD" w:rsidP="005639F9">
      <w:pPr>
        <w:spacing w:line="276" w:lineRule="auto"/>
      </w:pPr>
    </w:p>
    <w:p w14:paraId="5568013C" w14:textId="77777777" w:rsidR="00F04DDD" w:rsidRDefault="00F04DDD" w:rsidP="005639F9">
      <w:pPr>
        <w:spacing w:line="276" w:lineRule="auto"/>
      </w:pPr>
    </w:p>
    <w:p w14:paraId="48A6F3D3" w14:textId="77777777" w:rsidR="00F04DDD" w:rsidRDefault="00F04DDD" w:rsidP="005639F9">
      <w:pPr>
        <w:spacing w:line="276" w:lineRule="auto"/>
      </w:pPr>
      <w:r>
        <w:rPr>
          <w:b/>
          <w:bCs/>
        </w:rPr>
        <w:t xml:space="preserve">Avtorji: </w:t>
      </w:r>
      <w:r>
        <w:t>Barbara Ferlinc, Klara Kirbiš, Jaša Jernej Rakun Kokalj</w:t>
      </w:r>
    </w:p>
    <w:p w14:paraId="704AAFE0" w14:textId="77777777" w:rsidR="008C1A67" w:rsidRDefault="00F04DDD" w:rsidP="005639F9">
      <w:pPr>
        <w:spacing w:line="276" w:lineRule="auto"/>
      </w:pPr>
      <w:r>
        <w:rPr>
          <w:b/>
          <w:bCs/>
        </w:rPr>
        <w:t xml:space="preserve">Leto: </w:t>
      </w:r>
      <w:r>
        <w:t>2024</w:t>
      </w:r>
    </w:p>
    <w:p w14:paraId="411CCE19" w14:textId="77777777" w:rsidR="008C1A67" w:rsidRDefault="008C1A67" w:rsidP="005639F9">
      <w:pPr>
        <w:spacing w:after="0" w:line="276" w:lineRule="auto"/>
      </w:pPr>
      <w:r>
        <w:lastRenderedPageBreak/>
        <w:br w:type="page"/>
      </w:r>
    </w:p>
    <w:sdt>
      <w:sdtPr>
        <w:rPr>
          <w:b w:val="0"/>
          <w:bCs w:val="0"/>
          <w:sz w:val="24"/>
          <w:szCs w:val="22"/>
          <w:lang w:bidi="ar-SA"/>
        </w:rPr>
        <w:id w:val="-1565176392"/>
        <w:docPartObj>
          <w:docPartGallery w:val="Table of Contents"/>
          <w:docPartUnique/>
        </w:docPartObj>
      </w:sdtPr>
      <w:sdtContent>
        <w:p w14:paraId="2FD2B80B" w14:textId="11464F3F" w:rsidR="008C1A67" w:rsidRDefault="008C1A67" w:rsidP="005639F9">
          <w:pPr>
            <w:pStyle w:val="NaslovTOC"/>
            <w:spacing w:line="276" w:lineRule="auto"/>
          </w:pPr>
          <w:r>
            <w:t>Kazalo vsebine</w:t>
          </w:r>
        </w:p>
        <w:p w14:paraId="56E65782" w14:textId="609142F5" w:rsidR="006E37AA" w:rsidRDefault="008C1A67"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75333755" w:history="1">
            <w:r w:rsidR="006E37AA" w:rsidRPr="00AA6844">
              <w:rPr>
                <w:rStyle w:val="Hiperpovezava"/>
                <w:noProof/>
              </w:rPr>
              <w:t>2</w:t>
            </w:r>
            <w:r w:rsidR="006E37AA">
              <w:rPr>
                <w:rFonts w:asciiTheme="minorHAnsi" w:hAnsiTheme="minorHAnsi"/>
                <w:noProof/>
                <w:kern w:val="2"/>
                <w:sz w:val="22"/>
                <w:lang w:val="en-GB" w:eastAsia="en-GB"/>
                <w14:ligatures w14:val="standardContextual"/>
              </w:rPr>
              <w:tab/>
            </w:r>
            <w:r w:rsidR="006E37AA" w:rsidRPr="00AA6844">
              <w:rPr>
                <w:rStyle w:val="Hiperpovezava"/>
                <w:noProof/>
              </w:rPr>
              <w:t>Kazalo slik</w:t>
            </w:r>
            <w:r w:rsidR="006E37AA">
              <w:rPr>
                <w:noProof/>
                <w:webHidden/>
              </w:rPr>
              <w:tab/>
            </w:r>
            <w:r w:rsidR="006E37AA">
              <w:rPr>
                <w:noProof/>
                <w:webHidden/>
              </w:rPr>
              <w:fldChar w:fldCharType="begin"/>
            </w:r>
            <w:r w:rsidR="006E37AA">
              <w:rPr>
                <w:noProof/>
                <w:webHidden/>
              </w:rPr>
              <w:instrText xml:space="preserve"> PAGEREF _Toc175333755 \h </w:instrText>
            </w:r>
            <w:r w:rsidR="006E37AA">
              <w:rPr>
                <w:noProof/>
                <w:webHidden/>
              </w:rPr>
            </w:r>
            <w:r w:rsidR="006E37AA">
              <w:rPr>
                <w:noProof/>
                <w:webHidden/>
              </w:rPr>
              <w:fldChar w:fldCharType="separate"/>
            </w:r>
            <w:r w:rsidR="006E37AA">
              <w:rPr>
                <w:noProof/>
                <w:webHidden/>
              </w:rPr>
              <w:t>5</w:t>
            </w:r>
            <w:r w:rsidR="006E37AA">
              <w:rPr>
                <w:noProof/>
                <w:webHidden/>
              </w:rPr>
              <w:fldChar w:fldCharType="end"/>
            </w:r>
          </w:hyperlink>
        </w:p>
        <w:p w14:paraId="5DB7F41C" w14:textId="762DBF16" w:rsidR="006E37AA" w:rsidRDefault="006E37AA"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56" w:history="1">
            <w:r w:rsidRPr="00AA6844">
              <w:rPr>
                <w:rStyle w:val="Hiperpovezava"/>
                <w:noProof/>
              </w:rPr>
              <w:t>3</w:t>
            </w:r>
            <w:r>
              <w:rPr>
                <w:rFonts w:asciiTheme="minorHAnsi" w:hAnsiTheme="minorHAnsi"/>
                <w:noProof/>
                <w:kern w:val="2"/>
                <w:sz w:val="22"/>
                <w:lang w:val="en-GB" w:eastAsia="en-GB"/>
                <w14:ligatures w14:val="standardContextual"/>
              </w:rPr>
              <w:tab/>
            </w:r>
            <w:r w:rsidRPr="00AA6844">
              <w:rPr>
                <w:rStyle w:val="Hiperpovezava"/>
                <w:noProof/>
              </w:rPr>
              <w:t>Opis</w:t>
            </w:r>
            <w:r>
              <w:rPr>
                <w:noProof/>
                <w:webHidden/>
              </w:rPr>
              <w:tab/>
            </w:r>
            <w:r>
              <w:rPr>
                <w:noProof/>
                <w:webHidden/>
              </w:rPr>
              <w:fldChar w:fldCharType="begin"/>
            </w:r>
            <w:r>
              <w:rPr>
                <w:noProof/>
                <w:webHidden/>
              </w:rPr>
              <w:instrText xml:space="preserve"> PAGEREF _Toc175333756 \h </w:instrText>
            </w:r>
            <w:r>
              <w:rPr>
                <w:noProof/>
                <w:webHidden/>
              </w:rPr>
            </w:r>
            <w:r>
              <w:rPr>
                <w:noProof/>
                <w:webHidden/>
              </w:rPr>
              <w:fldChar w:fldCharType="separate"/>
            </w:r>
            <w:r>
              <w:rPr>
                <w:noProof/>
                <w:webHidden/>
              </w:rPr>
              <w:t>6</w:t>
            </w:r>
            <w:r>
              <w:rPr>
                <w:noProof/>
                <w:webHidden/>
              </w:rPr>
              <w:fldChar w:fldCharType="end"/>
            </w:r>
          </w:hyperlink>
        </w:p>
        <w:p w14:paraId="751CC6DC" w14:textId="23E500FF"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57" w:history="1">
            <w:r w:rsidRPr="00AA6844">
              <w:rPr>
                <w:rStyle w:val="Hiperpovezava"/>
                <w:rFonts w:eastAsia="Segoe UI"/>
                <w:noProof/>
              </w:rPr>
              <w:t>3.1</w:t>
            </w:r>
            <w:r>
              <w:rPr>
                <w:rFonts w:asciiTheme="minorHAnsi" w:eastAsiaTheme="minorEastAsia" w:hAnsiTheme="minorHAnsi" w:cstheme="minorBidi"/>
                <w:noProof/>
                <w:kern w:val="2"/>
                <w:sz w:val="22"/>
                <w:lang w:val="en-GB" w:eastAsia="en-GB"/>
                <w14:ligatures w14:val="standardContextual"/>
              </w:rPr>
              <w:tab/>
            </w:r>
            <w:r w:rsidRPr="00AA6844">
              <w:rPr>
                <w:rStyle w:val="Hiperpovezava"/>
                <w:rFonts w:eastAsia="Segoe UI"/>
                <w:noProof/>
              </w:rPr>
              <w:t>Cilji</w:t>
            </w:r>
            <w:r>
              <w:rPr>
                <w:noProof/>
                <w:webHidden/>
              </w:rPr>
              <w:tab/>
            </w:r>
            <w:r>
              <w:rPr>
                <w:noProof/>
                <w:webHidden/>
              </w:rPr>
              <w:fldChar w:fldCharType="begin"/>
            </w:r>
            <w:r>
              <w:rPr>
                <w:noProof/>
                <w:webHidden/>
              </w:rPr>
              <w:instrText xml:space="preserve"> PAGEREF _Toc175333757 \h </w:instrText>
            </w:r>
            <w:r>
              <w:rPr>
                <w:noProof/>
                <w:webHidden/>
              </w:rPr>
            </w:r>
            <w:r>
              <w:rPr>
                <w:noProof/>
                <w:webHidden/>
              </w:rPr>
              <w:fldChar w:fldCharType="separate"/>
            </w:r>
            <w:r>
              <w:rPr>
                <w:noProof/>
                <w:webHidden/>
              </w:rPr>
              <w:t>6</w:t>
            </w:r>
            <w:r>
              <w:rPr>
                <w:noProof/>
                <w:webHidden/>
              </w:rPr>
              <w:fldChar w:fldCharType="end"/>
            </w:r>
          </w:hyperlink>
        </w:p>
        <w:p w14:paraId="6C05ED51" w14:textId="7068CD9C"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58" w:history="1">
            <w:r w:rsidRPr="00AA6844">
              <w:rPr>
                <w:rStyle w:val="Hiperpovezava"/>
                <w:noProof/>
              </w:rPr>
              <w:t>3.2</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Namen</w:t>
            </w:r>
            <w:r>
              <w:rPr>
                <w:noProof/>
                <w:webHidden/>
              </w:rPr>
              <w:tab/>
            </w:r>
            <w:r>
              <w:rPr>
                <w:noProof/>
                <w:webHidden/>
              </w:rPr>
              <w:fldChar w:fldCharType="begin"/>
            </w:r>
            <w:r>
              <w:rPr>
                <w:noProof/>
                <w:webHidden/>
              </w:rPr>
              <w:instrText xml:space="preserve"> PAGEREF _Toc175333758 \h </w:instrText>
            </w:r>
            <w:r>
              <w:rPr>
                <w:noProof/>
                <w:webHidden/>
              </w:rPr>
            </w:r>
            <w:r>
              <w:rPr>
                <w:noProof/>
                <w:webHidden/>
              </w:rPr>
              <w:fldChar w:fldCharType="separate"/>
            </w:r>
            <w:r>
              <w:rPr>
                <w:noProof/>
                <w:webHidden/>
              </w:rPr>
              <w:t>6</w:t>
            </w:r>
            <w:r>
              <w:rPr>
                <w:noProof/>
                <w:webHidden/>
              </w:rPr>
              <w:fldChar w:fldCharType="end"/>
            </w:r>
          </w:hyperlink>
        </w:p>
        <w:p w14:paraId="3A6E1EF5" w14:textId="7FE4C35C"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59" w:history="1">
            <w:r w:rsidRPr="00AA6844">
              <w:rPr>
                <w:rStyle w:val="Hiperpovezava"/>
                <w:noProof/>
              </w:rPr>
              <w:t>3.3</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Potencialni uporabniki</w:t>
            </w:r>
            <w:r>
              <w:rPr>
                <w:noProof/>
                <w:webHidden/>
              </w:rPr>
              <w:tab/>
            </w:r>
            <w:r>
              <w:rPr>
                <w:noProof/>
                <w:webHidden/>
              </w:rPr>
              <w:fldChar w:fldCharType="begin"/>
            </w:r>
            <w:r>
              <w:rPr>
                <w:noProof/>
                <w:webHidden/>
              </w:rPr>
              <w:instrText xml:space="preserve"> PAGEREF _Toc175333759 \h </w:instrText>
            </w:r>
            <w:r>
              <w:rPr>
                <w:noProof/>
                <w:webHidden/>
              </w:rPr>
            </w:r>
            <w:r>
              <w:rPr>
                <w:noProof/>
                <w:webHidden/>
              </w:rPr>
              <w:fldChar w:fldCharType="separate"/>
            </w:r>
            <w:r>
              <w:rPr>
                <w:noProof/>
                <w:webHidden/>
              </w:rPr>
              <w:t>6</w:t>
            </w:r>
            <w:r>
              <w:rPr>
                <w:noProof/>
                <w:webHidden/>
              </w:rPr>
              <w:fldChar w:fldCharType="end"/>
            </w:r>
          </w:hyperlink>
        </w:p>
        <w:p w14:paraId="2DA67173" w14:textId="44070C11" w:rsidR="006E37AA" w:rsidRDefault="006E37AA"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60" w:history="1">
            <w:r w:rsidRPr="00AA6844">
              <w:rPr>
                <w:rStyle w:val="Hiperpovezava"/>
                <w:noProof/>
              </w:rPr>
              <w:t>4</w:t>
            </w:r>
            <w:r>
              <w:rPr>
                <w:rFonts w:asciiTheme="minorHAnsi" w:hAnsiTheme="minorHAnsi"/>
                <w:noProof/>
                <w:kern w:val="2"/>
                <w:sz w:val="22"/>
                <w:lang w:val="en-GB" w:eastAsia="en-GB"/>
                <w14:ligatures w14:val="standardContextual"/>
              </w:rPr>
              <w:tab/>
            </w:r>
            <w:r w:rsidRPr="00AA6844">
              <w:rPr>
                <w:rStyle w:val="Hiperpovezava"/>
                <w:noProof/>
              </w:rPr>
              <w:t>Dokumentacija</w:t>
            </w:r>
            <w:r>
              <w:rPr>
                <w:noProof/>
                <w:webHidden/>
              </w:rPr>
              <w:tab/>
            </w:r>
            <w:r>
              <w:rPr>
                <w:noProof/>
                <w:webHidden/>
              </w:rPr>
              <w:fldChar w:fldCharType="begin"/>
            </w:r>
            <w:r>
              <w:rPr>
                <w:noProof/>
                <w:webHidden/>
              </w:rPr>
              <w:instrText xml:space="preserve"> PAGEREF _Toc175333760 \h </w:instrText>
            </w:r>
            <w:r>
              <w:rPr>
                <w:noProof/>
                <w:webHidden/>
              </w:rPr>
            </w:r>
            <w:r>
              <w:rPr>
                <w:noProof/>
                <w:webHidden/>
              </w:rPr>
              <w:fldChar w:fldCharType="separate"/>
            </w:r>
            <w:r>
              <w:rPr>
                <w:noProof/>
                <w:webHidden/>
              </w:rPr>
              <w:t>7</w:t>
            </w:r>
            <w:r>
              <w:rPr>
                <w:noProof/>
                <w:webHidden/>
              </w:rPr>
              <w:fldChar w:fldCharType="end"/>
            </w:r>
          </w:hyperlink>
        </w:p>
        <w:p w14:paraId="655B1773" w14:textId="2EDF516A"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61" w:history="1">
            <w:r w:rsidRPr="00AA6844">
              <w:rPr>
                <w:rStyle w:val="Hiperpovezava"/>
                <w:noProof/>
              </w:rPr>
              <w:t>4.1</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DPU</w:t>
            </w:r>
            <w:r>
              <w:rPr>
                <w:noProof/>
                <w:webHidden/>
              </w:rPr>
              <w:tab/>
            </w:r>
            <w:r>
              <w:rPr>
                <w:noProof/>
                <w:webHidden/>
              </w:rPr>
              <w:fldChar w:fldCharType="begin"/>
            </w:r>
            <w:r>
              <w:rPr>
                <w:noProof/>
                <w:webHidden/>
              </w:rPr>
              <w:instrText xml:space="preserve"> PAGEREF _Toc175333761 \h </w:instrText>
            </w:r>
            <w:r>
              <w:rPr>
                <w:noProof/>
                <w:webHidden/>
              </w:rPr>
            </w:r>
            <w:r>
              <w:rPr>
                <w:noProof/>
                <w:webHidden/>
              </w:rPr>
              <w:fldChar w:fldCharType="separate"/>
            </w:r>
            <w:r>
              <w:rPr>
                <w:noProof/>
                <w:webHidden/>
              </w:rPr>
              <w:t>7</w:t>
            </w:r>
            <w:r>
              <w:rPr>
                <w:noProof/>
                <w:webHidden/>
              </w:rPr>
              <w:fldChar w:fldCharType="end"/>
            </w:r>
          </w:hyperlink>
        </w:p>
        <w:p w14:paraId="729F8C56" w14:textId="293494BB"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62" w:history="1">
            <w:r w:rsidRPr="00AA6844">
              <w:rPr>
                <w:rStyle w:val="Hiperpovezava"/>
                <w:noProof/>
              </w:rPr>
              <w:t>4.2</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Specifikacije primerov uporabe</w:t>
            </w:r>
            <w:r>
              <w:rPr>
                <w:noProof/>
                <w:webHidden/>
              </w:rPr>
              <w:tab/>
            </w:r>
            <w:r>
              <w:rPr>
                <w:noProof/>
                <w:webHidden/>
              </w:rPr>
              <w:fldChar w:fldCharType="begin"/>
            </w:r>
            <w:r>
              <w:rPr>
                <w:noProof/>
                <w:webHidden/>
              </w:rPr>
              <w:instrText xml:space="preserve"> PAGEREF _Toc175333762 \h </w:instrText>
            </w:r>
            <w:r>
              <w:rPr>
                <w:noProof/>
                <w:webHidden/>
              </w:rPr>
            </w:r>
            <w:r>
              <w:rPr>
                <w:noProof/>
                <w:webHidden/>
              </w:rPr>
              <w:fldChar w:fldCharType="separate"/>
            </w:r>
            <w:r>
              <w:rPr>
                <w:noProof/>
                <w:webHidden/>
              </w:rPr>
              <w:t>8</w:t>
            </w:r>
            <w:r>
              <w:rPr>
                <w:noProof/>
                <w:webHidden/>
              </w:rPr>
              <w:fldChar w:fldCharType="end"/>
            </w:r>
          </w:hyperlink>
        </w:p>
        <w:p w14:paraId="6DD7BF38" w14:textId="711A1034"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3" w:history="1">
            <w:r w:rsidRPr="00AA6844">
              <w:rPr>
                <w:rStyle w:val="Hiperpovezava"/>
                <w:noProof/>
              </w:rPr>
              <w:t>4.2.1</w:t>
            </w:r>
            <w:r>
              <w:rPr>
                <w:rFonts w:asciiTheme="minorHAnsi" w:hAnsiTheme="minorHAnsi"/>
                <w:noProof/>
                <w:kern w:val="2"/>
                <w:sz w:val="22"/>
                <w:lang w:val="en-GB" w:eastAsia="en-GB"/>
                <w14:ligatures w14:val="standardContextual"/>
              </w:rPr>
              <w:tab/>
            </w:r>
            <w:r w:rsidRPr="00AA6844">
              <w:rPr>
                <w:rStyle w:val="Hiperpovezava"/>
                <w:noProof/>
              </w:rPr>
              <w:t>&lt;&lt; Registracija podjetja &gt;&gt;</w:t>
            </w:r>
            <w:r>
              <w:rPr>
                <w:noProof/>
                <w:webHidden/>
              </w:rPr>
              <w:tab/>
            </w:r>
            <w:r>
              <w:rPr>
                <w:noProof/>
                <w:webHidden/>
              </w:rPr>
              <w:fldChar w:fldCharType="begin"/>
            </w:r>
            <w:r>
              <w:rPr>
                <w:noProof/>
                <w:webHidden/>
              </w:rPr>
              <w:instrText xml:space="preserve"> PAGEREF _Toc175333763 \h </w:instrText>
            </w:r>
            <w:r>
              <w:rPr>
                <w:noProof/>
                <w:webHidden/>
              </w:rPr>
            </w:r>
            <w:r>
              <w:rPr>
                <w:noProof/>
                <w:webHidden/>
              </w:rPr>
              <w:fldChar w:fldCharType="separate"/>
            </w:r>
            <w:r>
              <w:rPr>
                <w:noProof/>
                <w:webHidden/>
              </w:rPr>
              <w:t>8</w:t>
            </w:r>
            <w:r>
              <w:rPr>
                <w:noProof/>
                <w:webHidden/>
              </w:rPr>
              <w:fldChar w:fldCharType="end"/>
            </w:r>
          </w:hyperlink>
        </w:p>
        <w:p w14:paraId="08CFAA7A" w14:textId="112B7009"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4" w:history="1">
            <w:r w:rsidRPr="00AA6844">
              <w:rPr>
                <w:rStyle w:val="Hiperpovezava"/>
                <w:noProof/>
              </w:rPr>
              <w:t>4.2.2</w:t>
            </w:r>
            <w:r>
              <w:rPr>
                <w:rFonts w:asciiTheme="minorHAnsi" w:hAnsiTheme="minorHAnsi"/>
                <w:noProof/>
                <w:kern w:val="2"/>
                <w:sz w:val="22"/>
                <w:lang w:val="en-GB" w:eastAsia="en-GB"/>
                <w14:ligatures w14:val="standardContextual"/>
              </w:rPr>
              <w:tab/>
            </w:r>
            <w:r w:rsidRPr="00AA6844">
              <w:rPr>
                <w:rStyle w:val="Hiperpovezava"/>
                <w:noProof/>
              </w:rPr>
              <w:t>&lt;&lt; Dodajanje uporabnikov na platformo &gt;&gt;</w:t>
            </w:r>
            <w:r>
              <w:rPr>
                <w:noProof/>
                <w:webHidden/>
              </w:rPr>
              <w:tab/>
            </w:r>
            <w:r>
              <w:rPr>
                <w:noProof/>
                <w:webHidden/>
              </w:rPr>
              <w:fldChar w:fldCharType="begin"/>
            </w:r>
            <w:r>
              <w:rPr>
                <w:noProof/>
                <w:webHidden/>
              </w:rPr>
              <w:instrText xml:space="preserve"> PAGEREF _Toc175333764 \h </w:instrText>
            </w:r>
            <w:r>
              <w:rPr>
                <w:noProof/>
                <w:webHidden/>
              </w:rPr>
            </w:r>
            <w:r>
              <w:rPr>
                <w:noProof/>
                <w:webHidden/>
              </w:rPr>
              <w:fldChar w:fldCharType="separate"/>
            </w:r>
            <w:r>
              <w:rPr>
                <w:noProof/>
                <w:webHidden/>
              </w:rPr>
              <w:t>9</w:t>
            </w:r>
            <w:r>
              <w:rPr>
                <w:noProof/>
                <w:webHidden/>
              </w:rPr>
              <w:fldChar w:fldCharType="end"/>
            </w:r>
          </w:hyperlink>
        </w:p>
        <w:p w14:paraId="21CBC9C9" w14:textId="63239339"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5" w:history="1">
            <w:r w:rsidRPr="00AA6844">
              <w:rPr>
                <w:rStyle w:val="Hiperpovezava"/>
                <w:noProof/>
              </w:rPr>
              <w:t>4.2.3</w:t>
            </w:r>
            <w:r>
              <w:rPr>
                <w:rFonts w:asciiTheme="minorHAnsi" w:hAnsiTheme="minorHAnsi"/>
                <w:noProof/>
                <w:kern w:val="2"/>
                <w:sz w:val="22"/>
                <w:lang w:val="en-GB" w:eastAsia="en-GB"/>
                <w14:ligatures w14:val="standardContextual"/>
              </w:rPr>
              <w:tab/>
            </w:r>
            <w:r w:rsidRPr="00AA6844">
              <w:rPr>
                <w:rStyle w:val="Hiperpovezava"/>
                <w:noProof/>
              </w:rPr>
              <w:t>&lt;&lt; Prijavite se v platformo &gt;&gt;</w:t>
            </w:r>
            <w:r>
              <w:rPr>
                <w:noProof/>
                <w:webHidden/>
              </w:rPr>
              <w:tab/>
            </w:r>
            <w:r>
              <w:rPr>
                <w:noProof/>
                <w:webHidden/>
              </w:rPr>
              <w:fldChar w:fldCharType="begin"/>
            </w:r>
            <w:r>
              <w:rPr>
                <w:noProof/>
                <w:webHidden/>
              </w:rPr>
              <w:instrText xml:space="preserve"> PAGEREF _Toc175333765 \h </w:instrText>
            </w:r>
            <w:r>
              <w:rPr>
                <w:noProof/>
                <w:webHidden/>
              </w:rPr>
            </w:r>
            <w:r>
              <w:rPr>
                <w:noProof/>
                <w:webHidden/>
              </w:rPr>
              <w:fldChar w:fldCharType="separate"/>
            </w:r>
            <w:r>
              <w:rPr>
                <w:noProof/>
                <w:webHidden/>
              </w:rPr>
              <w:t>10</w:t>
            </w:r>
            <w:r>
              <w:rPr>
                <w:noProof/>
                <w:webHidden/>
              </w:rPr>
              <w:fldChar w:fldCharType="end"/>
            </w:r>
          </w:hyperlink>
        </w:p>
        <w:p w14:paraId="2208F817" w14:textId="3BA323A2"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6" w:history="1">
            <w:r w:rsidRPr="00AA6844">
              <w:rPr>
                <w:rStyle w:val="Hiperpovezava"/>
                <w:noProof/>
              </w:rPr>
              <w:t>4.2.4</w:t>
            </w:r>
            <w:r>
              <w:rPr>
                <w:rFonts w:asciiTheme="minorHAnsi" w:hAnsiTheme="minorHAnsi"/>
                <w:noProof/>
                <w:kern w:val="2"/>
                <w:sz w:val="22"/>
                <w:lang w:val="en-GB" w:eastAsia="en-GB"/>
                <w14:ligatures w14:val="standardContextual"/>
              </w:rPr>
              <w:tab/>
            </w:r>
            <w:r w:rsidRPr="00AA6844">
              <w:rPr>
                <w:rStyle w:val="Hiperpovezava"/>
                <w:noProof/>
              </w:rPr>
              <w:t>&lt;&lt; Dodajanje domen znanja &gt;&gt;</w:t>
            </w:r>
            <w:r>
              <w:rPr>
                <w:noProof/>
                <w:webHidden/>
              </w:rPr>
              <w:tab/>
            </w:r>
            <w:r>
              <w:rPr>
                <w:noProof/>
                <w:webHidden/>
              </w:rPr>
              <w:fldChar w:fldCharType="begin"/>
            </w:r>
            <w:r>
              <w:rPr>
                <w:noProof/>
                <w:webHidden/>
              </w:rPr>
              <w:instrText xml:space="preserve"> PAGEREF _Toc175333766 \h </w:instrText>
            </w:r>
            <w:r>
              <w:rPr>
                <w:noProof/>
                <w:webHidden/>
              </w:rPr>
            </w:r>
            <w:r>
              <w:rPr>
                <w:noProof/>
                <w:webHidden/>
              </w:rPr>
              <w:fldChar w:fldCharType="separate"/>
            </w:r>
            <w:r>
              <w:rPr>
                <w:noProof/>
                <w:webHidden/>
              </w:rPr>
              <w:t>10</w:t>
            </w:r>
            <w:r>
              <w:rPr>
                <w:noProof/>
                <w:webHidden/>
              </w:rPr>
              <w:fldChar w:fldCharType="end"/>
            </w:r>
          </w:hyperlink>
        </w:p>
        <w:p w14:paraId="4D225C8D" w14:textId="7E59F7EF"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7" w:history="1">
            <w:r w:rsidRPr="00AA6844">
              <w:rPr>
                <w:rStyle w:val="Hiperpovezava"/>
                <w:noProof/>
              </w:rPr>
              <w:t>4.2.5</w:t>
            </w:r>
            <w:r>
              <w:rPr>
                <w:rFonts w:asciiTheme="minorHAnsi" w:hAnsiTheme="minorHAnsi"/>
                <w:noProof/>
                <w:kern w:val="2"/>
                <w:sz w:val="22"/>
                <w:lang w:val="en-GB" w:eastAsia="en-GB"/>
                <w14:ligatures w14:val="standardContextual"/>
              </w:rPr>
              <w:tab/>
            </w:r>
            <w:r w:rsidRPr="00AA6844">
              <w:rPr>
                <w:rStyle w:val="Hiperpovezava"/>
                <w:noProof/>
              </w:rPr>
              <w:t>&lt;&lt; Opredelitev ključnih spretnosti &gt;&gt;</w:t>
            </w:r>
            <w:r>
              <w:rPr>
                <w:noProof/>
                <w:webHidden/>
              </w:rPr>
              <w:tab/>
            </w:r>
            <w:r>
              <w:rPr>
                <w:noProof/>
                <w:webHidden/>
              </w:rPr>
              <w:fldChar w:fldCharType="begin"/>
            </w:r>
            <w:r>
              <w:rPr>
                <w:noProof/>
                <w:webHidden/>
              </w:rPr>
              <w:instrText xml:space="preserve"> PAGEREF _Toc175333767 \h </w:instrText>
            </w:r>
            <w:r>
              <w:rPr>
                <w:noProof/>
                <w:webHidden/>
              </w:rPr>
            </w:r>
            <w:r>
              <w:rPr>
                <w:noProof/>
                <w:webHidden/>
              </w:rPr>
              <w:fldChar w:fldCharType="separate"/>
            </w:r>
            <w:r>
              <w:rPr>
                <w:noProof/>
                <w:webHidden/>
              </w:rPr>
              <w:t>11</w:t>
            </w:r>
            <w:r>
              <w:rPr>
                <w:noProof/>
                <w:webHidden/>
              </w:rPr>
              <w:fldChar w:fldCharType="end"/>
            </w:r>
          </w:hyperlink>
        </w:p>
        <w:p w14:paraId="3A457107" w14:textId="0CE00889"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8" w:history="1">
            <w:r w:rsidRPr="00AA6844">
              <w:rPr>
                <w:rStyle w:val="Hiperpovezava"/>
                <w:noProof/>
              </w:rPr>
              <w:t>4.2.6</w:t>
            </w:r>
            <w:r>
              <w:rPr>
                <w:rFonts w:asciiTheme="minorHAnsi" w:hAnsiTheme="minorHAnsi"/>
                <w:noProof/>
                <w:kern w:val="2"/>
                <w:sz w:val="22"/>
                <w:lang w:val="en-GB" w:eastAsia="en-GB"/>
                <w14:ligatures w14:val="standardContextual"/>
              </w:rPr>
              <w:tab/>
            </w:r>
            <w:r w:rsidRPr="00AA6844">
              <w:rPr>
                <w:rStyle w:val="Hiperpovezava"/>
                <w:noProof/>
              </w:rPr>
              <w:t>&lt;&lt; Dodajanje in brisanje učnih gradiv &gt;&gt;</w:t>
            </w:r>
            <w:r>
              <w:rPr>
                <w:noProof/>
                <w:webHidden/>
              </w:rPr>
              <w:tab/>
            </w:r>
            <w:r>
              <w:rPr>
                <w:noProof/>
                <w:webHidden/>
              </w:rPr>
              <w:fldChar w:fldCharType="begin"/>
            </w:r>
            <w:r>
              <w:rPr>
                <w:noProof/>
                <w:webHidden/>
              </w:rPr>
              <w:instrText xml:space="preserve"> PAGEREF _Toc175333768 \h </w:instrText>
            </w:r>
            <w:r>
              <w:rPr>
                <w:noProof/>
                <w:webHidden/>
              </w:rPr>
            </w:r>
            <w:r>
              <w:rPr>
                <w:noProof/>
                <w:webHidden/>
              </w:rPr>
              <w:fldChar w:fldCharType="separate"/>
            </w:r>
            <w:r>
              <w:rPr>
                <w:noProof/>
                <w:webHidden/>
              </w:rPr>
              <w:t>12</w:t>
            </w:r>
            <w:r>
              <w:rPr>
                <w:noProof/>
                <w:webHidden/>
              </w:rPr>
              <w:fldChar w:fldCharType="end"/>
            </w:r>
          </w:hyperlink>
        </w:p>
        <w:p w14:paraId="150DF149" w14:textId="5F5A0470"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9" w:history="1">
            <w:r w:rsidRPr="00AA6844">
              <w:rPr>
                <w:rStyle w:val="Hiperpovezava"/>
                <w:noProof/>
              </w:rPr>
              <w:t>4.2.7</w:t>
            </w:r>
            <w:r>
              <w:rPr>
                <w:rFonts w:asciiTheme="minorHAnsi" w:hAnsiTheme="minorHAnsi"/>
                <w:noProof/>
                <w:kern w:val="2"/>
                <w:sz w:val="22"/>
                <w:lang w:val="en-GB" w:eastAsia="en-GB"/>
                <w14:ligatures w14:val="standardContextual"/>
              </w:rPr>
              <w:tab/>
            </w:r>
            <w:r w:rsidRPr="00AA6844">
              <w:rPr>
                <w:rStyle w:val="Hiperpovezava"/>
                <w:noProof/>
              </w:rPr>
              <w:t>&lt;&lt; Vnašanje in brisanje vprašanj &gt;&gt;</w:t>
            </w:r>
            <w:r>
              <w:rPr>
                <w:noProof/>
                <w:webHidden/>
              </w:rPr>
              <w:tab/>
            </w:r>
            <w:r>
              <w:rPr>
                <w:noProof/>
                <w:webHidden/>
              </w:rPr>
              <w:fldChar w:fldCharType="begin"/>
            </w:r>
            <w:r>
              <w:rPr>
                <w:noProof/>
                <w:webHidden/>
              </w:rPr>
              <w:instrText xml:space="preserve"> PAGEREF _Toc175333769 \h </w:instrText>
            </w:r>
            <w:r>
              <w:rPr>
                <w:noProof/>
                <w:webHidden/>
              </w:rPr>
            </w:r>
            <w:r>
              <w:rPr>
                <w:noProof/>
                <w:webHidden/>
              </w:rPr>
              <w:fldChar w:fldCharType="separate"/>
            </w:r>
            <w:r>
              <w:rPr>
                <w:noProof/>
                <w:webHidden/>
              </w:rPr>
              <w:t>13</w:t>
            </w:r>
            <w:r>
              <w:rPr>
                <w:noProof/>
                <w:webHidden/>
              </w:rPr>
              <w:fldChar w:fldCharType="end"/>
            </w:r>
          </w:hyperlink>
        </w:p>
        <w:p w14:paraId="52EE4BE5" w14:textId="0F886B4E"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0" w:history="1">
            <w:r w:rsidRPr="00AA6844">
              <w:rPr>
                <w:rStyle w:val="Hiperpovezava"/>
                <w:noProof/>
              </w:rPr>
              <w:t>4.2.8</w:t>
            </w:r>
            <w:r>
              <w:rPr>
                <w:rFonts w:asciiTheme="minorHAnsi" w:hAnsiTheme="minorHAnsi"/>
                <w:noProof/>
                <w:kern w:val="2"/>
                <w:sz w:val="22"/>
                <w:lang w:val="en-GB" w:eastAsia="en-GB"/>
                <w14:ligatures w14:val="standardContextual"/>
              </w:rPr>
              <w:tab/>
            </w:r>
            <w:r w:rsidRPr="00AA6844">
              <w:rPr>
                <w:rStyle w:val="Hiperpovezava"/>
                <w:noProof/>
              </w:rPr>
              <w:t>&lt;&lt; Dodajanje pravilnih in nepravilnih odgovorov &gt;&gt;</w:t>
            </w:r>
            <w:r>
              <w:rPr>
                <w:noProof/>
                <w:webHidden/>
              </w:rPr>
              <w:tab/>
            </w:r>
            <w:r>
              <w:rPr>
                <w:noProof/>
                <w:webHidden/>
              </w:rPr>
              <w:fldChar w:fldCharType="begin"/>
            </w:r>
            <w:r>
              <w:rPr>
                <w:noProof/>
                <w:webHidden/>
              </w:rPr>
              <w:instrText xml:space="preserve"> PAGEREF _Toc175333770 \h </w:instrText>
            </w:r>
            <w:r>
              <w:rPr>
                <w:noProof/>
                <w:webHidden/>
              </w:rPr>
            </w:r>
            <w:r>
              <w:rPr>
                <w:noProof/>
                <w:webHidden/>
              </w:rPr>
              <w:fldChar w:fldCharType="separate"/>
            </w:r>
            <w:r>
              <w:rPr>
                <w:noProof/>
                <w:webHidden/>
              </w:rPr>
              <w:t>14</w:t>
            </w:r>
            <w:r>
              <w:rPr>
                <w:noProof/>
                <w:webHidden/>
              </w:rPr>
              <w:fldChar w:fldCharType="end"/>
            </w:r>
          </w:hyperlink>
        </w:p>
        <w:p w14:paraId="1AE269E2" w14:textId="3A047667"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1" w:history="1">
            <w:r w:rsidRPr="00AA6844">
              <w:rPr>
                <w:rStyle w:val="Hiperpovezava"/>
                <w:noProof/>
              </w:rPr>
              <w:t>4.2.9</w:t>
            </w:r>
            <w:r>
              <w:rPr>
                <w:rFonts w:asciiTheme="minorHAnsi" w:hAnsiTheme="minorHAnsi"/>
                <w:noProof/>
                <w:kern w:val="2"/>
                <w:sz w:val="22"/>
                <w:lang w:val="en-GB" w:eastAsia="en-GB"/>
                <w14:ligatures w14:val="standardContextual"/>
              </w:rPr>
              <w:tab/>
            </w:r>
            <w:r w:rsidRPr="00AA6844">
              <w:rPr>
                <w:rStyle w:val="Hiperpovezava"/>
                <w:noProof/>
              </w:rPr>
              <w:t>&lt;&lt; Razvrstitev zaposlenih v področja znanja &gt;&gt;</w:t>
            </w:r>
            <w:r>
              <w:rPr>
                <w:noProof/>
                <w:webHidden/>
              </w:rPr>
              <w:tab/>
            </w:r>
            <w:r>
              <w:rPr>
                <w:noProof/>
                <w:webHidden/>
              </w:rPr>
              <w:fldChar w:fldCharType="begin"/>
            </w:r>
            <w:r>
              <w:rPr>
                <w:noProof/>
                <w:webHidden/>
              </w:rPr>
              <w:instrText xml:space="preserve"> PAGEREF _Toc175333771 \h </w:instrText>
            </w:r>
            <w:r>
              <w:rPr>
                <w:noProof/>
                <w:webHidden/>
              </w:rPr>
            </w:r>
            <w:r>
              <w:rPr>
                <w:noProof/>
                <w:webHidden/>
              </w:rPr>
              <w:fldChar w:fldCharType="separate"/>
            </w:r>
            <w:r>
              <w:rPr>
                <w:noProof/>
                <w:webHidden/>
              </w:rPr>
              <w:t>15</w:t>
            </w:r>
            <w:r>
              <w:rPr>
                <w:noProof/>
                <w:webHidden/>
              </w:rPr>
              <w:fldChar w:fldCharType="end"/>
            </w:r>
          </w:hyperlink>
        </w:p>
        <w:p w14:paraId="7B04C6D5" w14:textId="2AD9989B"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2" w:history="1">
            <w:r w:rsidRPr="00AA6844">
              <w:rPr>
                <w:rStyle w:val="Hiperpovezava"/>
                <w:noProof/>
              </w:rPr>
              <w:t>4.2.10</w:t>
            </w:r>
            <w:r>
              <w:rPr>
                <w:rFonts w:asciiTheme="minorHAnsi" w:hAnsiTheme="minorHAnsi"/>
                <w:noProof/>
                <w:kern w:val="2"/>
                <w:sz w:val="22"/>
                <w:lang w:val="en-GB" w:eastAsia="en-GB"/>
                <w14:ligatures w14:val="standardContextual"/>
              </w:rPr>
              <w:tab/>
            </w:r>
            <w:r w:rsidRPr="00AA6844">
              <w:rPr>
                <w:rStyle w:val="Hiperpovezava"/>
                <w:noProof/>
              </w:rPr>
              <w:t>&lt;&lt; Primerjava znanja med zaposlenimi in sledenje napredku &gt;&gt;</w:t>
            </w:r>
            <w:r>
              <w:rPr>
                <w:noProof/>
                <w:webHidden/>
              </w:rPr>
              <w:tab/>
            </w:r>
            <w:r>
              <w:rPr>
                <w:noProof/>
                <w:webHidden/>
              </w:rPr>
              <w:fldChar w:fldCharType="begin"/>
            </w:r>
            <w:r>
              <w:rPr>
                <w:noProof/>
                <w:webHidden/>
              </w:rPr>
              <w:instrText xml:space="preserve"> PAGEREF _Toc175333772 \h </w:instrText>
            </w:r>
            <w:r>
              <w:rPr>
                <w:noProof/>
                <w:webHidden/>
              </w:rPr>
            </w:r>
            <w:r>
              <w:rPr>
                <w:noProof/>
                <w:webHidden/>
              </w:rPr>
              <w:fldChar w:fldCharType="separate"/>
            </w:r>
            <w:r>
              <w:rPr>
                <w:noProof/>
                <w:webHidden/>
              </w:rPr>
              <w:t>16</w:t>
            </w:r>
            <w:r>
              <w:rPr>
                <w:noProof/>
                <w:webHidden/>
              </w:rPr>
              <w:fldChar w:fldCharType="end"/>
            </w:r>
          </w:hyperlink>
        </w:p>
        <w:p w14:paraId="014CE161" w14:textId="41471A6B"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3" w:history="1">
            <w:r w:rsidRPr="00AA6844">
              <w:rPr>
                <w:rStyle w:val="Hiperpovezava"/>
                <w:noProof/>
              </w:rPr>
              <w:t>4.2.11</w:t>
            </w:r>
            <w:r>
              <w:rPr>
                <w:rFonts w:asciiTheme="minorHAnsi" w:hAnsiTheme="minorHAnsi"/>
                <w:noProof/>
                <w:kern w:val="2"/>
                <w:sz w:val="22"/>
                <w:lang w:val="en-GB" w:eastAsia="en-GB"/>
                <w14:ligatures w14:val="standardContextual"/>
              </w:rPr>
              <w:tab/>
            </w:r>
            <w:r w:rsidRPr="00AA6844">
              <w:rPr>
                <w:rStyle w:val="Hiperpovezava"/>
                <w:noProof/>
              </w:rPr>
              <w:t>&lt;&lt; Dostop do učnih enot in gradiv &gt;&gt;</w:t>
            </w:r>
            <w:r>
              <w:rPr>
                <w:noProof/>
                <w:webHidden/>
              </w:rPr>
              <w:tab/>
            </w:r>
            <w:r>
              <w:rPr>
                <w:noProof/>
                <w:webHidden/>
              </w:rPr>
              <w:fldChar w:fldCharType="begin"/>
            </w:r>
            <w:r>
              <w:rPr>
                <w:noProof/>
                <w:webHidden/>
              </w:rPr>
              <w:instrText xml:space="preserve"> PAGEREF _Toc175333773 \h </w:instrText>
            </w:r>
            <w:r>
              <w:rPr>
                <w:noProof/>
                <w:webHidden/>
              </w:rPr>
            </w:r>
            <w:r>
              <w:rPr>
                <w:noProof/>
                <w:webHidden/>
              </w:rPr>
              <w:fldChar w:fldCharType="separate"/>
            </w:r>
            <w:r>
              <w:rPr>
                <w:noProof/>
                <w:webHidden/>
              </w:rPr>
              <w:t>17</w:t>
            </w:r>
            <w:r>
              <w:rPr>
                <w:noProof/>
                <w:webHidden/>
              </w:rPr>
              <w:fldChar w:fldCharType="end"/>
            </w:r>
          </w:hyperlink>
        </w:p>
        <w:p w14:paraId="7D6EED6C" w14:textId="3FA50C7D"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4" w:history="1">
            <w:r w:rsidRPr="00AA6844">
              <w:rPr>
                <w:rStyle w:val="Hiperpovezava"/>
                <w:noProof/>
              </w:rPr>
              <w:t>4.2.12</w:t>
            </w:r>
            <w:r>
              <w:rPr>
                <w:rFonts w:asciiTheme="minorHAnsi" w:hAnsiTheme="minorHAnsi"/>
                <w:noProof/>
                <w:kern w:val="2"/>
                <w:sz w:val="22"/>
                <w:lang w:val="en-GB" w:eastAsia="en-GB"/>
                <w14:ligatures w14:val="standardContextual"/>
              </w:rPr>
              <w:tab/>
            </w:r>
            <w:r w:rsidRPr="00AA6844">
              <w:rPr>
                <w:rStyle w:val="Hiperpovezava"/>
                <w:noProof/>
              </w:rPr>
              <w:t>&lt;&lt; Odgovarjanje na vprašanja &gt;&gt;</w:t>
            </w:r>
            <w:r>
              <w:rPr>
                <w:noProof/>
                <w:webHidden/>
              </w:rPr>
              <w:tab/>
            </w:r>
            <w:r>
              <w:rPr>
                <w:noProof/>
                <w:webHidden/>
              </w:rPr>
              <w:fldChar w:fldCharType="begin"/>
            </w:r>
            <w:r>
              <w:rPr>
                <w:noProof/>
                <w:webHidden/>
              </w:rPr>
              <w:instrText xml:space="preserve"> PAGEREF _Toc175333774 \h </w:instrText>
            </w:r>
            <w:r>
              <w:rPr>
                <w:noProof/>
                <w:webHidden/>
              </w:rPr>
            </w:r>
            <w:r>
              <w:rPr>
                <w:noProof/>
                <w:webHidden/>
              </w:rPr>
              <w:fldChar w:fldCharType="separate"/>
            </w:r>
            <w:r>
              <w:rPr>
                <w:noProof/>
                <w:webHidden/>
              </w:rPr>
              <w:t>18</w:t>
            </w:r>
            <w:r>
              <w:rPr>
                <w:noProof/>
                <w:webHidden/>
              </w:rPr>
              <w:fldChar w:fldCharType="end"/>
            </w:r>
          </w:hyperlink>
        </w:p>
        <w:p w14:paraId="2397485D" w14:textId="4E7D2FFB"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5" w:history="1">
            <w:r w:rsidRPr="00AA6844">
              <w:rPr>
                <w:rStyle w:val="Hiperpovezava"/>
                <w:noProof/>
              </w:rPr>
              <w:t>4.2.13</w:t>
            </w:r>
            <w:r>
              <w:rPr>
                <w:rFonts w:asciiTheme="minorHAnsi" w:hAnsiTheme="minorHAnsi"/>
                <w:noProof/>
                <w:kern w:val="2"/>
                <w:sz w:val="22"/>
                <w:lang w:val="en-GB" w:eastAsia="en-GB"/>
                <w14:ligatures w14:val="standardContextual"/>
              </w:rPr>
              <w:tab/>
            </w:r>
            <w:r w:rsidRPr="00AA6844">
              <w:rPr>
                <w:rStyle w:val="Hiperpovezava"/>
                <w:noProof/>
              </w:rPr>
              <w:t>&lt;&lt; Ustvarjanje odgovorov z umetno inteligenco &gt;&gt;</w:t>
            </w:r>
            <w:r>
              <w:rPr>
                <w:noProof/>
                <w:webHidden/>
              </w:rPr>
              <w:tab/>
            </w:r>
            <w:r>
              <w:rPr>
                <w:noProof/>
                <w:webHidden/>
              </w:rPr>
              <w:fldChar w:fldCharType="begin"/>
            </w:r>
            <w:r>
              <w:rPr>
                <w:noProof/>
                <w:webHidden/>
              </w:rPr>
              <w:instrText xml:space="preserve"> PAGEREF _Toc175333775 \h </w:instrText>
            </w:r>
            <w:r>
              <w:rPr>
                <w:noProof/>
                <w:webHidden/>
              </w:rPr>
            </w:r>
            <w:r>
              <w:rPr>
                <w:noProof/>
                <w:webHidden/>
              </w:rPr>
              <w:fldChar w:fldCharType="separate"/>
            </w:r>
            <w:r>
              <w:rPr>
                <w:noProof/>
                <w:webHidden/>
              </w:rPr>
              <w:t>19</w:t>
            </w:r>
            <w:r>
              <w:rPr>
                <w:noProof/>
                <w:webHidden/>
              </w:rPr>
              <w:fldChar w:fldCharType="end"/>
            </w:r>
          </w:hyperlink>
        </w:p>
        <w:p w14:paraId="7DBFEE06" w14:textId="1AC7DBD9"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6" w:history="1">
            <w:r w:rsidRPr="00AA6844">
              <w:rPr>
                <w:rStyle w:val="Hiperpovezava"/>
                <w:noProof/>
              </w:rPr>
              <w:t>4.2.14</w:t>
            </w:r>
            <w:r>
              <w:rPr>
                <w:rFonts w:asciiTheme="minorHAnsi" w:hAnsiTheme="minorHAnsi"/>
                <w:noProof/>
                <w:kern w:val="2"/>
                <w:sz w:val="22"/>
                <w:lang w:val="en-GB" w:eastAsia="en-GB"/>
                <w14:ligatures w14:val="standardContextual"/>
              </w:rPr>
              <w:tab/>
            </w:r>
            <w:r w:rsidRPr="00AA6844">
              <w:rPr>
                <w:rStyle w:val="Hiperpovezava"/>
                <w:noProof/>
              </w:rPr>
              <w:t>&lt;&lt; Ustvarjanje in posodabljanje matrike znanja &gt;&gt;</w:t>
            </w:r>
            <w:r>
              <w:rPr>
                <w:noProof/>
                <w:webHidden/>
              </w:rPr>
              <w:tab/>
            </w:r>
            <w:r>
              <w:rPr>
                <w:noProof/>
                <w:webHidden/>
              </w:rPr>
              <w:fldChar w:fldCharType="begin"/>
            </w:r>
            <w:r>
              <w:rPr>
                <w:noProof/>
                <w:webHidden/>
              </w:rPr>
              <w:instrText xml:space="preserve"> PAGEREF _Toc175333776 \h </w:instrText>
            </w:r>
            <w:r>
              <w:rPr>
                <w:noProof/>
                <w:webHidden/>
              </w:rPr>
            </w:r>
            <w:r>
              <w:rPr>
                <w:noProof/>
                <w:webHidden/>
              </w:rPr>
              <w:fldChar w:fldCharType="separate"/>
            </w:r>
            <w:r>
              <w:rPr>
                <w:noProof/>
                <w:webHidden/>
              </w:rPr>
              <w:t>20</w:t>
            </w:r>
            <w:r>
              <w:rPr>
                <w:noProof/>
                <w:webHidden/>
              </w:rPr>
              <w:fldChar w:fldCharType="end"/>
            </w:r>
          </w:hyperlink>
        </w:p>
        <w:p w14:paraId="471B5F01" w14:textId="3EA13B1D"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7" w:history="1">
            <w:r w:rsidRPr="00AA6844">
              <w:rPr>
                <w:rStyle w:val="Hiperpovezava"/>
                <w:noProof/>
              </w:rPr>
              <w:t>4.2.15</w:t>
            </w:r>
            <w:r>
              <w:rPr>
                <w:rFonts w:asciiTheme="minorHAnsi" w:hAnsiTheme="minorHAnsi"/>
                <w:noProof/>
                <w:kern w:val="2"/>
                <w:sz w:val="22"/>
                <w:lang w:val="en-GB" w:eastAsia="en-GB"/>
                <w14:ligatures w14:val="standardContextual"/>
              </w:rPr>
              <w:tab/>
            </w:r>
            <w:r w:rsidRPr="00AA6844">
              <w:rPr>
                <w:rStyle w:val="Hiperpovezava"/>
                <w:noProof/>
              </w:rPr>
              <w:t>&lt;&lt; Analiza odgovorov &gt;&gt;</w:t>
            </w:r>
            <w:r>
              <w:rPr>
                <w:noProof/>
                <w:webHidden/>
              </w:rPr>
              <w:tab/>
            </w:r>
            <w:r>
              <w:rPr>
                <w:noProof/>
                <w:webHidden/>
              </w:rPr>
              <w:fldChar w:fldCharType="begin"/>
            </w:r>
            <w:r>
              <w:rPr>
                <w:noProof/>
                <w:webHidden/>
              </w:rPr>
              <w:instrText xml:space="preserve"> PAGEREF _Toc175333777 \h </w:instrText>
            </w:r>
            <w:r>
              <w:rPr>
                <w:noProof/>
                <w:webHidden/>
              </w:rPr>
            </w:r>
            <w:r>
              <w:rPr>
                <w:noProof/>
                <w:webHidden/>
              </w:rPr>
              <w:fldChar w:fldCharType="separate"/>
            </w:r>
            <w:r>
              <w:rPr>
                <w:noProof/>
                <w:webHidden/>
              </w:rPr>
              <w:t>20</w:t>
            </w:r>
            <w:r>
              <w:rPr>
                <w:noProof/>
                <w:webHidden/>
              </w:rPr>
              <w:fldChar w:fldCharType="end"/>
            </w:r>
          </w:hyperlink>
        </w:p>
        <w:p w14:paraId="001888E7" w14:textId="3BD63637"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78" w:history="1">
            <w:r w:rsidRPr="00AA6844">
              <w:rPr>
                <w:rStyle w:val="Hiperpovezava"/>
                <w:noProof/>
              </w:rPr>
              <w:t>4.3</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Funkcionalnosti</w:t>
            </w:r>
            <w:r>
              <w:rPr>
                <w:noProof/>
                <w:webHidden/>
              </w:rPr>
              <w:tab/>
            </w:r>
            <w:r>
              <w:rPr>
                <w:noProof/>
                <w:webHidden/>
              </w:rPr>
              <w:fldChar w:fldCharType="begin"/>
            </w:r>
            <w:r>
              <w:rPr>
                <w:noProof/>
                <w:webHidden/>
              </w:rPr>
              <w:instrText xml:space="preserve"> PAGEREF _Toc175333778 \h </w:instrText>
            </w:r>
            <w:r>
              <w:rPr>
                <w:noProof/>
                <w:webHidden/>
              </w:rPr>
            </w:r>
            <w:r>
              <w:rPr>
                <w:noProof/>
                <w:webHidden/>
              </w:rPr>
              <w:fldChar w:fldCharType="separate"/>
            </w:r>
            <w:r>
              <w:rPr>
                <w:noProof/>
                <w:webHidden/>
              </w:rPr>
              <w:t>21</w:t>
            </w:r>
            <w:r>
              <w:rPr>
                <w:noProof/>
                <w:webHidden/>
              </w:rPr>
              <w:fldChar w:fldCharType="end"/>
            </w:r>
          </w:hyperlink>
        </w:p>
        <w:p w14:paraId="4848A9BC" w14:textId="3E736C8D"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79" w:history="1">
            <w:r w:rsidRPr="00AA6844">
              <w:rPr>
                <w:rStyle w:val="Hiperpovezava"/>
                <w:noProof/>
              </w:rPr>
              <w:t>4.4</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Odzivnost in dostopnost</w:t>
            </w:r>
            <w:r>
              <w:rPr>
                <w:noProof/>
                <w:webHidden/>
              </w:rPr>
              <w:tab/>
            </w:r>
            <w:r>
              <w:rPr>
                <w:noProof/>
                <w:webHidden/>
              </w:rPr>
              <w:fldChar w:fldCharType="begin"/>
            </w:r>
            <w:r>
              <w:rPr>
                <w:noProof/>
                <w:webHidden/>
              </w:rPr>
              <w:instrText xml:space="preserve"> PAGEREF _Toc175333779 \h </w:instrText>
            </w:r>
            <w:r>
              <w:rPr>
                <w:noProof/>
                <w:webHidden/>
              </w:rPr>
            </w:r>
            <w:r>
              <w:rPr>
                <w:noProof/>
                <w:webHidden/>
              </w:rPr>
              <w:fldChar w:fldCharType="separate"/>
            </w:r>
            <w:r>
              <w:rPr>
                <w:noProof/>
                <w:webHidden/>
              </w:rPr>
              <w:t>24</w:t>
            </w:r>
            <w:r>
              <w:rPr>
                <w:noProof/>
                <w:webHidden/>
              </w:rPr>
              <w:fldChar w:fldCharType="end"/>
            </w:r>
          </w:hyperlink>
        </w:p>
        <w:p w14:paraId="26A46465" w14:textId="64BCA686"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0" w:history="1">
            <w:r w:rsidRPr="00AA6844">
              <w:rPr>
                <w:rStyle w:val="Hiperpovezava"/>
                <w:noProof/>
              </w:rPr>
              <w:t>4.5</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Vloge in funkcije</w:t>
            </w:r>
            <w:r>
              <w:rPr>
                <w:noProof/>
                <w:webHidden/>
              </w:rPr>
              <w:tab/>
            </w:r>
            <w:r>
              <w:rPr>
                <w:noProof/>
                <w:webHidden/>
              </w:rPr>
              <w:fldChar w:fldCharType="begin"/>
            </w:r>
            <w:r>
              <w:rPr>
                <w:noProof/>
                <w:webHidden/>
              </w:rPr>
              <w:instrText xml:space="preserve"> PAGEREF _Toc175333780 \h </w:instrText>
            </w:r>
            <w:r>
              <w:rPr>
                <w:noProof/>
                <w:webHidden/>
              </w:rPr>
            </w:r>
            <w:r>
              <w:rPr>
                <w:noProof/>
                <w:webHidden/>
              </w:rPr>
              <w:fldChar w:fldCharType="separate"/>
            </w:r>
            <w:r>
              <w:rPr>
                <w:noProof/>
                <w:webHidden/>
              </w:rPr>
              <w:t>24</w:t>
            </w:r>
            <w:r>
              <w:rPr>
                <w:noProof/>
                <w:webHidden/>
              </w:rPr>
              <w:fldChar w:fldCharType="end"/>
            </w:r>
          </w:hyperlink>
        </w:p>
        <w:p w14:paraId="0BAC48AB" w14:textId="2D6F5A9E" w:rsidR="006E37AA" w:rsidRDefault="006E37AA"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81" w:history="1">
            <w:r w:rsidRPr="00AA6844">
              <w:rPr>
                <w:rStyle w:val="Hiperpovezava"/>
                <w:noProof/>
              </w:rPr>
              <w:t>5</w:t>
            </w:r>
            <w:r>
              <w:rPr>
                <w:rFonts w:asciiTheme="minorHAnsi" w:hAnsiTheme="minorHAnsi"/>
                <w:noProof/>
                <w:kern w:val="2"/>
                <w:sz w:val="22"/>
                <w:lang w:val="en-GB" w:eastAsia="en-GB"/>
                <w14:ligatures w14:val="standardContextual"/>
              </w:rPr>
              <w:tab/>
            </w:r>
            <w:r w:rsidRPr="00AA6844">
              <w:rPr>
                <w:rStyle w:val="Hiperpovezava"/>
                <w:noProof/>
              </w:rPr>
              <w:t>Arhitektura</w:t>
            </w:r>
            <w:r>
              <w:rPr>
                <w:noProof/>
                <w:webHidden/>
              </w:rPr>
              <w:tab/>
            </w:r>
            <w:r>
              <w:rPr>
                <w:noProof/>
                <w:webHidden/>
              </w:rPr>
              <w:fldChar w:fldCharType="begin"/>
            </w:r>
            <w:r>
              <w:rPr>
                <w:noProof/>
                <w:webHidden/>
              </w:rPr>
              <w:instrText xml:space="preserve"> PAGEREF _Toc175333781 \h </w:instrText>
            </w:r>
            <w:r>
              <w:rPr>
                <w:noProof/>
                <w:webHidden/>
              </w:rPr>
            </w:r>
            <w:r>
              <w:rPr>
                <w:noProof/>
                <w:webHidden/>
              </w:rPr>
              <w:fldChar w:fldCharType="separate"/>
            </w:r>
            <w:r>
              <w:rPr>
                <w:noProof/>
                <w:webHidden/>
              </w:rPr>
              <w:t>26</w:t>
            </w:r>
            <w:r>
              <w:rPr>
                <w:noProof/>
                <w:webHidden/>
              </w:rPr>
              <w:fldChar w:fldCharType="end"/>
            </w:r>
          </w:hyperlink>
        </w:p>
        <w:p w14:paraId="6B6C70A8" w14:textId="44D6FB32"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2" w:history="1">
            <w:r w:rsidRPr="00AA6844">
              <w:rPr>
                <w:rStyle w:val="Hiperpovezava"/>
                <w:noProof/>
              </w:rPr>
              <w:t>5.1</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Uporabniški vmesnik in vmesnik obličja</w:t>
            </w:r>
            <w:r>
              <w:rPr>
                <w:noProof/>
                <w:webHidden/>
              </w:rPr>
              <w:tab/>
            </w:r>
            <w:r>
              <w:rPr>
                <w:noProof/>
                <w:webHidden/>
              </w:rPr>
              <w:fldChar w:fldCharType="begin"/>
            </w:r>
            <w:r>
              <w:rPr>
                <w:noProof/>
                <w:webHidden/>
              </w:rPr>
              <w:instrText xml:space="preserve"> PAGEREF _Toc175333782 \h </w:instrText>
            </w:r>
            <w:r>
              <w:rPr>
                <w:noProof/>
                <w:webHidden/>
              </w:rPr>
            </w:r>
            <w:r>
              <w:rPr>
                <w:noProof/>
                <w:webHidden/>
              </w:rPr>
              <w:fldChar w:fldCharType="separate"/>
            </w:r>
            <w:r>
              <w:rPr>
                <w:noProof/>
                <w:webHidden/>
              </w:rPr>
              <w:t>26</w:t>
            </w:r>
            <w:r>
              <w:rPr>
                <w:noProof/>
                <w:webHidden/>
              </w:rPr>
              <w:fldChar w:fldCharType="end"/>
            </w:r>
          </w:hyperlink>
        </w:p>
        <w:p w14:paraId="3A2AC123" w14:textId="5D17CACD"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3" w:history="1">
            <w:r w:rsidRPr="00AA6844">
              <w:rPr>
                <w:rStyle w:val="Hiperpovezava"/>
                <w:noProof/>
              </w:rPr>
              <w:t>5.2</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Komponente zalednega dela</w:t>
            </w:r>
            <w:r>
              <w:rPr>
                <w:noProof/>
                <w:webHidden/>
              </w:rPr>
              <w:tab/>
            </w:r>
            <w:r>
              <w:rPr>
                <w:noProof/>
                <w:webHidden/>
              </w:rPr>
              <w:fldChar w:fldCharType="begin"/>
            </w:r>
            <w:r>
              <w:rPr>
                <w:noProof/>
                <w:webHidden/>
              </w:rPr>
              <w:instrText xml:space="preserve"> PAGEREF _Toc175333783 \h </w:instrText>
            </w:r>
            <w:r>
              <w:rPr>
                <w:noProof/>
                <w:webHidden/>
              </w:rPr>
            </w:r>
            <w:r>
              <w:rPr>
                <w:noProof/>
                <w:webHidden/>
              </w:rPr>
              <w:fldChar w:fldCharType="separate"/>
            </w:r>
            <w:r>
              <w:rPr>
                <w:noProof/>
                <w:webHidden/>
              </w:rPr>
              <w:t>26</w:t>
            </w:r>
            <w:r>
              <w:rPr>
                <w:noProof/>
                <w:webHidden/>
              </w:rPr>
              <w:fldChar w:fldCharType="end"/>
            </w:r>
          </w:hyperlink>
        </w:p>
        <w:p w14:paraId="154028F8" w14:textId="2781A4A4"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4" w:history="1">
            <w:r w:rsidRPr="00AA6844">
              <w:rPr>
                <w:rStyle w:val="Hiperpovezava"/>
                <w:noProof/>
              </w:rPr>
              <w:t>5.3</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Integracija umetne inteligence</w:t>
            </w:r>
            <w:r>
              <w:rPr>
                <w:noProof/>
                <w:webHidden/>
              </w:rPr>
              <w:tab/>
            </w:r>
            <w:r>
              <w:rPr>
                <w:noProof/>
                <w:webHidden/>
              </w:rPr>
              <w:fldChar w:fldCharType="begin"/>
            </w:r>
            <w:r>
              <w:rPr>
                <w:noProof/>
                <w:webHidden/>
              </w:rPr>
              <w:instrText xml:space="preserve"> PAGEREF _Toc175333784 \h </w:instrText>
            </w:r>
            <w:r>
              <w:rPr>
                <w:noProof/>
                <w:webHidden/>
              </w:rPr>
            </w:r>
            <w:r>
              <w:rPr>
                <w:noProof/>
                <w:webHidden/>
              </w:rPr>
              <w:fldChar w:fldCharType="separate"/>
            </w:r>
            <w:r>
              <w:rPr>
                <w:noProof/>
                <w:webHidden/>
              </w:rPr>
              <w:t>26</w:t>
            </w:r>
            <w:r>
              <w:rPr>
                <w:noProof/>
                <w:webHidden/>
              </w:rPr>
              <w:fldChar w:fldCharType="end"/>
            </w:r>
          </w:hyperlink>
        </w:p>
        <w:p w14:paraId="59706FFC" w14:textId="51424156"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5" w:history="1">
            <w:r w:rsidRPr="00AA6844">
              <w:rPr>
                <w:rStyle w:val="Hiperpovezava"/>
                <w:noProof/>
              </w:rPr>
              <w:t>5.4</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Deployment</w:t>
            </w:r>
            <w:r>
              <w:rPr>
                <w:noProof/>
                <w:webHidden/>
              </w:rPr>
              <w:tab/>
            </w:r>
            <w:r>
              <w:rPr>
                <w:noProof/>
                <w:webHidden/>
              </w:rPr>
              <w:fldChar w:fldCharType="begin"/>
            </w:r>
            <w:r>
              <w:rPr>
                <w:noProof/>
                <w:webHidden/>
              </w:rPr>
              <w:instrText xml:space="preserve"> PAGEREF _Toc175333785 \h </w:instrText>
            </w:r>
            <w:r>
              <w:rPr>
                <w:noProof/>
                <w:webHidden/>
              </w:rPr>
            </w:r>
            <w:r>
              <w:rPr>
                <w:noProof/>
                <w:webHidden/>
              </w:rPr>
              <w:fldChar w:fldCharType="separate"/>
            </w:r>
            <w:r>
              <w:rPr>
                <w:noProof/>
                <w:webHidden/>
              </w:rPr>
              <w:t>26</w:t>
            </w:r>
            <w:r>
              <w:rPr>
                <w:noProof/>
                <w:webHidden/>
              </w:rPr>
              <w:fldChar w:fldCharType="end"/>
            </w:r>
          </w:hyperlink>
        </w:p>
        <w:p w14:paraId="4984F1BC" w14:textId="3A6E6D95" w:rsidR="006E37AA" w:rsidRDefault="006E37AA"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86" w:history="1">
            <w:r w:rsidRPr="00AA6844">
              <w:rPr>
                <w:rStyle w:val="Hiperpovezava"/>
                <w:noProof/>
              </w:rPr>
              <w:t>6</w:t>
            </w:r>
            <w:r>
              <w:rPr>
                <w:rFonts w:asciiTheme="minorHAnsi" w:hAnsiTheme="minorHAnsi"/>
                <w:noProof/>
                <w:kern w:val="2"/>
                <w:sz w:val="22"/>
                <w:lang w:val="en-GB" w:eastAsia="en-GB"/>
                <w14:ligatures w14:val="standardContextual"/>
              </w:rPr>
              <w:tab/>
            </w:r>
            <w:r w:rsidRPr="00AA6844">
              <w:rPr>
                <w:rStyle w:val="Hiperpovezava"/>
                <w:noProof/>
              </w:rPr>
              <w:t>Tehnologije</w:t>
            </w:r>
            <w:r>
              <w:rPr>
                <w:noProof/>
                <w:webHidden/>
              </w:rPr>
              <w:tab/>
            </w:r>
            <w:r>
              <w:rPr>
                <w:noProof/>
                <w:webHidden/>
              </w:rPr>
              <w:fldChar w:fldCharType="begin"/>
            </w:r>
            <w:r>
              <w:rPr>
                <w:noProof/>
                <w:webHidden/>
              </w:rPr>
              <w:instrText xml:space="preserve"> PAGEREF _Toc175333786 \h </w:instrText>
            </w:r>
            <w:r>
              <w:rPr>
                <w:noProof/>
                <w:webHidden/>
              </w:rPr>
            </w:r>
            <w:r>
              <w:rPr>
                <w:noProof/>
                <w:webHidden/>
              </w:rPr>
              <w:fldChar w:fldCharType="separate"/>
            </w:r>
            <w:r>
              <w:rPr>
                <w:noProof/>
                <w:webHidden/>
              </w:rPr>
              <w:t>27</w:t>
            </w:r>
            <w:r>
              <w:rPr>
                <w:noProof/>
                <w:webHidden/>
              </w:rPr>
              <w:fldChar w:fldCharType="end"/>
            </w:r>
          </w:hyperlink>
        </w:p>
        <w:p w14:paraId="0C3A9550" w14:textId="34A46489"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7" w:history="1">
            <w:r w:rsidRPr="00AA6844">
              <w:rPr>
                <w:rStyle w:val="Hiperpovezava"/>
                <w:noProof/>
              </w:rPr>
              <w:t>6.1</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Openai</w:t>
            </w:r>
            <w:r>
              <w:rPr>
                <w:noProof/>
                <w:webHidden/>
              </w:rPr>
              <w:tab/>
            </w:r>
            <w:r>
              <w:rPr>
                <w:noProof/>
                <w:webHidden/>
              </w:rPr>
              <w:fldChar w:fldCharType="begin"/>
            </w:r>
            <w:r>
              <w:rPr>
                <w:noProof/>
                <w:webHidden/>
              </w:rPr>
              <w:instrText xml:space="preserve"> PAGEREF _Toc175333787 \h </w:instrText>
            </w:r>
            <w:r>
              <w:rPr>
                <w:noProof/>
                <w:webHidden/>
              </w:rPr>
            </w:r>
            <w:r>
              <w:rPr>
                <w:noProof/>
                <w:webHidden/>
              </w:rPr>
              <w:fldChar w:fldCharType="separate"/>
            </w:r>
            <w:r>
              <w:rPr>
                <w:noProof/>
                <w:webHidden/>
              </w:rPr>
              <w:t>27</w:t>
            </w:r>
            <w:r>
              <w:rPr>
                <w:noProof/>
                <w:webHidden/>
              </w:rPr>
              <w:fldChar w:fldCharType="end"/>
            </w:r>
          </w:hyperlink>
        </w:p>
        <w:p w14:paraId="3E7ED3A3" w14:textId="242F77E5"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8" w:history="1">
            <w:r w:rsidRPr="00AA6844">
              <w:rPr>
                <w:rStyle w:val="Hiperpovezava"/>
                <w:noProof/>
              </w:rPr>
              <w:t>6.2</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Python</w:t>
            </w:r>
            <w:r>
              <w:rPr>
                <w:noProof/>
                <w:webHidden/>
              </w:rPr>
              <w:tab/>
            </w:r>
            <w:r>
              <w:rPr>
                <w:noProof/>
                <w:webHidden/>
              </w:rPr>
              <w:fldChar w:fldCharType="begin"/>
            </w:r>
            <w:r>
              <w:rPr>
                <w:noProof/>
                <w:webHidden/>
              </w:rPr>
              <w:instrText xml:space="preserve"> PAGEREF _Toc175333788 \h </w:instrText>
            </w:r>
            <w:r>
              <w:rPr>
                <w:noProof/>
                <w:webHidden/>
              </w:rPr>
            </w:r>
            <w:r>
              <w:rPr>
                <w:noProof/>
                <w:webHidden/>
              </w:rPr>
              <w:fldChar w:fldCharType="separate"/>
            </w:r>
            <w:r>
              <w:rPr>
                <w:noProof/>
                <w:webHidden/>
              </w:rPr>
              <w:t>28</w:t>
            </w:r>
            <w:r>
              <w:rPr>
                <w:noProof/>
                <w:webHidden/>
              </w:rPr>
              <w:fldChar w:fldCharType="end"/>
            </w:r>
          </w:hyperlink>
        </w:p>
        <w:p w14:paraId="2289E930" w14:textId="59D171C2"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9" w:history="1">
            <w:r w:rsidRPr="00AA6844">
              <w:rPr>
                <w:rStyle w:val="Hiperpovezava"/>
                <w:noProof/>
              </w:rPr>
              <w:t>6.3</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Firebase</w:t>
            </w:r>
            <w:r>
              <w:rPr>
                <w:noProof/>
                <w:webHidden/>
              </w:rPr>
              <w:tab/>
            </w:r>
            <w:r>
              <w:rPr>
                <w:noProof/>
                <w:webHidden/>
              </w:rPr>
              <w:fldChar w:fldCharType="begin"/>
            </w:r>
            <w:r>
              <w:rPr>
                <w:noProof/>
                <w:webHidden/>
              </w:rPr>
              <w:instrText xml:space="preserve"> PAGEREF _Toc175333789 \h </w:instrText>
            </w:r>
            <w:r>
              <w:rPr>
                <w:noProof/>
                <w:webHidden/>
              </w:rPr>
            </w:r>
            <w:r>
              <w:rPr>
                <w:noProof/>
                <w:webHidden/>
              </w:rPr>
              <w:fldChar w:fldCharType="separate"/>
            </w:r>
            <w:r>
              <w:rPr>
                <w:noProof/>
                <w:webHidden/>
              </w:rPr>
              <w:t>28</w:t>
            </w:r>
            <w:r>
              <w:rPr>
                <w:noProof/>
                <w:webHidden/>
              </w:rPr>
              <w:fldChar w:fldCharType="end"/>
            </w:r>
          </w:hyperlink>
        </w:p>
        <w:p w14:paraId="1FC3892B" w14:textId="70A3F07C"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0" w:history="1">
            <w:r w:rsidRPr="00AA6844">
              <w:rPr>
                <w:rStyle w:val="Hiperpovezava"/>
                <w:noProof/>
              </w:rPr>
              <w:t>6.4</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Express Js</w:t>
            </w:r>
            <w:r>
              <w:rPr>
                <w:noProof/>
                <w:webHidden/>
              </w:rPr>
              <w:tab/>
            </w:r>
            <w:r>
              <w:rPr>
                <w:noProof/>
                <w:webHidden/>
              </w:rPr>
              <w:fldChar w:fldCharType="begin"/>
            </w:r>
            <w:r>
              <w:rPr>
                <w:noProof/>
                <w:webHidden/>
              </w:rPr>
              <w:instrText xml:space="preserve"> PAGEREF _Toc175333790 \h </w:instrText>
            </w:r>
            <w:r>
              <w:rPr>
                <w:noProof/>
                <w:webHidden/>
              </w:rPr>
            </w:r>
            <w:r>
              <w:rPr>
                <w:noProof/>
                <w:webHidden/>
              </w:rPr>
              <w:fldChar w:fldCharType="separate"/>
            </w:r>
            <w:r>
              <w:rPr>
                <w:noProof/>
                <w:webHidden/>
              </w:rPr>
              <w:t>28</w:t>
            </w:r>
            <w:r>
              <w:rPr>
                <w:noProof/>
                <w:webHidden/>
              </w:rPr>
              <w:fldChar w:fldCharType="end"/>
            </w:r>
          </w:hyperlink>
        </w:p>
        <w:p w14:paraId="2B71E8F9" w14:textId="3C6D9D11"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1" w:history="1">
            <w:r w:rsidRPr="00AA6844">
              <w:rPr>
                <w:rStyle w:val="Hiperpovezava"/>
                <w:noProof/>
              </w:rPr>
              <w:t>6.5</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Vite</w:t>
            </w:r>
            <w:r>
              <w:rPr>
                <w:noProof/>
                <w:webHidden/>
              </w:rPr>
              <w:tab/>
            </w:r>
            <w:r>
              <w:rPr>
                <w:noProof/>
                <w:webHidden/>
              </w:rPr>
              <w:fldChar w:fldCharType="begin"/>
            </w:r>
            <w:r>
              <w:rPr>
                <w:noProof/>
                <w:webHidden/>
              </w:rPr>
              <w:instrText xml:space="preserve"> PAGEREF _Toc175333791 \h </w:instrText>
            </w:r>
            <w:r>
              <w:rPr>
                <w:noProof/>
                <w:webHidden/>
              </w:rPr>
            </w:r>
            <w:r>
              <w:rPr>
                <w:noProof/>
                <w:webHidden/>
              </w:rPr>
              <w:fldChar w:fldCharType="separate"/>
            </w:r>
            <w:r>
              <w:rPr>
                <w:noProof/>
                <w:webHidden/>
              </w:rPr>
              <w:t>28</w:t>
            </w:r>
            <w:r>
              <w:rPr>
                <w:noProof/>
                <w:webHidden/>
              </w:rPr>
              <w:fldChar w:fldCharType="end"/>
            </w:r>
          </w:hyperlink>
        </w:p>
        <w:p w14:paraId="4C0374B1" w14:textId="36AA9ABC"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2" w:history="1">
            <w:r w:rsidRPr="00AA6844">
              <w:rPr>
                <w:rStyle w:val="Hiperpovezava"/>
                <w:noProof/>
              </w:rPr>
              <w:t>6.6</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React Jsx</w:t>
            </w:r>
            <w:r>
              <w:rPr>
                <w:noProof/>
                <w:webHidden/>
              </w:rPr>
              <w:tab/>
            </w:r>
            <w:r>
              <w:rPr>
                <w:noProof/>
                <w:webHidden/>
              </w:rPr>
              <w:fldChar w:fldCharType="begin"/>
            </w:r>
            <w:r>
              <w:rPr>
                <w:noProof/>
                <w:webHidden/>
              </w:rPr>
              <w:instrText xml:space="preserve"> PAGEREF _Toc175333792 \h </w:instrText>
            </w:r>
            <w:r>
              <w:rPr>
                <w:noProof/>
                <w:webHidden/>
              </w:rPr>
            </w:r>
            <w:r>
              <w:rPr>
                <w:noProof/>
                <w:webHidden/>
              </w:rPr>
              <w:fldChar w:fldCharType="separate"/>
            </w:r>
            <w:r>
              <w:rPr>
                <w:noProof/>
                <w:webHidden/>
              </w:rPr>
              <w:t>28</w:t>
            </w:r>
            <w:r>
              <w:rPr>
                <w:noProof/>
                <w:webHidden/>
              </w:rPr>
              <w:fldChar w:fldCharType="end"/>
            </w:r>
          </w:hyperlink>
        </w:p>
        <w:p w14:paraId="3BA09B25" w14:textId="7DEFC8E3" w:rsidR="006E37AA" w:rsidRDefault="006E37AA"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93" w:history="1">
            <w:r w:rsidRPr="00AA6844">
              <w:rPr>
                <w:rStyle w:val="Hiperpovezava"/>
                <w:noProof/>
              </w:rPr>
              <w:t>7</w:t>
            </w:r>
            <w:r>
              <w:rPr>
                <w:rFonts w:asciiTheme="minorHAnsi" w:hAnsiTheme="minorHAnsi"/>
                <w:noProof/>
                <w:kern w:val="2"/>
                <w:sz w:val="22"/>
                <w:lang w:val="en-GB" w:eastAsia="en-GB"/>
                <w14:ligatures w14:val="standardContextual"/>
              </w:rPr>
              <w:tab/>
            </w:r>
            <w:r w:rsidRPr="00AA6844">
              <w:rPr>
                <w:rStyle w:val="Hiperpovezava"/>
                <w:noProof/>
              </w:rPr>
              <w:t>Struktura podatkovne baze (NoSql)</w:t>
            </w:r>
            <w:r>
              <w:rPr>
                <w:noProof/>
                <w:webHidden/>
              </w:rPr>
              <w:tab/>
            </w:r>
            <w:r>
              <w:rPr>
                <w:noProof/>
                <w:webHidden/>
              </w:rPr>
              <w:fldChar w:fldCharType="begin"/>
            </w:r>
            <w:r>
              <w:rPr>
                <w:noProof/>
                <w:webHidden/>
              </w:rPr>
              <w:instrText xml:space="preserve"> PAGEREF _Toc175333793 \h </w:instrText>
            </w:r>
            <w:r>
              <w:rPr>
                <w:noProof/>
                <w:webHidden/>
              </w:rPr>
            </w:r>
            <w:r>
              <w:rPr>
                <w:noProof/>
                <w:webHidden/>
              </w:rPr>
              <w:fldChar w:fldCharType="separate"/>
            </w:r>
            <w:r>
              <w:rPr>
                <w:noProof/>
                <w:webHidden/>
              </w:rPr>
              <w:t>29</w:t>
            </w:r>
            <w:r>
              <w:rPr>
                <w:noProof/>
                <w:webHidden/>
              </w:rPr>
              <w:fldChar w:fldCharType="end"/>
            </w:r>
          </w:hyperlink>
        </w:p>
        <w:p w14:paraId="1B6CA30D" w14:textId="3D9B50C3"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4" w:history="1">
            <w:r w:rsidRPr="00AA6844">
              <w:rPr>
                <w:rStyle w:val="Hiperpovezava"/>
                <w:noProof/>
              </w:rPr>
              <w:t>7.1</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Entitetno-relacijski model</w:t>
            </w:r>
            <w:r>
              <w:rPr>
                <w:noProof/>
                <w:webHidden/>
              </w:rPr>
              <w:tab/>
            </w:r>
            <w:r>
              <w:rPr>
                <w:noProof/>
                <w:webHidden/>
              </w:rPr>
              <w:fldChar w:fldCharType="begin"/>
            </w:r>
            <w:r>
              <w:rPr>
                <w:noProof/>
                <w:webHidden/>
              </w:rPr>
              <w:instrText xml:space="preserve"> PAGEREF _Toc175333794 \h </w:instrText>
            </w:r>
            <w:r>
              <w:rPr>
                <w:noProof/>
                <w:webHidden/>
              </w:rPr>
            </w:r>
            <w:r>
              <w:rPr>
                <w:noProof/>
                <w:webHidden/>
              </w:rPr>
              <w:fldChar w:fldCharType="separate"/>
            </w:r>
            <w:r>
              <w:rPr>
                <w:noProof/>
                <w:webHidden/>
              </w:rPr>
              <w:t>29</w:t>
            </w:r>
            <w:r>
              <w:rPr>
                <w:noProof/>
                <w:webHidden/>
              </w:rPr>
              <w:fldChar w:fldCharType="end"/>
            </w:r>
          </w:hyperlink>
        </w:p>
        <w:p w14:paraId="31B7DD93" w14:textId="35EAC5B7"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5" w:history="1">
            <w:r w:rsidRPr="00AA6844">
              <w:rPr>
                <w:rStyle w:val="Hiperpovezava"/>
                <w:noProof/>
              </w:rPr>
              <w:t>7.2</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Kolekcije in dokumenti v podatkovni bazi</w:t>
            </w:r>
            <w:r>
              <w:rPr>
                <w:noProof/>
                <w:webHidden/>
              </w:rPr>
              <w:tab/>
            </w:r>
            <w:r>
              <w:rPr>
                <w:noProof/>
                <w:webHidden/>
              </w:rPr>
              <w:fldChar w:fldCharType="begin"/>
            </w:r>
            <w:r>
              <w:rPr>
                <w:noProof/>
                <w:webHidden/>
              </w:rPr>
              <w:instrText xml:space="preserve"> PAGEREF _Toc175333795 \h </w:instrText>
            </w:r>
            <w:r>
              <w:rPr>
                <w:noProof/>
                <w:webHidden/>
              </w:rPr>
            </w:r>
            <w:r>
              <w:rPr>
                <w:noProof/>
                <w:webHidden/>
              </w:rPr>
              <w:fldChar w:fldCharType="separate"/>
            </w:r>
            <w:r>
              <w:rPr>
                <w:noProof/>
                <w:webHidden/>
              </w:rPr>
              <w:t>29</w:t>
            </w:r>
            <w:r>
              <w:rPr>
                <w:noProof/>
                <w:webHidden/>
              </w:rPr>
              <w:fldChar w:fldCharType="end"/>
            </w:r>
          </w:hyperlink>
        </w:p>
        <w:p w14:paraId="75BC1E8D" w14:textId="096E0A61" w:rsidR="006E37AA" w:rsidRDefault="006E37AA"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96" w:history="1">
            <w:r w:rsidRPr="00AA6844">
              <w:rPr>
                <w:rStyle w:val="Hiperpovezava"/>
                <w:noProof/>
              </w:rPr>
              <w:t>8</w:t>
            </w:r>
            <w:r>
              <w:rPr>
                <w:rFonts w:asciiTheme="minorHAnsi" w:hAnsiTheme="minorHAnsi"/>
                <w:noProof/>
                <w:kern w:val="2"/>
                <w:sz w:val="22"/>
                <w:lang w:val="en-GB" w:eastAsia="en-GB"/>
                <w14:ligatures w14:val="standardContextual"/>
              </w:rPr>
              <w:tab/>
            </w:r>
            <w:r w:rsidRPr="00AA6844">
              <w:rPr>
                <w:rStyle w:val="Hiperpovezava"/>
                <w:noProof/>
              </w:rPr>
              <w:t>Timsko delo</w:t>
            </w:r>
            <w:r>
              <w:rPr>
                <w:noProof/>
                <w:webHidden/>
              </w:rPr>
              <w:tab/>
            </w:r>
            <w:r>
              <w:rPr>
                <w:noProof/>
                <w:webHidden/>
              </w:rPr>
              <w:fldChar w:fldCharType="begin"/>
            </w:r>
            <w:r>
              <w:rPr>
                <w:noProof/>
                <w:webHidden/>
              </w:rPr>
              <w:instrText xml:space="preserve"> PAGEREF _Toc175333796 \h </w:instrText>
            </w:r>
            <w:r>
              <w:rPr>
                <w:noProof/>
                <w:webHidden/>
              </w:rPr>
            </w:r>
            <w:r>
              <w:rPr>
                <w:noProof/>
                <w:webHidden/>
              </w:rPr>
              <w:fldChar w:fldCharType="separate"/>
            </w:r>
            <w:r>
              <w:rPr>
                <w:noProof/>
                <w:webHidden/>
              </w:rPr>
              <w:t>30</w:t>
            </w:r>
            <w:r>
              <w:rPr>
                <w:noProof/>
                <w:webHidden/>
              </w:rPr>
              <w:fldChar w:fldCharType="end"/>
            </w:r>
          </w:hyperlink>
        </w:p>
        <w:p w14:paraId="4CECF25F" w14:textId="06826D23"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7" w:history="1">
            <w:r w:rsidRPr="00AA6844">
              <w:rPr>
                <w:rStyle w:val="Hiperpovezava"/>
                <w:noProof/>
              </w:rPr>
              <w:t>8.1</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Metodologija</w:t>
            </w:r>
            <w:r>
              <w:rPr>
                <w:noProof/>
                <w:webHidden/>
              </w:rPr>
              <w:tab/>
            </w:r>
            <w:r>
              <w:rPr>
                <w:noProof/>
                <w:webHidden/>
              </w:rPr>
              <w:fldChar w:fldCharType="begin"/>
            </w:r>
            <w:r>
              <w:rPr>
                <w:noProof/>
                <w:webHidden/>
              </w:rPr>
              <w:instrText xml:space="preserve"> PAGEREF _Toc175333797 \h </w:instrText>
            </w:r>
            <w:r>
              <w:rPr>
                <w:noProof/>
                <w:webHidden/>
              </w:rPr>
            </w:r>
            <w:r>
              <w:rPr>
                <w:noProof/>
                <w:webHidden/>
              </w:rPr>
              <w:fldChar w:fldCharType="separate"/>
            </w:r>
            <w:r>
              <w:rPr>
                <w:noProof/>
                <w:webHidden/>
              </w:rPr>
              <w:t>30</w:t>
            </w:r>
            <w:r>
              <w:rPr>
                <w:noProof/>
                <w:webHidden/>
              </w:rPr>
              <w:fldChar w:fldCharType="end"/>
            </w:r>
          </w:hyperlink>
        </w:p>
        <w:p w14:paraId="391AF6C3" w14:textId="4B0B3432"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8" w:history="1">
            <w:r w:rsidRPr="00AA6844">
              <w:rPr>
                <w:rStyle w:val="Hiperpovezava"/>
                <w:noProof/>
              </w:rPr>
              <w:t>8.2</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Komunikacija</w:t>
            </w:r>
            <w:r>
              <w:rPr>
                <w:noProof/>
                <w:webHidden/>
              </w:rPr>
              <w:tab/>
            </w:r>
            <w:r>
              <w:rPr>
                <w:noProof/>
                <w:webHidden/>
              </w:rPr>
              <w:fldChar w:fldCharType="begin"/>
            </w:r>
            <w:r>
              <w:rPr>
                <w:noProof/>
                <w:webHidden/>
              </w:rPr>
              <w:instrText xml:space="preserve"> PAGEREF _Toc175333798 \h </w:instrText>
            </w:r>
            <w:r>
              <w:rPr>
                <w:noProof/>
                <w:webHidden/>
              </w:rPr>
            </w:r>
            <w:r>
              <w:rPr>
                <w:noProof/>
                <w:webHidden/>
              </w:rPr>
              <w:fldChar w:fldCharType="separate"/>
            </w:r>
            <w:r>
              <w:rPr>
                <w:noProof/>
                <w:webHidden/>
              </w:rPr>
              <w:t>30</w:t>
            </w:r>
            <w:r>
              <w:rPr>
                <w:noProof/>
                <w:webHidden/>
              </w:rPr>
              <w:fldChar w:fldCharType="end"/>
            </w:r>
          </w:hyperlink>
        </w:p>
        <w:p w14:paraId="5A795EEB" w14:textId="3E2E75D3"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9" w:history="1">
            <w:r w:rsidRPr="00AA6844">
              <w:rPr>
                <w:rStyle w:val="Hiperpovezava"/>
                <w:noProof/>
              </w:rPr>
              <w:t>8.3</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Postopek sledenja</w:t>
            </w:r>
            <w:r>
              <w:rPr>
                <w:noProof/>
                <w:webHidden/>
              </w:rPr>
              <w:tab/>
            </w:r>
            <w:r>
              <w:rPr>
                <w:noProof/>
                <w:webHidden/>
              </w:rPr>
              <w:fldChar w:fldCharType="begin"/>
            </w:r>
            <w:r>
              <w:rPr>
                <w:noProof/>
                <w:webHidden/>
              </w:rPr>
              <w:instrText xml:space="preserve"> PAGEREF _Toc175333799 \h </w:instrText>
            </w:r>
            <w:r>
              <w:rPr>
                <w:noProof/>
                <w:webHidden/>
              </w:rPr>
            </w:r>
            <w:r>
              <w:rPr>
                <w:noProof/>
                <w:webHidden/>
              </w:rPr>
              <w:fldChar w:fldCharType="separate"/>
            </w:r>
            <w:r>
              <w:rPr>
                <w:noProof/>
                <w:webHidden/>
              </w:rPr>
              <w:t>31</w:t>
            </w:r>
            <w:r>
              <w:rPr>
                <w:noProof/>
                <w:webHidden/>
              </w:rPr>
              <w:fldChar w:fldCharType="end"/>
            </w:r>
          </w:hyperlink>
        </w:p>
        <w:p w14:paraId="7D3B5388" w14:textId="7D21359E"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800" w:history="1">
            <w:r w:rsidRPr="00AA6844">
              <w:rPr>
                <w:rStyle w:val="Hiperpovezava"/>
                <w:noProof/>
              </w:rPr>
              <w:t>8.4</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Delitev dela</w:t>
            </w:r>
            <w:r>
              <w:rPr>
                <w:noProof/>
                <w:webHidden/>
              </w:rPr>
              <w:tab/>
            </w:r>
            <w:r>
              <w:rPr>
                <w:noProof/>
                <w:webHidden/>
              </w:rPr>
              <w:fldChar w:fldCharType="begin"/>
            </w:r>
            <w:r>
              <w:rPr>
                <w:noProof/>
                <w:webHidden/>
              </w:rPr>
              <w:instrText xml:space="preserve"> PAGEREF _Toc175333800 \h </w:instrText>
            </w:r>
            <w:r>
              <w:rPr>
                <w:noProof/>
                <w:webHidden/>
              </w:rPr>
            </w:r>
            <w:r>
              <w:rPr>
                <w:noProof/>
                <w:webHidden/>
              </w:rPr>
              <w:fldChar w:fldCharType="separate"/>
            </w:r>
            <w:r>
              <w:rPr>
                <w:noProof/>
                <w:webHidden/>
              </w:rPr>
              <w:t>31</w:t>
            </w:r>
            <w:r>
              <w:rPr>
                <w:noProof/>
                <w:webHidden/>
              </w:rPr>
              <w:fldChar w:fldCharType="end"/>
            </w:r>
          </w:hyperlink>
        </w:p>
        <w:p w14:paraId="68007367" w14:textId="5C18B4A1" w:rsidR="006E37AA" w:rsidRDefault="006E37AA"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801" w:history="1">
            <w:r w:rsidRPr="00AA6844">
              <w:rPr>
                <w:rStyle w:val="Hiperpovezava"/>
                <w:noProof/>
              </w:rPr>
              <w:t>9</w:t>
            </w:r>
            <w:r>
              <w:rPr>
                <w:rFonts w:asciiTheme="minorHAnsi" w:hAnsiTheme="minorHAnsi"/>
                <w:noProof/>
                <w:kern w:val="2"/>
                <w:sz w:val="22"/>
                <w:lang w:val="en-GB" w:eastAsia="en-GB"/>
                <w14:ligatures w14:val="standardContextual"/>
              </w:rPr>
              <w:tab/>
            </w:r>
            <w:r w:rsidRPr="00AA6844">
              <w:rPr>
                <w:rStyle w:val="Hiperpovezava"/>
                <w:noProof/>
              </w:rPr>
              <w:t>Testiranje</w:t>
            </w:r>
            <w:r>
              <w:rPr>
                <w:noProof/>
                <w:webHidden/>
              </w:rPr>
              <w:tab/>
            </w:r>
            <w:r>
              <w:rPr>
                <w:noProof/>
                <w:webHidden/>
              </w:rPr>
              <w:fldChar w:fldCharType="begin"/>
            </w:r>
            <w:r>
              <w:rPr>
                <w:noProof/>
                <w:webHidden/>
              </w:rPr>
              <w:instrText xml:space="preserve"> PAGEREF _Toc175333801 \h </w:instrText>
            </w:r>
            <w:r>
              <w:rPr>
                <w:noProof/>
                <w:webHidden/>
              </w:rPr>
            </w:r>
            <w:r>
              <w:rPr>
                <w:noProof/>
                <w:webHidden/>
              </w:rPr>
              <w:fldChar w:fldCharType="separate"/>
            </w:r>
            <w:r>
              <w:rPr>
                <w:noProof/>
                <w:webHidden/>
              </w:rPr>
              <w:t>32</w:t>
            </w:r>
            <w:r>
              <w:rPr>
                <w:noProof/>
                <w:webHidden/>
              </w:rPr>
              <w:fldChar w:fldCharType="end"/>
            </w:r>
          </w:hyperlink>
        </w:p>
        <w:p w14:paraId="74581EF1" w14:textId="3A70CE2A"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802" w:history="1">
            <w:r w:rsidRPr="00AA6844">
              <w:rPr>
                <w:rStyle w:val="Hiperpovezava"/>
                <w:noProof/>
              </w:rPr>
              <w:t>9.1</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Testiranje enot</w:t>
            </w:r>
            <w:r>
              <w:rPr>
                <w:noProof/>
                <w:webHidden/>
              </w:rPr>
              <w:tab/>
            </w:r>
            <w:r>
              <w:rPr>
                <w:noProof/>
                <w:webHidden/>
              </w:rPr>
              <w:fldChar w:fldCharType="begin"/>
            </w:r>
            <w:r>
              <w:rPr>
                <w:noProof/>
                <w:webHidden/>
              </w:rPr>
              <w:instrText xml:space="preserve"> PAGEREF _Toc175333802 \h </w:instrText>
            </w:r>
            <w:r>
              <w:rPr>
                <w:noProof/>
                <w:webHidden/>
              </w:rPr>
            </w:r>
            <w:r>
              <w:rPr>
                <w:noProof/>
                <w:webHidden/>
              </w:rPr>
              <w:fldChar w:fldCharType="separate"/>
            </w:r>
            <w:r>
              <w:rPr>
                <w:noProof/>
                <w:webHidden/>
              </w:rPr>
              <w:t>32</w:t>
            </w:r>
            <w:r>
              <w:rPr>
                <w:noProof/>
                <w:webHidden/>
              </w:rPr>
              <w:fldChar w:fldCharType="end"/>
            </w:r>
          </w:hyperlink>
        </w:p>
        <w:p w14:paraId="73A7EC4C" w14:textId="27AE5E17"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803" w:history="1">
            <w:r w:rsidRPr="00AA6844">
              <w:rPr>
                <w:rStyle w:val="Hiperpovezava"/>
                <w:noProof/>
              </w:rPr>
              <w:t>9.2</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Testni scenariji</w:t>
            </w:r>
            <w:r>
              <w:rPr>
                <w:noProof/>
                <w:webHidden/>
              </w:rPr>
              <w:tab/>
            </w:r>
            <w:r>
              <w:rPr>
                <w:noProof/>
                <w:webHidden/>
              </w:rPr>
              <w:fldChar w:fldCharType="begin"/>
            </w:r>
            <w:r>
              <w:rPr>
                <w:noProof/>
                <w:webHidden/>
              </w:rPr>
              <w:instrText xml:space="preserve"> PAGEREF _Toc175333803 \h </w:instrText>
            </w:r>
            <w:r>
              <w:rPr>
                <w:noProof/>
                <w:webHidden/>
              </w:rPr>
            </w:r>
            <w:r>
              <w:rPr>
                <w:noProof/>
                <w:webHidden/>
              </w:rPr>
              <w:fldChar w:fldCharType="separate"/>
            </w:r>
            <w:r>
              <w:rPr>
                <w:noProof/>
                <w:webHidden/>
              </w:rPr>
              <w:t>32</w:t>
            </w:r>
            <w:r>
              <w:rPr>
                <w:noProof/>
                <w:webHidden/>
              </w:rPr>
              <w:fldChar w:fldCharType="end"/>
            </w:r>
          </w:hyperlink>
        </w:p>
        <w:p w14:paraId="0C211D6B" w14:textId="423C9F0B"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4" w:history="1">
            <w:r w:rsidRPr="00AA6844">
              <w:rPr>
                <w:rStyle w:val="Hiperpovezava"/>
                <w:noProof/>
              </w:rPr>
              <w:t>9.2.1</w:t>
            </w:r>
            <w:r>
              <w:rPr>
                <w:rFonts w:asciiTheme="minorHAnsi" w:hAnsiTheme="minorHAnsi"/>
                <w:noProof/>
                <w:kern w:val="2"/>
                <w:sz w:val="22"/>
                <w:lang w:val="en-GB" w:eastAsia="en-GB"/>
                <w14:ligatures w14:val="standardContextual"/>
              </w:rPr>
              <w:tab/>
            </w:r>
            <w:r w:rsidRPr="00AA6844">
              <w:rPr>
                <w:rStyle w:val="Hiperpovezava"/>
                <w:noProof/>
              </w:rPr>
              <w:t>Preskusni scenarij 1: Registracija novega uporabnika/podjetja</w:t>
            </w:r>
            <w:r>
              <w:rPr>
                <w:noProof/>
                <w:webHidden/>
              </w:rPr>
              <w:tab/>
            </w:r>
            <w:r>
              <w:rPr>
                <w:noProof/>
                <w:webHidden/>
              </w:rPr>
              <w:fldChar w:fldCharType="begin"/>
            </w:r>
            <w:r>
              <w:rPr>
                <w:noProof/>
                <w:webHidden/>
              </w:rPr>
              <w:instrText xml:space="preserve"> PAGEREF _Toc175333804 \h </w:instrText>
            </w:r>
            <w:r>
              <w:rPr>
                <w:noProof/>
                <w:webHidden/>
              </w:rPr>
            </w:r>
            <w:r>
              <w:rPr>
                <w:noProof/>
                <w:webHidden/>
              </w:rPr>
              <w:fldChar w:fldCharType="separate"/>
            </w:r>
            <w:r>
              <w:rPr>
                <w:noProof/>
                <w:webHidden/>
              </w:rPr>
              <w:t>32</w:t>
            </w:r>
            <w:r>
              <w:rPr>
                <w:noProof/>
                <w:webHidden/>
              </w:rPr>
              <w:fldChar w:fldCharType="end"/>
            </w:r>
          </w:hyperlink>
        </w:p>
        <w:p w14:paraId="6D724472" w14:textId="218DBA75"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5" w:history="1">
            <w:r w:rsidRPr="00AA6844">
              <w:rPr>
                <w:rStyle w:val="Hiperpovezava"/>
                <w:noProof/>
              </w:rPr>
              <w:t>9.2.2</w:t>
            </w:r>
            <w:r>
              <w:rPr>
                <w:rFonts w:asciiTheme="minorHAnsi" w:hAnsiTheme="minorHAnsi"/>
                <w:noProof/>
                <w:kern w:val="2"/>
                <w:sz w:val="22"/>
                <w:lang w:val="en-GB" w:eastAsia="en-GB"/>
                <w14:ligatures w14:val="standardContextual"/>
              </w:rPr>
              <w:tab/>
            </w:r>
            <w:r w:rsidRPr="00AA6844">
              <w:rPr>
                <w:rStyle w:val="Hiperpovezava"/>
                <w:noProof/>
              </w:rPr>
              <w:t>Preskusni scenarij 2: Prijava v platformo</w:t>
            </w:r>
            <w:r>
              <w:rPr>
                <w:noProof/>
                <w:webHidden/>
              </w:rPr>
              <w:tab/>
            </w:r>
            <w:r>
              <w:rPr>
                <w:noProof/>
                <w:webHidden/>
              </w:rPr>
              <w:fldChar w:fldCharType="begin"/>
            </w:r>
            <w:r>
              <w:rPr>
                <w:noProof/>
                <w:webHidden/>
              </w:rPr>
              <w:instrText xml:space="preserve"> PAGEREF _Toc175333805 \h </w:instrText>
            </w:r>
            <w:r>
              <w:rPr>
                <w:noProof/>
                <w:webHidden/>
              </w:rPr>
            </w:r>
            <w:r>
              <w:rPr>
                <w:noProof/>
                <w:webHidden/>
              </w:rPr>
              <w:fldChar w:fldCharType="separate"/>
            </w:r>
            <w:r>
              <w:rPr>
                <w:noProof/>
                <w:webHidden/>
              </w:rPr>
              <w:t>32</w:t>
            </w:r>
            <w:r>
              <w:rPr>
                <w:noProof/>
                <w:webHidden/>
              </w:rPr>
              <w:fldChar w:fldCharType="end"/>
            </w:r>
          </w:hyperlink>
        </w:p>
        <w:p w14:paraId="53B8BA8E" w14:textId="79F6FE9C"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6" w:history="1">
            <w:r w:rsidRPr="00AA6844">
              <w:rPr>
                <w:rStyle w:val="Hiperpovezava"/>
                <w:noProof/>
              </w:rPr>
              <w:t>9.2.3</w:t>
            </w:r>
            <w:r>
              <w:rPr>
                <w:rFonts w:asciiTheme="minorHAnsi" w:hAnsiTheme="minorHAnsi"/>
                <w:noProof/>
                <w:kern w:val="2"/>
                <w:sz w:val="22"/>
                <w:lang w:val="en-GB" w:eastAsia="en-GB"/>
                <w14:ligatures w14:val="standardContextual"/>
              </w:rPr>
              <w:tab/>
            </w:r>
            <w:r w:rsidRPr="00AA6844">
              <w:rPr>
                <w:rStyle w:val="Hiperpovezava"/>
                <w:noProof/>
              </w:rPr>
              <w:t>Preskusni scenarij 3: Dodajanje nove domene znanja</w:t>
            </w:r>
            <w:r>
              <w:rPr>
                <w:noProof/>
                <w:webHidden/>
              </w:rPr>
              <w:tab/>
            </w:r>
            <w:r>
              <w:rPr>
                <w:noProof/>
                <w:webHidden/>
              </w:rPr>
              <w:fldChar w:fldCharType="begin"/>
            </w:r>
            <w:r>
              <w:rPr>
                <w:noProof/>
                <w:webHidden/>
              </w:rPr>
              <w:instrText xml:space="preserve"> PAGEREF _Toc175333806 \h </w:instrText>
            </w:r>
            <w:r>
              <w:rPr>
                <w:noProof/>
                <w:webHidden/>
              </w:rPr>
            </w:r>
            <w:r>
              <w:rPr>
                <w:noProof/>
                <w:webHidden/>
              </w:rPr>
              <w:fldChar w:fldCharType="separate"/>
            </w:r>
            <w:r>
              <w:rPr>
                <w:noProof/>
                <w:webHidden/>
              </w:rPr>
              <w:t>33</w:t>
            </w:r>
            <w:r>
              <w:rPr>
                <w:noProof/>
                <w:webHidden/>
              </w:rPr>
              <w:fldChar w:fldCharType="end"/>
            </w:r>
          </w:hyperlink>
        </w:p>
        <w:p w14:paraId="70D9BE36" w14:textId="6FDA10BA"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7" w:history="1">
            <w:r w:rsidRPr="00AA6844">
              <w:rPr>
                <w:rStyle w:val="Hiperpovezava"/>
                <w:noProof/>
              </w:rPr>
              <w:t>9.2.4</w:t>
            </w:r>
            <w:r>
              <w:rPr>
                <w:rFonts w:asciiTheme="minorHAnsi" w:hAnsiTheme="minorHAnsi"/>
                <w:noProof/>
                <w:kern w:val="2"/>
                <w:sz w:val="22"/>
                <w:lang w:val="en-GB" w:eastAsia="en-GB"/>
                <w14:ligatures w14:val="standardContextual"/>
              </w:rPr>
              <w:tab/>
            </w:r>
            <w:r w:rsidRPr="00AA6844">
              <w:rPr>
                <w:rStyle w:val="Hiperpovezava"/>
                <w:noProof/>
              </w:rPr>
              <w:t>Preskusni scenarij 4: Naložite in organizirajte učno gradivo</w:t>
            </w:r>
            <w:r>
              <w:rPr>
                <w:noProof/>
                <w:webHidden/>
              </w:rPr>
              <w:tab/>
            </w:r>
            <w:r>
              <w:rPr>
                <w:noProof/>
                <w:webHidden/>
              </w:rPr>
              <w:fldChar w:fldCharType="begin"/>
            </w:r>
            <w:r>
              <w:rPr>
                <w:noProof/>
                <w:webHidden/>
              </w:rPr>
              <w:instrText xml:space="preserve"> PAGEREF _Toc175333807 \h </w:instrText>
            </w:r>
            <w:r>
              <w:rPr>
                <w:noProof/>
                <w:webHidden/>
              </w:rPr>
            </w:r>
            <w:r>
              <w:rPr>
                <w:noProof/>
                <w:webHidden/>
              </w:rPr>
              <w:fldChar w:fldCharType="separate"/>
            </w:r>
            <w:r>
              <w:rPr>
                <w:noProof/>
                <w:webHidden/>
              </w:rPr>
              <w:t>33</w:t>
            </w:r>
            <w:r>
              <w:rPr>
                <w:noProof/>
                <w:webHidden/>
              </w:rPr>
              <w:fldChar w:fldCharType="end"/>
            </w:r>
          </w:hyperlink>
        </w:p>
        <w:p w14:paraId="6C631BA5" w14:textId="791AE320"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8" w:history="1">
            <w:r w:rsidRPr="00AA6844">
              <w:rPr>
                <w:rStyle w:val="Hiperpovezava"/>
                <w:noProof/>
              </w:rPr>
              <w:t>9.2.5</w:t>
            </w:r>
            <w:r>
              <w:rPr>
                <w:rFonts w:asciiTheme="minorHAnsi" w:hAnsiTheme="minorHAnsi"/>
                <w:noProof/>
                <w:kern w:val="2"/>
                <w:sz w:val="22"/>
                <w:lang w:val="en-GB" w:eastAsia="en-GB"/>
                <w14:ligatures w14:val="standardContextual"/>
              </w:rPr>
              <w:tab/>
            </w:r>
            <w:r w:rsidRPr="00AA6844">
              <w:rPr>
                <w:rStyle w:val="Hiperpovezava"/>
                <w:noProof/>
              </w:rPr>
              <w:t>Preskusni scenarij 5: Ustvarjanje kviza in dodajanje vprašanj</w:t>
            </w:r>
            <w:r>
              <w:rPr>
                <w:noProof/>
                <w:webHidden/>
              </w:rPr>
              <w:tab/>
            </w:r>
            <w:r>
              <w:rPr>
                <w:noProof/>
                <w:webHidden/>
              </w:rPr>
              <w:fldChar w:fldCharType="begin"/>
            </w:r>
            <w:r>
              <w:rPr>
                <w:noProof/>
                <w:webHidden/>
              </w:rPr>
              <w:instrText xml:space="preserve"> PAGEREF _Toc175333808 \h </w:instrText>
            </w:r>
            <w:r>
              <w:rPr>
                <w:noProof/>
                <w:webHidden/>
              </w:rPr>
            </w:r>
            <w:r>
              <w:rPr>
                <w:noProof/>
                <w:webHidden/>
              </w:rPr>
              <w:fldChar w:fldCharType="separate"/>
            </w:r>
            <w:r>
              <w:rPr>
                <w:noProof/>
                <w:webHidden/>
              </w:rPr>
              <w:t>34</w:t>
            </w:r>
            <w:r>
              <w:rPr>
                <w:noProof/>
                <w:webHidden/>
              </w:rPr>
              <w:fldChar w:fldCharType="end"/>
            </w:r>
          </w:hyperlink>
        </w:p>
        <w:p w14:paraId="312876DD" w14:textId="0D4609D9"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9" w:history="1">
            <w:r w:rsidRPr="00AA6844">
              <w:rPr>
                <w:rStyle w:val="Hiperpovezava"/>
                <w:noProof/>
              </w:rPr>
              <w:t>9.2.6</w:t>
            </w:r>
            <w:r>
              <w:rPr>
                <w:rFonts w:asciiTheme="minorHAnsi" w:hAnsiTheme="minorHAnsi"/>
                <w:noProof/>
                <w:kern w:val="2"/>
                <w:sz w:val="22"/>
                <w:lang w:val="en-GB" w:eastAsia="en-GB"/>
                <w14:ligatures w14:val="standardContextual"/>
              </w:rPr>
              <w:tab/>
            </w:r>
            <w:r w:rsidRPr="00AA6844">
              <w:rPr>
                <w:rStyle w:val="Hiperpovezava"/>
                <w:noProof/>
              </w:rPr>
              <w:t>Testni scenarij 6: Vprašajte umetno inteligenco o gradivih znanja</w:t>
            </w:r>
            <w:r>
              <w:rPr>
                <w:noProof/>
                <w:webHidden/>
              </w:rPr>
              <w:tab/>
            </w:r>
            <w:r>
              <w:rPr>
                <w:noProof/>
                <w:webHidden/>
              </w:rPr>
              <w:fldChar w:fldCharType="begin"/>
            </w:r>
            <w:r>
              <w:rPr>
                <w:noProof/>
                <w:webHidden/>
              </w:rPr>
              <w:instrText xml:space="preserve"> PAGEREF _Toc175333809 \h </w:instrText>
            </w:r>
            <w:r>
              <w:rPr>
                <w:noProof/>
                <w:webHidden/>
              </w:rPr>
            </w:r>
            <w:r>
              <w:rPr>
                <w:noProof/>
                <w:webHidden/>
              </w:rPr>
              <w:fldChar w:fldCharType="separate"/>
            </w:r>
            <w:r>
              <w:rPr>
                <w:noProof/>
                <w:webHidden/>
              </w:rPr>
              <w:t>35</w:t>
            </w:r>
            <w:r>
              <w:rPr>
                <w:noProof/>
                <w:webHidden/>
              </w:rPr>
              <w:fldChar w:fldCharType="end"/>
            </w:r>
          </w:hyperlink>
        </w:p>
        <w:p w14:paraId="7864C1BE" w14:textId="65A5E126" w:rsidR="006E37AA" w:rsidRDefault="006E37AA"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10" w:history="1">
            <w:r w:rsidRPr="00AA6844">
              <w:rPr>
                <w:rStyle w:val="Hiperpovezava"/>
                <w:noProof/>
              </w:rPr>
              <w:t>9.2.7</w:t>
            </w:r>
            <w:r>
              <w:rPr>
                <w:rFonts w:asciiTheme="minorHAnsi" w:hAnsiTheme="minorHAnsi"/>
                <w:noProof/>
                <w:kern w:val="2"/>
                <w:sz w:val="22"/>
                <w:lang w:val="en-GB" w:eastAsia="en-GB"/>
                <w14:ligatures w14:val="standardContextual"/>
              </w:rPr>
              <w:tab/>
            </w:r>
            <w:r w:rsidRPr="00AA6844">
              <w:rPr>
                <w:rStyle w:val="Hiperpovezava"/>
                <w:noProof/>
              </w:rPr>
              <w:t>Testni scenarij 7: Reševanje kvizov</w:t>
            </w:r>
            <w:r>
              <w:rPr>
                <w:noProof/>
                <w:webHidden/>
              </w:rPr>
              <w:tab/>
            </w:r>
            <w:r>
              <w:rPr>
                <w:noProof/>
                <w:webHidden/>
              </w:rPr>
              <w:fldChar w:fldCharType="begin"/>
            </w:r>
            <w:r>
              <w:rPr>
                <w:noProof/>
                <w:webHidden/>
              </w:rPr>
              <w:instrText xml:space="preserve"> PAGEREF _Toc175333810 \h </w:instrText>
            </w:r>
            <w:r>
              <w:rPr>
                <w:noProof/>
                <w:webHidden/>
              </w:rPr>
            </w:r>
            <w:r>
              <w:rPr>
                <w:noProof/>
                <w:webHidden/>
              </w:rPr>
              <w:fldChar w:fldCharType="separate"/>
            </w:r>
            <w:r>
              <w:rPr>
                <w:noProof/>
                <w:webHidden/>
              </w:rPr>
              <w:t>36</w:t>
            </w:r>
            <w:r>
              <w:rPr>
                <w:noProof/>
                <w:webHidden/>
              </w:rPr>
              <w:fldChar w:fldCharType="end"/>
            </w:r>
          </w:hyperlink>
        </w:p>
        <w:p w14:paraId="4C697E79" w14:textId="76D029A4" w:rsidR="006E37AA" w:rsidRDefault="006E37AA"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811" w:history="1">
            <w:r w:rsidRPr="00AA6844">
              <w:rPr>
                <w:rStyle w:val="Hiperpovezava"/>
                <w:noProof/>
              </w:rPr>
              <w:t>9.3</w:t>
            </w:r>
            <w:r>
              <w:rPr>
                <w:rFonts w:asciiTheme="minorHAnsi" w:eastAsiaTheme="minorEastAsia" w:hAnsiTheme="minorHAnsi" w:cstheme="minorBidi"/>
                <w:noProof/>
                <w:kern w:val="2"/>
                <w:sz w:val="22"/>
                <w:lang w:val="en-GB" w:eastAsia="en-GB"/>
                <w14:ligatures w14:val="standardContextual"/>
              </w:rPr>
              <w:tab/>
            </w:r>
            <w:r w:rsidRPr="00AA6844">
              <w:rPr>
                <w:rStyle w:val="Hiperpovezava"/>
                <w:noProof/>
              </w:rPr>
              <w:t>Optimizacija</w:t>
            </w:r>
            <w:r>
              <w:rPr>
                <w:noProof/>
                <w:webHidden/>
              </w:rPr>
              <w:tab/>
            </w:r>
            <w:r>
              <w:rPr>
                <w:noProof/>
                <w:webHidden/>
              </w:rPr>
              <w:fldChar w:fldCharType="begin"/>
            </w:r>
            <w:r>
              <w:rPr>
                <w:noProof/>
                <w:webHidden/>
              </w:rPr>
              <w:instrText xml:space="preserve"> PAGEREF _Toc175333811 \h </w:instrText>
            </w:r>
            <w:r>
              <w:rPr>
                <w:noProof/>
                <w:webHidden/>
              </w:rPr>
            </w:r>
            <w:r>
              <w:rPr>
                <w:noProof/>
                <w:webHidden/>
              </w:rPr>
              <w:fldChar w:fldCharType="separate"/>
            </w:r>
            <w:r>
              <w:rPr>
                <w:noProof/>
                <w:webHidden/>
              </w:rPr>
              <w:t>36</w:t>
            </w:r>
            <w:r>
              <w:rPr>
                <w:noProof/>
                <w:webHidden/>
              </w:rPr>
              <w:fldChar w:fldCharType="end"/>
            </w:r>
          </w:hyperlink>
        </w:p>
        <w:p w14:paraId="0625C9E4" w14:textId="0AD077BF" w:rsidR="006E37AA" w:rsidRDefault="006E37AA" w:rsidP="005639F9">
          <w:pPr>
            <w:pStyle w:val="Kazalovsebine1"/>
            <w:tabs>
              <w:tab w:val="left" w:pos="660"/>
              <w:tab w:val="right" w:leader="dot" w:pos="9062"/>
            </w:tabs>
            <w:spacing w:line="276" w:lineRule="auto"/>
            <w:rPr>
              <w:rFonts w:asciiTheme="minorHAnsi" w:hAnsiTheme="minorHAnsi"/>
              <w:noProof/>
              <w:kern w:val="2"/>
              <w:sz w:val="22"/>
              <w:lang w:val="en-GB" w:eastAsia="en-GB"/>
              <w14:ligatures w14:val="standardContextual"/>
            </w:rPr>
          </w:pPr>
          <w:hyperlink w:anchor="_Toc175333812" w:history="1">
            <w:r w:rsidRPr="00AA6844">
              <w:rPr>
                <w:rStyle w:val="Hiperpovezava"/>
                <w:noProof/>
              </w:rPr>
              <w:t>10</w:t>
            </w:r>
            <w:r>
              <w:rPr>
                <w:rFonts w:asciiTheme="minorHAnsi" w:hAnsiTheme="minorHAnsi"/>
                <w:noProof/>
                <w:kern w:val="2"/>
                <w:sz w:val="22"/>
                <w:lang w:val="en-GB" w:eastAsia="en-GB"/>
                <w14:ligatures w14:val="standardContextual"/>
              </w:rPr>
              <w:tab/>
            </w:r>
            <w:r w:rsidRPr="00AA6844">
              <w:rPr>
                <w:rStyle w:val="Hiperpovezava"/>
                <w:noProof/>
              </w:rPr>
              <w:t>Uporabniški priročnik</w:t>
            </w:r>
            <w:r>
              <w:rPr>
                <w:noProof/>
                <w:webHidden/>
              </w:rPr>
              <w:tab/>
            </w:r>
            <w:r>
              <w:rPr>
                <w:noProof/>
                <w:webHidden/>
              </w:rPr>
              <w:fldChar w:fldCharType="begin"/>
            </w:r>
            <w:r>
              <w:rPr>
                <w:noProof/>
                <w:webHidden/>
              </w:rPr>
              <w:instrText xml:space="preserve"> PAGEREF _Toc175333812 \h </w:instrText>
            </w:r>
            <w:r>
              <w:rPr>
                <w:noProof/>
                <w:webHidden/>
              </w:rPr>
            </w:r>
            <w:r>
              <w:rPr>
                <w:noProof/>
                <w:webHidden/>
              </w:rPr>
              <w:fldChar w:fldCharType="separate"/>
            </w:r>
            <w:r>
              <w:rPr>
                <w:noProof/>
                <w:webHidden/>
              </w:rPr>
              <w:t>37</w:t>
            </w:r>
            <w:r>
              <w:rPr>
                <w:noProof/>
                <w:webHidden/>
              </w:rPr>
              <w:fldChar w:fldCharType="end"/>
            </w:r>
          </w:hyperlink>
        </w:p>
        <w:p w14:paraId="5E2A8013" w14:textId="72BEF2D0" w:rsidR="00D9392B" w:rsidRDefault="008C1A67" w:rsidP="005639F9">
          <w:pPr>
            <w:spacing w:line="276" w:lineRule="auto"/>
            <w:rPr>
              <w:b/>
              <w:bCs/>
            </w:rPr>
          </w:pPr>
          <w:r>
            <w:rPr>
              <w:b/>
              <w:bCs/>
            </w:rPr>
            <w:fldChar w:fldCharType="end"/>
          </w:r>
        </w:p>
      </w:sdtContent>
    </w:sdt>
    <w:p w14:paraId="1920DB68" w14:textId="77777777" w:rsidR="00D9392B" w:rsidRDefault="00D9392B" w:rsidP="005639F9">
      <w:pPr>
        <w:spacing w:after="0" w:line="276" w:lineRule="auto"/>
      </w:pPr>
      <w:r>
        <w:br w:type="page"/>
      </w:r>
    </w:p>
    <w:p w14:paraId="011A956F" w14:textId="6AF4B9C8" w:rsidR="00D9392B" w:rsidRDefault="00D9392B" w:rsidP="005639F9">
      <w:pPr>
        <w:pStyle w:val="Naslov1"/>
        <w:spacing w:line="276" w:lineRule="auto"/>
      </w:pPr>
      <w:bookmarkStart w:id="1" w:name="_Toc175333755"/>
      <w:r>
        <w:lastRenderedPageBreak/>
        <w:t>Kazalo slik</w:t>
      </w:r>
      <w:bookmarkEnd w:id="1"/>
    </w:p>
    <w:p w14:paraId="3CFD0F1A" w14:textId="57F57D97" w:rsidR="005639F9" w:rsidRDefault="00D9392B"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fldChar w:fldCharType="begin"/>
      </w:r>
      <w:r>
        <w:instrText xml:space="preserve"> TOC \c "Slika" </w:instrText>
      </w:r>
      <w:r>
        <w:fldChar w:fldCharType="separate"/>
      </w:r>
      <w:r w:rsidR="005639F9">
        <w:rPr>
          <w:noProof/>
        </w:rPr>
        <w:t>Slika 1 - DPU diagram</w:t>
      </w:r>
      <w:r w:rsidR="005639F9">
        <w:rPr>
          <w:noProof/>
        </w:rPr>
        <w:tab/>
      </w:r>
      <w:r w:rsidR="005639F9">
        <w:rPr>
          <w:noProof/>
        </w:rPr>
        <w:fldChar w:fldCharType="begin"/>
      </w:r>
      <w:r w:rsidR="005639F9">
        <w:rPr>
          <w:noProof/>
        </w:rPr>
        <w:instrText xml:space="preserve"> PAGEREF _Toc175333813 \h </w:instrText>
      </w:r>
      <w:r w:rsidR="005639F9">
        <w:rPr>
          <w:noProof/>
        </w:rPr>
      </w:r>
      <w:r w:rsidR="005639F9">
        <w:rPr>
          <w:noProof/>
        </w:rPr>
        <w:fldChar w:fldCharType="separate"/>
      </w:r>
      <w:r w:rsidR="005639F9">
        <w:rPr>
          <w:noProof/>
        </w:rPr>
        <w:t>8</w:t>
      </w:r>
      <w:r w:rsidR="005639F9">
        <w:rPr>
          <w:noProof/>
        </w:rPr>
        <w:fldChar w:fldCharType="end"/>
      </w:r>
    </w:p>
    <w:p w14:paraId="533921A6" w14:textId="518EED6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2 - Prikaz začetka strani domene znanja</w:t>
      </w:r>
      <w:r>
        <w:rPr>
          <w:noProof/>
        </w:rPr>
        <w:tab/>
      </w:r>
      <w:r>
        <w:rPr>
          <w:noProof/>
        </w:rPr>
        <w:fldChar w:fldCharType="begin"/>
      </w:r>
      <w:r>
        <w:rPr>
          <w:noProof/>
        </w:rPr>
        <w:instrText xml:space="preserve"> PAGEREF _Toc175333814 \h </w:instrText>
      </w:r>
      <w:r>
        <w:rPr>
          <w:noProof/>
        </w:rPr>
      </w:r>
      <w:r>
        <w:rPr>
          <w:noProof/>
        </w:rPr>
        <w:fldChar w:fldCharType="separate"/>
      </w:r>
      <w:r>
        <w:rPr>
          <w:noProof/>
        </w:rPr>
        <w:t>22</w:t>
      </w:r>
      <w:r>
        <w:rPr>
          <w:noProof/>
        </w:rPr>
        <w:fldChar w:fldCharType="end"/>
      </w:r>
    </w:p>
    <w:p w14:paraId="51CCC8E7" w14:textId="2F7505D1"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3 - Dodajanje nove domene znanja</w:t>
      </w:r>
      <w:r>
        <w:rPr>
          <w:noProof/>
        </w:rPr>
        <w:tab/>
      </w:r>
      <w:r>
        <w:rPr>
          <w:noProof/>
        </w:rPr>
        <w:fldChar w:fldCharType="begin"/>
      </w:r>
      <w:r>
        <w:rPr>
          <w:noProof/>
        </w:rPr>
        <w:instrText xml:space="preserve"> PAGEREF _Toc175333815 \h </w:instrText>
      </w:r>
      <w:r>
        <w:rPr>
          <w:noProof/>
        </w:rPr>
      </w:r>
      <w:r>
        <w:rPr>
          <w:noProof/>
        </w:rPr>
        <w:fldChar w:fldCharType="separate"/>
      </w:r>
      <w:r>
        <w:rPr>
          <w:noProof/>
        </w:rPr>
        <w:t>22</w:t>
      </w:r>
      <w:r>
        <w:rPr>
          <w:noProof/>
        </w:rPr>
        <w:fldChar w:fldCharType="end"/>
      </w:r>
    </w:p>
    <w:p w14:paraId="38441977" w14:textId="5D0A392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4 - Dodajanje kviza</w:t>
      </w:r>
      <w:r>
        <w:rPr>
          <w:noProof/>
        </w:rPr>
        <w:tab/>
      </w:r>
      <w:r>
        <w:rPr>
          <w:noProof/>
        </w:rPr>
        <w:fldChar w:fldCharType="begin"/>
      </w:r>
      <w:r>
        <w:rPr>
          <w:noProof/>
        </w:rPr>
        <w:instrText xml:space="preserve"> PAGEREF _Toc175333816 \h </w:instrText>
      </w:r>
      <w:r>
        <w:rPr>
          <w:noProof/>
        </w:rPr>
      </w:r>
      <w:r>
        <w:rPr>
          <w:noProof/>
        </w:rPr>
        <w:fldChar w:fldCharType="separate"/>
      </w:r>
      <w:r>
        <w:rPr>
          <w:noProof/>
        </w:rPr>
        <w:t>22</w:t>
      </w:r>
      <w:r>
        <w:rPr>
          <w:noProof/>
        </w:rPr>
        <w:fldChar w:fldCharType="end"/>
      </w:r>
    </w:p>
    <w:p w14:paraId="2791B203" w14:textId="44FDFE4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5 - Gumb za posodobitev učnega modela domene znanja</w:t>
      </w:r>
      <w:r>
        <w:rPr>
          <w:noProof/>
        </w:rPr>
        <w:tab/>
      </w:r>
      <w:r>
        <w:rPr>
          <w:noProof/>
        </w:rPr>
        <w:fldChar w:fldCharType="begin"/>
      </w:r>
      <w:r>
        <w:rPr>
          <w:noProof/>
        </w:rPr>
        <w:instrText xml:space="preserve"> PAGEREF _Toc175333817 \h </w:instrText>
      </w:r>
      <w:r>
        <w:rPr>
          <w:noProof/>
        </w:rPr>
      </w:r>
      <w:r>
        <w:rPr>
          <w:noProof/>
        </w:rPr>
        <w:fldChar w:fldCharType="separate"/>
      </w:r>
      <w:r>
        <w:rPr>
          <w:noProof/>
        </w:rPr>
        <w:t>23</w:t>
      </w:r>
      <w:r>
        <w:rPr>
          <w:noProof/>
        </w:rPr>
        <w:fldChar w:fldCharType="end"/>
      </w:r>
    </w:p>
    <w:p w14:paraId="1B66F762" w14:textId="61549DD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6 - Okno za postavljanje vprašanj umetni inteligenci</w:t>
      </w:r>
      <w:r>
        <w:rPr>
          <w:noProof/>
        </w:rPr>
        <w:tab/>
      </w:r>
      <w:r>
        <w:rPr>
          <w:noProof/>
        </w:rPr>
        <w:fldChar w:fldCharType="begin"/>
      </w:r>
      <w:r>
        <w:rPr>
          <w:noProof/>
        </w:rPr>
        <w:instrText xml:space="preserve"> PAGEREF _Toc175333818 \h </w:instrText>
      </w:r>
      <w:r>
        <w:rPr>
          <w:noProof/>
        </w:rPr>
      </w:r>
      <w:r>
        <w:rPr>
          <w:noProof/>
        </w:rPr>
        <w:fldChar w:fldCharType="separate"/>
      </w:r>
      <w:r>
        <w:rPr>
          <w:noProof/>
        </w:rPr>
        <w:t>23</w:t>
      </w:r>
      <w:r>
        <w:rPr>
          <w:noProof/>
        </w:rPr>
        <w:fldChar w:fldCharType="end"/>
      </w:r>
    </w:p>
    <w:p w14:paraId="582D195B" w14:textId="2B270A89"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7 - Dodajanje učnih gradiv</w:t>
      </w:r>
      <w:r>
        <w:rPr>
          <w:noProof/>
        </w:rPr>
        <w:tab/>
      </w:r>
      <w:r>
        <w:rPr>
          <w:noProof/>
        </w:rPr>
        <w:fldChar w:fldCharType="begin"/>
      </w:r>
      <w:r>
        <w:rPr>
          <w:noProof/>
        </w:rPr>
        <w:instrText xml:space="preserve"> PAGEREF _Toc175333819 \h </w:instrText>
      </w:r>
      <w:r>
        <w:rPr>
          <w:noProof/>
        </w:rPr>
      </w:r>
      <w:r>
        <w:rPr>
          <w:noProof/>
        </w:rPr>
        <w:fldChar w:fldCharType="separate"/>
      </w:r>
      <w:r>
        <w:rPr>
          <w:noProof/>
        </w:rPr>
        <w:t>23</w:t>
      </w:r>
      <w:r>
        <w:rPr>
          <w:noProof/>
        </w:rPr>
        <w:fldChar w:fldCharType="end"/>
      </w:r>
    </w:p>
    <w:p w14:paraId="55329F16" w14:textId="4F85D31C"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8 - Matrika znanja, ki primerja rezultate zaposlenih po domenah znanja</w:t>
      </w:r>
      <w:r>
        <w:rPr>
          <w:noProof/>
        </w:rPr>
        <w:tab/>
      </w:r>
      <w:r>
        <w:rPr>
          <w:noProof/>
        </w:rPr>
        <w:fldChar w:fldCharType="begin"/>
      </w:r>
      <w:r>
        <w:rPr>
          <w:noProof/>
        </w:rPr>
        <w:instrText xml:space="preserve"> PAGEREF _Toc175333820 \h </w:instrText>
      </w:r>
      <w:r>
        <w:rPr>
          <w:noProof/>
        </w:rPr>
      </w:r>
      <w:r>
        <w:rPr>
          <w:noProof/>
        </w:rPr>
        <w:fldChar w:fldCharType="separate"/>
      </w:r>
      <w:r>
        <w:rPr>
          <w:noProof/>
        </w:rPr>
        <w:t>24</w:t>
      </w:r>
      <w:r>
        <w:rPr>
          <w:noProof/>
        </w:rPr>
        <w:fldChar w:fldCharType="end"/>
      </w:r>
    </w:p>
    <w:p w14:paraId="120DDF78" w14:textId="7FB9AC01"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9 - Dodajanje uporabnika</w:t>
      </w:r>
      <w:r>
        <w:rPr>
          <w:noProof/>
        </w:rPr>
        <w:tab/>
      </w:r>
      <w:r>
        <w:rPr>
          <w:noProof/>
        </w:rPr>
        <w:fldChar w:fldCharType="begin"/>
      </w:r>
      <w:r>
        <w:rPr>
          <w:noProof/>
        </w:rPr>
        <w:instrText xml:space="preserve"> PAGEREF _Toc175333821 \h </w:instrText>
      </w:r>
      <w:r>
        <w:rPr>
          <w:noProof/>
        </w:rPr>
      </w:r>
      <w:r>
        <w:rPr>
          <w:noProof/>
        </w:rPr>
        <w:fldChar w:fldCharType="separate"/>
      </w:r>
      <w:r>
        <w:rPr>
          <w:noProof/>
        </w:rPr>
        <w:t>24</w:t>
      </w:r>
      <w:r>
        <w:rPr>
          <w:noProof/>
        </w:rPr>
        <w:fldChar w:fldCharType="end"/>
      </w:r>
    </w:p>
    <w:p w14:paraId="3942B538" w14:textId="73C36E5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10 - Dodajanje uporabnikov v domene znanja</w:t>
      </w:r>
      <w:r>
        <w:rPr>
          <w:noProof/>
        </w:rPr>
        <w:tab/>
      </w:r>
      <w:r>
        <w:rPr>
          <w:noProof/>
        </w:rPr>
        <w:fldChar w:fldCharType="begin"/>
      </w:r>
      <w:r>
        <w:rPr>
          <w:noProof/>
        </w:rPr>
        <w:instrText xml:space="preserve"> PAGEREF _Toc175333822 \h </w:instrText>
      </w:r>
      <w:r>
        <w:rPr>
          <w:noProof/>
        </w:rPr>
      </w:r>
      <w:r>
        <w:rPr>
          <w:noProof/>
        </w:rPr>
        <w:fldChar w:fldCharType="separate"/>
      </w:r>
      <w:r>
        <w:rPr>
          <w:noProof/>
        </w:rPr>
        <w:t>25</w:t>
      </w:r>
      <w:r>
        <w:rPr>
          <w:noProof/>
        </w:rPr>
        <w:fldChar w:fldCharType="end"/>
      </w:r>
    </w:p>
    <w:p w14:paraId="4F2EE8C7" w14:textId="2155C875"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11 - Sledenje napredka posameznega uporabnika</w:t>
      </w:r>
      <w:r>
        <w:rPr>
          <w:noProof/>
        </w:rPr>
        <w:tab/>
      </w:r>
      <w:r>
        <w:rPr>
          <w:noProof/>
        </w:rPr>
        <w:fldChar w:fldCharType="begin"/>
      </w:r>
      <w:r>
        <w:rPr>
          <w:noProof/>
        </w:rPr>
        <w:instrText xml:space="preserve"> PAGEREF _Toc175333823 \h </w:instrText>
      </w:r>
      <w:r>
        <w:rPr>
          <w:noProof/>
        </w:rPr>
      </w:r>
      <w:r>
        <w:rPr>
          <w:noProof/>
        </w:rPr>
        <w:fldChar w:fldCharType="separate"/>
      </w:r>
      <w:r>
        <w:rPr>
          <w:noProof/>
        </w:rPr>
        <w:t>25</w:t>
      </w:r>
      <w:r>
        <w:rPr>
          <w:noProof/>
        </w:rPr>
        <w:fldChar w:fldCharType="end"/>
      </w:r>
    </w:p>
    <w:p w14:paraId="55A5066A" w14:textId="16DABB7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12 - Povezave do učnega gradiva</w:t>
      </w:r>
      <w:r>
        <w:rPr>
          <w:noProof/>
        </w:rPr>
        <w:tab/>
      </w:r>
      <w:r>
        <w:rPr>
          <w:noProof/>
        </w:rPr>
        <w:fldChar w:fldCharType="begin"/>
      </w:r>
      <w:r>
        <w:rPr>
          <w:noProof/>
        </w:rPr>
        <w:instrText xml:space="preserve"> PAGEREF _Toc175333824 \h </w:instrText>
      </w:r>
      <w:r>
        <w:rPr>
          <w:noProof/>
        </w:rPr>
      </w:r>
      <w:r>
        <w:rPr>
          <w:noProof/>
        </w:rPr>
        <w:fldChar w:fldCharType="separate"/>
      </w:r>
      <w:r>
        <w:rPr>
          <w:noProof/>
        </w:rPr>
        <w:t>25</w:t>
      </w:r>
      <w:r>
        <w:rPr>
          <w:noProof/>
        </w:rPr>
        <w:fldChar w:fldCharType="end"/>
      </w:r>
    </w:p>
    <w:p w14:paraId="36F3EE78" w14:textId="0B30B29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13 - Prikaz rešenih/nerešenih kvizov</w:t>
      </w:r>
      <w:r>
        <w:rPr>
          <w:noProof/>
        </w:rPr>
        <w:tab/>
      </w:r>
      <w:r>
        <w:rPr>
          <w:noProof/>
        </w:rPr>
        <w:fldChar w:fldCharType="begin"/>
      </w:r>
      <w:r>
        <w:rPr>
          <w:noProof/>
        </w:rPr>
        <w:instrText xml:space="preserve"> PAGEREF _Toc175333825 \h </w:instrText>
      </w:r>
      <w:r>
        <w:rPr>
          <w:noProof/>
        </w:rPr>
      </w:r>
      <w:r>
        <w:rPr>
          <w:noProof/>
        </w:rPr>
        <w:fldChar w:fldCharType="separate"/>
      </w:r>
      <w:r>
        <w:rPr>
          <w:noProof/>
        </w:rPr>
        <w:t>25</w:t>
      </w:r>
      <w:r>
        <w:rPr>
          <w:noProof/>
        </w:rPr>
        <w:fldChar w:fldCharType="end"/>
      </w:r>
    </w:p>
    <w:p w14:paraId="471042E4" w14:textId="78E1DED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14 - Arhitekturni diagram</w:t>
      </w:r>
      <w:r>
        <w:rPr>
          <w:noProof/>
        </w:rPr>
        <w:tab/>
      </w:r>
      <w:r>
        <w:rPr>
          <w:noProof/>
        </w:rPr>
        <w:fldChar w:fldCharType="begin"/>
      </w:r>
      <w:r>
        <w:rPr>
          <w:noProof/>
        </w:rPr>
        <w:instrText xml:space="preserve"> PAGEREF _Toc175333826 \h </w:instrText>
      </w:r>
      <w:r>
        <w:rPr>
          <w:noProof/>
        </w:rPr>
      </w:r>
      <w:r>
        <w:rPr>
          <w:noProof/>
        </w:rPr>
        <w:fldChar w:fldCharType="separate"/>
      </w:r>
      <w:r>
        <w:rPr>
          <w:noProof/>
        </w:rPr>
        <w:t>27</w:t>
      </w:r>
      <w:r>
        <w:rPr>
          <w:noProof/>
        </w:rPr>
        <w:fldChar w:fldCharType="end"/>
      </w:r>
    </w:p>
    <w:p w14:paraId="55E301BD" w14:textId="76C698CD"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15 - ER model</w:t>
      </w:r>
      <w:r>
        <w:rPr>
          <w:noProof/>
        </w:rPr>
        <w:tab/>
      </w:r>
      <w:r>
        <w:rPr>
          <w:noProof/>
        </w:rPr>
        <w:fldChar w:fldCharType="begin"/>
      </w:r>
      <w:r>
        <w:rPr>
          <w:noProof/>
        </w:rPr>
        <w:instrText xml:space="preserve"> PAGEREF _Toc175333827 \h </w:instrText>
      </w:r>
      <w:r>
        <w:rPr>
          <w:noProof/>
        </w:rPr>
      </w:r>
      <w:r>
        <w:rPr>
          <w:noProof/>
        </w:rPr>
        <w:fldChar w:fldCharType="separate"/>
      </w:r>
      <w:r>
        <w:rPr>
          <w:noProof/>
        </w:rPr>
        <w:t>29</w:t>
      </w:r>
      <w:r>
        <w:rPr>
          <w:noProof/>
        </w:rPr>
        <w:fldChar w:fldCharType="end"/>
      </w:r>
    </w:p>
    <w:p w14:paraId="00C6927F" w14:textId="6B4208AA"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16 – 1. primer pogovora na Discord-u</w:t>
      </w:r>
      <w:r>
        <w:rPr>
          <w:noProof/>
        </w:rPr>
        <w:tab/>
      </w:r>
      <w:r>
        <w:rPr>
          <w:noProof/>
        </w:rPr>
        <w:fldChar w:fldCharType="begin"/>
      </w:r>
      <w:r>
        <w:rPr>
          <w:noProof/>
        </w:rPr>
        <w:instrText xml:space="preserve"> PAGEREF _Toc175333828 \h </w:instrText>
      </w:r>
      <w:r>
        <w:rPr>
          <w:noProof/>
        </w:rPr>
      </w:r>
      <w:r>
        <w:rPr>
          <w:noProof/>
        </w:rPr>
        <w:fldChar w:fldCharType="separate"/>
      </w:r>
      <w:r>
        <w:rPr>
          <w:noProof/>
        </w:rPr>
        <w:t>30</w:t>
      </w:r>
      <w:r>
        <w:rPr>
          <w:noProof/>
        </w:rPr>
        <w:fldChar w:fldCharType="end"/>
      </w:r>
    </w:p>
    <w:p w14:paraId="5CEEB5A7" w14:textId="7F73775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17 - 2. primer pogovora na Discord-u</w:t>
      </w:r>
      <w:r>
        <w:rPr>
          <w:noProof/>
        </w:rPr>
        <w:tab/>
      </w:r>
      <w:r>
        <w:rPr>
          <w:noProof/>
        </w:rPr>
        <w:fldChar w:fldCharType="begin"/>
      </w:r>
      <w:r>
        <w:rPr>
          <w:noProof/>
        </w:rPr>
        <w:instrText xml:space="preserve"> PAGEREF _Toc175333829 \h </w:instrText>
      </w:r>
      <w:r>
        <w:rPr>
          <w:noProof/>
        </w:rPr>
      </w:r>
      <w:r>
        <w:rPr>
          <w:noProof/>
        </w:rPr>
        <w:fldChar w:fldCharType="separate"/>
      </w:r>
      <w:r>
        <w:rPr>
          <w:noProof/>
        </w:rPr>
        <w:t>31</w:t>
      </w:r>
      <w:r>
        <w:rPr>
          <w:noProof/>
        </w:rPr>
        <w:fldChar w:fldCharType="end"/>
      </w:r>
    </w:p>
    <w:p w14:paraId="4CBBA541" w14:textId="30589D4A"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18 - Postopek sledenja opravilom na Trello</w:t>
      </w:r>
      <w:r>
        <w:rPr>
          <w:noProof/>
        </w:rPr>
        <w:tab/>
      </w:r>
      <w:r>
        <w:rPr>
          <w:noProof/>
        </w:rPr>
        <w:fldChar w:fldCharType="begin"/>
      </w:r>
      <w:r>
        <w:rPr>
          <w:noProof/>
        </w:rPr>
        <w:instrText xml:space="preserve"> PAGEREF _Toc175333830 \h </w:instrText>
      </w:r>
      <w:r>
        <w:rPr>
          <w:noProof/>
        </w:rPr>
      </w:r>
      <w:r>
        <w:rPr>
          <w:noProof/>
        </w:rPr>
        <w:fldChar w:fldCharType="separate"/>
      </w:r>
      <w:r>
        <w:rPr>
          <w:noProof/>
        </w:rPr>
        <w:t>31</w:t>
      </w:r>
      <w:r>
        <w:rPr>
          <w:noProof/>
        </w:rPr>
        <w:fldChar w:fldCharType="end"/>
      </w:r>
    </w:p>
    <w:p w14:paraId="55BF8EE5" w14:textId="798D2ADE"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19 - Povzetek analize rešitve na SonarCloud</w:t>
      </w:r>
      <w:r>
        <w:rPr>
          <w:noProof/>
        </w:rPr>
        <w:tab/>
      </w:r>
      <w:r>
        <w:rPr>
          <w:noProof/>
        </w:rPr>
        <w:fldChar w:fldCharType="begin"/>
      </w:r>
      <w:r>
        <w:rPr>
          <w:noProof/>
        </w:rPr>
        <w:instrText xml:space="preserve"> PAGEREF _Toc175333831 \h </w:instrText>
      </w:r>
      <w:r>
        <w:rPr>
          <w:noProof/>
        </w:rPr>
      </w:r>
      <w:r>
        <w:rPr>
          <w:noProof/>
        </w:rPr>
        <w:fldChar w:fldCharType="separate"/>
      </w:r>
      <w:r>
        <w:rPr>
          <w:noProof/>
        </w:rPr>
        <w:t>37</w:t>
      </w:r>
      <w:r>
        <w:rPr>
          <w:noProof/>
        </w:rPr>
        <w:fldChar w:fldCharType="end"/>
      </w:r>
    </w:p>
    <w:p w14:paraId="158E89BB" w14:textId="30D9D0B1" w:rsidR="00F04DDD" w:rsidRPr="000574F0" w:rsidRDefault="00D9392B" w:rsidP="005639F9">
      <w:pPr>
        <w:spacing w:line="276" w:lineRule="auto"/>
      </w:pPr>
      <w:r>
        <w:fldChar w:fldCharType="end"/>
      </w:r>
      <w:r w:rsidR="00F04DDD" w:rsidRPr="000574F0">
        <w:br w:type="page"/>
      </w:r>
    </w:p>
    <w:p w14:paraId="7B453C0B" w14:textId="77777777" w:rsidR="00F04DDD" w:rsidRPr="000574F0" w:rsidRDefault="00F04DDD" w:rsidP="005639F9">
      <w:pPr>
        <w:pStyle w:val="Naslov1"/>
        <w:spacing w:line="276" w:lineRule="auto"/>
      </w:pPr>
      <w:bookmarkStart w:id="2" w:name="_Toc1796732752"/>
      <w:bookmarkStart w:id="3" w:name="_Toc175333756"/>
      <w:r>
        <w:lastRenderedPageBreak/>
        <w:t>Opis</w:t>
      </w:r>
      <w:bookmarkEnd w:id="2"/>
      <w:bookmarkEnd w:id="3"/>
    </w:p>
    <w:p w14:paraId="2A1D68D6" w14:textId="77777777" w:rsidR="00F04DDD" w:rsidRPr="00E34EB6" w:rsidRDefault="00F04DDD" w:rsidP="005639F9">
      <w:pPr>
        <w:spacing w:line="276" w:lineRule="auto"/>
      </w:pPr>
      <w:r w:rsidRPr="00E34EB6">
        <w:t xml:space="preserve">Naša platforma ponuja celovito orodje za podporo podjetjem pri ocenjevanju zaposlenih in razvoju njihovega znanja </w:t>
      </w:r>
      <w:r>
        <w:t>ter</w:t>
      </w:r>
      <w:r w:rsidRPr="00E34EB6">
        <w:t xml:space="preserve"> spretnosti s prilagodljivimi </w:t>
      </w:r>
      <w:r>
        <w:t xml:space="preserve">kvizi, ki so podkovani z  </w:t>
      </w:r>
      <w:r w:rsidRPr="00E34EB6">
        <w:t xml:space="preserve">učnimi vsebinami, ki jih </w:t>
      </w:r>
      <w:r>
        <w:t>ustvarijo upravitelji.</w:t>
      </w:r>
      <w:r w:rsidRPr="00E34EB6">
        <w:t xml:space="preserve"> Rešitev zagotavlja vodstvu enostaven način upravljanja učnih virov, saj platforma po nalaganju vsebine samodejno poskrbi za njeno vključitev v učne poti za zaposlene. Ta avtomatiziran pristop zmanjša upravno breme in vodstvu omogoča osredotočanje na strateške pobude, medtem ko platforma učinkovito skrbi za razvoj delovne sile</w:t>
      </w:r>
      <w:r>
        <w:t>.</w:t>
      </w:r>
    </w:p>
    <w:p w14:paraId="454B9084" w14:textId="6F7D0C72" w:rsidR="00F04DDD" w:rsidRPr="00E34EB6" w:rsidRDefault="00F04DDD" w:rsidP="005639F9">
      <w:pPr>
        <w:pStyle w:val="Naslov2"/>
        <w:spacing w:line="276" w:lineRule="auto"/>
        <w:rPr>
          <w:rFonts w:eastAsia="Segoe UI"/>
        </w:rPr>
      </w:pPr>
      <w:bookmarkStart w:id="4" w:name="_Toc175333757"/>
      <w:r w:rsidRPr="00F03C3F">
        <w:rPr>
          <w:rFonts w:eastAsia="Segoe UI"/>
        </w:rPr>
        <w:t>Cilji</w:t>
      </w:r>
      <w:bookmarkEnd w:id="4"/>
    </w:p>
    <w:p w14:paraId="7EF3E952" w14:textId="77777777" w:rsidR="00F04DDD" w:rsidRPr="00F03C3F" w:rsidRDefault="00F04DDD" w:rsidP="005639F9">
      <w:pPr>
        <w:pStyle w:val="Odstavekseznama"/>
        <w:numPr>
          <w:ilvl w:val="0"/>
          <w:numId w:val="69"/>
        </w:numPr>
        <w:spacing w:after="160" w:line="276" w:lineRule="auto"/>
        <w:rPr>
          <w:rFonts w:eastAsia="Segoe UI"/>
          <w:color w:val="1F2328"/>
        </w:rPr>
      </w:pPr>
      <w:r w:rsidRPr="3995742B">
        <w:rPr>
          <w:rFonts w:eastAsia="Segoe UI"/>
          <w:b/>
        </w:rPr>
        <w:t xml:space="preserve">Omogočiti </w:t>
      </w:r>
      <w:r w:rsidRPr="00F03C3F">
        <w:rPr>
          <w:rFonts w:eastAsia="Segoe UI"/>
          <w:b/>
          <w:bCs/>
          <w:color w:val="1F2328"/>
        </w:rPr>
        <w:t>nenehno učenje:</w:t>
      </w:r>
      <w:r w:rsidRPr="00F03C3F">
        <w:rPr>
          <w:rFonts w:eastAsia="Segoe UI"/>
          <w:color w:val="1F2328"/>
        </w:rPr>
        <w:t xml:space="preserve"> Omogočiti stalen razvoj zaposlenih z zagotavljanjem ustreznih, z umetno inteligenco </w:t>
      </w:r>
      <w:r w:rsidRPr="3995742B">
        <w:rPr>
          <w:rFonts w:eastAsia="Segoe UI"/>
          <w:color w:val="1F2328"/>
        </w:rPr>
        <w:t>podprtih</w:t>
      </w:r>
      <w:r w:rsidRPr="00F03C3F">
        <w:rPr>
          <w:rFonts w:eastAsia="Segoe UI"/>
          <w:color w:val="1F2328"/>
        </w:rPr>
        <w:t xml:space="preserve"> učnih vsebin, ki se razvijajo v skladu z njihovimi potrebami.</w:t>
      </w:r>
    </w:p>
    <w:p w14:paraId="6E4AF907" w14:textId="77777777" w:rsidR="00F04DDD" w:rsidRPr="00F03C3F" w:rsidRDefault="00F04DDD" w:rsidP="005639F9">
      <w:pPr>
        <w:pStyle w:val="Odstavekseznama"/>
        <w:numPr>
          <w:ilvl w:val="0"/>
          <w:numId w:val="69"/>
        </w:numPr>
        <w:spacing w:after="160" w:line="276" w:lineRule="auto"/>
        <w:rPr>
          <w:rFonts w:eastAsia="Segoe UI"/>
          <w:color w:val="1F2328"/>
        </w:rPr>
      </w:pPr>
      <w:r w:rsidRPr="3995742B">
        <w:rPr>
          <w:rFonts w:eastAsia="Segoe UI"/>
          <w:b/>
          <w:bCs/>
          <w:color w:val="1F2328"/>
        </w:rPr>
        <w:t>Poenostaviti upravljanje</w:t>
      </w:r>
      <w:r>
        <w:rPr>
          <w:rFonts w:eastAsia="Segoe UI"/>
          <w:color w:val="1F2328"/>
        </w:rPr>
        <w:t>: Praktična</w:t>
      </w:r>
      <w:r w:rsidRPr="00F03C3F">
        <w:rPr>
          <w:rFonts w:eastAsia="Segoe UI"/>
          <w:color w:val="1F2328"/>
        </w:rPr>
        <w:t xml:space="preserve"> rešitev za vodje ter zmanjša</w:t>
      </w:r>
      <w:r>
        <w:rPr>
          <w:rFonts w:eastAsia="Segoe UI"/>
          <w:color w:val="1F2328"/>
        </w:rPr>
        <w:t>nje</w:t>
      </w:r>
      <w:r w:rsidRPr="00F03C3F">
        <w:rPr>
          <w:rFonts w:eastAsia="Segoe UI"/>
          <w:color w:val="1F2328"/>
        </w:rPr>
        <w:t xml:space="preserve"> čas</w:t>
      </w:r>
      <w:r>
        <w:rPr>
          <w:rFonts w:eastAsia="Segoe UI"/>
          <w:color w:val="1F2328"/>
        </w:rPr>
        <w:t>a</w:t>
      </w:r>
      <w:r w:rsidRPr="00F03C3F">
        <w:rPr>
          <w:rFonts w:eastAsia="Segoe UI"/>
          <w:color w:val="1F2328"/>
        </w:rPr>
        <w:t xml:space="preserve"> in napor</w:t>
      </w:r>
      <w:r>
        <w:rPr>
          <w:rFonts w:eastAsia="Segoe UI"/>
          <w:color w:val="1F2328"/>
        </w:rPr>
        <w:t>a</w:t>
      </w:r>
      <w:r w:rsidRPr="00F03C3F">
        <w:rPr>
          <w:rFonts w:eastAsia="Segoe UI"/>
          <w:color w:val="1F2328"/>
        </w:rPr>
        <w:t>, ki sta potrebna za nadzor programov za razvoj zaposlenih.</w:t>
      </w:r>
    </w:p>
    <w:p w14:paraId="4D4086B1" w14:textId="77777777" w:rsidR="00F04DDD" w:rsidRPr="00F03C3F" w:rsidRDefault="00F04DDD" w:rsidP="005639F9">
      <w:pPr>
        <w:pStyle w:val="Odstavekseznama"/>
        <w:numPr>
          <w:ilvl w:val="0"/>
          <w:numId w:val="69"/>
        </w:numPr>
        <w:spacing w:after="160" w:line="276" w:lineRule="auto"/>
        <w:rPr>
          <w:rFonts w:eastAsia="Segoe UI"/>
          <w:color w:val="1F2328"/>
        </w:rPr>
      </w:pPr>
      <w:r w:rsidRPr="3995742B">
        <w:rPr>
          <w:rFonts w:eastAsia="Segoe UI"/>
          <w:b/>
          <w:bCs/>
          <w:color w:val="1F2328"/>
        </w:rPr>
        <w:t>Povečati</w:t>
      </w:r>
      <w:r w:rsidRPr="00F03C3F">
        <w:rPr>
          <w:rFonts w:eastAsia="Segoe UI"/>
          <w:b/>
          <w:bCs/>
          <w:color w:val="1F2328"/>
        </w:rPr>
        <w:t xml:space="preserve"> zavzetost zaposlenih</w:t>
      </w:r>
      <w:r w:rsidRPr="00F03C3F">
        <w:rPr>
          <w:rFonts w:eastAsia="Segoe UI"/>
          <w:color w:val="1F2328"/>
        </w:rPr>
        <w:t xml:space="preserve">: </w:t>
      </w:r>
      <w:r w:rsidRPr="3995742B">
        <w:rPr>
          <w:rFonts w:eastAsia="Segoe UI"/>
          <w:color w:val="1F2328"/>
        </w:rPr>
        <w:t>Spodbujanje aktivnega sodelovanja</w:t>
      </w:r>
      <w:r>
        <w:rPr>
          <w:rFonts w:eastAsia="Segoe UI"/>
          <w:color w:val="1F2328"/>
        </w:rPr>
        <w:t>, ter</w:t>
      </w:r>
      <w:r w:rsidRPr="00F03C3F">
        <w:rPr>
          <w:rFonts w:eastAsia="Segoe UI"/>
          <w:color w:val="1F2328"/>
        </w:rPr>
        <w:t xml:space="preserve"> učenju z zagotavljanjem prilagojenih, </w:t>
      </w:r>
      <w:r w:rsidRPr="3995742B">
        <w:rPr>
          <w:rFonts w:eastAsia="Segoe UI"/>
          <w:color w:val="1F2328"/>
        </w:rPr>
        <w:t>relevantnih</w:t>
      </w:r>
      <w:r w:rsidRPr="00F03C3F">
        <w:rPr>
          <w:rFonts w:eastAsia="Segoe UI"/>
          <w:color w:val="1F2328"/>
        </w:rPr>
        <w:t xml:space="preserve"> vsebin, ki so skladne s cilji posameznikove poklicne rasti.</w:t>
      </w:r>
    </w:p>
    <w:p w14:paraId="3F7C0599" w14:textId="77777777" w:rsidR="00F04DDD" w:rsidRPr="00F03C3F" w:rsidRDefault="00F04DDD" w:rsidP="005639F9">
      <w:pPr>
        <w:pStyle w:val="Odstavekseznama"/>
        <w:numPr>
          <w:ilvl w:val="0"/>
          <w:numId w:val="69"/>
        </w:numPr>
        <w:spacing w:after="160" w:line="276" w:lineRule="auto"/>
        <w:rPr>
          <w:rFonts w:eastAsia="Segoe UI"/>
          <w:color w:val="1F2328"/>
        </w:rPr>
      </w:pPr>
      <w:r w:rsidRPr="3995742B">
        <w:rPr>
          <w:rFonts w:eastAsia="Segoe UI"/>
          <w:b/>
          <w:bCs/>
          <w:color w:val="1F2328"/>
        </w:rPr>
        <w:t>Spodbujati</w:t>
      </w:r>
      <w:r w:rsidRPr="00F03C3F">
        <w:rPr>
          <w:rFonts w:eastAsia="Segoe UI"/>
          <w:b/>
          <w:bCs/>
          <w:color w:val="1F2328"/>
        </w:rPr>
        <w:t xml:space="preserve"> rasti organizacije:</w:t>
      </w:r>
      <w:r w:rsidRPr="00F03C3F">
        <w:rPr>
          <w:rFonts w:eastAsia="Segoe UI"/>
          <w:color w:val="1F2328"/>
        </w:rPr>
        <w:t xml:space="preserve"> </w:t>
      </w:r>
      <w:r w:rsidRPr="3995742B">
        <w:rPr>
          <w:rFonts w:eastAsia="Segoe UI"/>
          <w:color w:val="1F2328"/>
        </w:rPr>
        <w:t>Podpora podjetju</w:t>
      </w:r>
      <w:r w:rsidRPr="00F03C3F">
        <w:rPr>
          <w:rFonts w:eastAsia="Segoe UI"/>
          <w:color w:val="1F2328"/>
        </w:rPr>
        <w:t xml:space="preserve"> pri oblikovanju bolj usposobljene in strokovno podkovane delovne sile, ki bo na koncu prispevala k splošni rasti in uspehu organizacije.</w:t>
      </w:r>
    </w:p>
    <w:p w14:paraId="13EF9B7F" w14:textId="413A2A7E" w:rsidR="00F04DDD" w:rsidRPr="00E34EB6" w:rsidRDefault="00F04DDD" w:rsidP="005639F9">
      <w:pPr>
        <w:pStyle w:val="Naslov2"/>
        <w:spacing w:line="276" w:lineRule="auto"/>
      </w:pPr>
      <w:bookmarkStart w:id="5" w:name="_Toc175333758"/>
      <w:r w:rsidRPr="00E34EB6">
        <w:t>Namen</w:t>
      </w:r>
      <w:bookmarkEnd w:id="5"/>
    </w:p>
    <w:p w14:paraId="6A2D139A" w14:textId="77777777" w:rsidR="00F04DDD" w:rsidRDefault="00F04DDD" w:rsidP="005639F9">
      <w:pPr>
        <w:spacing w:line="276" w:lineRule="auto"/>
      </w:pPr>
      <w:r>
        <w:t>Glavni namen naše aplikacije je poenostaviti in izboljšati proces razvoja zaposlenih. S strukturo, ki se lahko uporabi v vsaki organizaciji, poenostavimo prehod iz že obstoječe učne platforme k nam, hkrati pa zagotovimo ustrezno podporo umetne inteligence tako zaposlenim kot tudi vodstvu podjetja. Integracija umetne inteligence v platformo uporabnikom omogoča, da se nenehno učijo ter strokovno razvijajo, hkrati pa  jih podpira s  funkcionalnostmi, ki uporabnikom prihranijo čas in spodbujajo karierno rast, pridobivanje novih veščin in znanja ter tako pozitivno vplivajo na konkurenčno prednost organizacije. To zagotavlja, da je razvoj delovne sile učinkovit in uspešen, vodstvu pa delo olajšano, kar pa koristi dobrobiti celotne organizacije.</w:t>
      </w:r>
    </w:p>
    <w:p w14:paraId="5E55EB30" w14:textId="01A2F9B8" w:rsidR="00F04DDD" w:rsidRDefault="00F04DDD" w:rsidP="005639F9">
      <w:pPr>
        <w:pStyle w:val="Naslov2"/>
        <w:spacing w:line="276" w:lineRule="auto"/>
      </w:pPr>
      <w:bookmarkStart w:id="6" w:name="_Toc953483543"/>
      <w:bookmarkStart w:id="7" w:name="_Toc175333759"/>
      <w:r>
        <w:t xml:space="preserve">Potencialni </w:t>
      </w:r>
      <w:r w:rsidR="0053389F">
        <w:t>u</w:t>
      </w:r>
      <w:r>
        <w:t>porabniki</w:t>
      </w:r>
      <w:bookmarkEnd w:id="6"/>
      <w:bookmarkEnd w:id="7"/>
    </w:p>
    <w:p w14:paraId="212C6E06" w14:textId="77777777" w:rsidR="00F04DDD" w:rsidRDefault="00F04DDD" w:rsidP="005639F9">
      <w:pPr>
        <w:spacing w:line="276" w:lineRule="auto"/>
      </w:pPr>
      <w:r w:rsidRPr="00724E98">
        <w:t xml:space="preserve">Persone so fiktivni liki, ki predstavljajo različne tipe uporabnikov naše platforme. Z njihovo pomočjo se lahko osredotočimo na potrebe in želje uporabnikov, kar nam omogoča oblikovanje uporabniku </w:t>
      </w:r>
      <w:r>
        <w:t xml:space="preserve">bolj </w:t>
      </w:r>
      <w:r w:rsidRPr="00724E98">
        <w:t>prijaznih rešitev.</w:t>
      </w:r>
    </w:p>
    <w:p w14:paraId="4085B100" w14:textId="77777777" w:rsidR="00F04DDD" w:rsidRDefault="00F04DDD" w:rsidP="005639F9">
      <w:pPr>
        <w:spacing w:line="276" w:lineRule="auto"/>
      </w:pPr>
    </w:p>
    <w:p w14:paraId="63E41827" w14:textId="77777777" w:rsidR="00F04DDD" w:rsidRDefault="00F04DDD" w:rsidP="005639F9">
      <w:pPr>
        <w:spacing w:line="276" w:lineRule="auto"/>
      </w:pPr>
      <w:r>
        <w:rPr>
          <w:noProof/>
        </w:rPr>
        <w:lastRenderedPageBreak/>
        <mc:AlternateContent>
          <mc:Choice Requires="wps">
            <w:drawing>
              <wp:anchor distT="0" distB="0" distL="114300" distR="114300" simplePos="0" relativeHeight="251660288" behindDoc="0" locked="0" layoutInCell="1" allowOverlap="1" wp14:anchorId="4B912622" wp14:editId="1A70D313">
                <wp:simplePos x="0" y="0"/>
                <wp:positionH relativeFrom="margin">
                  <wp:posOffset>1452880</wp:posOffset>
                </wp:positionH>
                <wp:positionV relativeFrom="paragraph">
                  <wp:posOffset>5714</wp:posOffset>
                </wp:positionV>
                <wp:extent cx="4772025" cy="1857375"/>
                <wp:effectExtent l="0" t="0" r="28575" b="28575"/>
                <wp:wrapNone/>
                <wp:docPr id="1180179989" name="Polje z besedilom 1"/>
                <wp:cNvGraphicFramePr/>
                <a:graphic xmlns:a="http://schemas.openxmlformats.org/drawingml/2006/main">
                  <a:graphicData uri="http://schemas.microsoft.com/office/word/2010/wordprocessingShape">
                    <wps:wsp>
                      <wps:cNvSpPr txBox="1"/>
                      <wps:spPr>
                        <a:xfrm>
                          <a:off x="0" y="0"/>
                          <a:ext cx="4772025" cy="1857375"/>
                        </a:xfrm>
                        <a:prstGeom prst="rect">
                          <a:avLst/>
                        </a:prstGeom>
                        <a:solidFill>
                          <a:schemeClr val="lt1"/>
                        </a:solidFill>
                        <a:ln w="6350">
                          <a:solidFill>
                            <a:schemeClr val="bg1"/>
                          </a:solidFill>
                        </a:ln>
                      </wps:spPr>
                      <wps:txbx>
                        <w:txbxContent>
                          <w:p w14:paraId="37E56D85" w14:textId="77777777" w:rsidR="00F04DDD" w:rsidRDefault="00F04DDD" w:rsidP="00F04DDD">
                            <w:r w:rsidRPr="007C13E3">
                              <w:rPr>
                                <w:b/>
                                <w:bCs/>
                              </w:rPr>
                              <w:t>Ime</w:t>
                            </w:r>
                            <w:r>
                              <w:t>: Barbara Novak</w:t>
                            </w:r>
                          </w:p>
                          <w:p w14:paraId="77A7480D" w14:textId="77777777" w:rsidR="00F04DDD" w:rsidRDefault="00F04DDD" w:rsidP="00F04DDD">
                            <w:r w:rsidRPr="007C13E3">
                              <w:rPr>
                                <w:b/>
                                <w:bCs/>
                              </w:rPr>
                              <w:t>Pozicija</w:t>
                            </w:r>
                            <w:r>
                              <w:t>: HR Manager</w:t>
                            </w:r>
                          </w:p>
                          <w:p w14:paraId="67841886" w14:textId="77777777" w:rsidR="00F04DDD" w:rsidRDefault="00F04DDD" w:rsidP="00F04DDD">
                            <w:r w:rsidRPr="007C13E3">
                              <w:rPr>
                                <w:b/>
                                <w:bCs/>
                              </w:rPr>
                              <w:t>Vloga</w:t>
                            </w:r>
                            <w:r>
                              <w:t>: Administrator</w:t>
                            </w:r>
                          </w:p>
                          <w:p w14:paraId="51ADCBFB" w14:textId="77777777" w:rsidR="00F04DDD" w:rsidRPr="007C13E3" w:rsidRDefault="00F04DD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w:t>
                            </w:r>
                            <w:proofErr w:type="spellStart"/>
                            <w:r w:rsidRPr="007C13E3">
                              <w:t>SkillsBooster</w:t>
                            </w:r>
                            <w:proofErr w:type="spellEnd"/>
                            <w:r w:rsidRPr="007C13E3">
                              <w:t>. Njena naloga je dodajanje novih zaposlenih in njihovo dodeljevanje ustreznim vlogam (</w:t>
                            </w:r>
                            <w:proofErr w:type="spellStart"/>
                            <w:r w:rsidRPr="007C13E3">
                              <w:t>employee</w:t>
                            </w:r>
                            <w:proofErr w:type="spellEnd"/>
                            <w:r w:rsidRPr="007C13E3">
                              <w:t xml:space="preserve"> ali manager). </w:t>
                            </w:r>
                            <w:r>
                              <w:t>Barbara</w:t>
                            </w:r>
                            <w:r w:rsidRPr="007C13E3">
                              <w:t xml:space="preserve"> ima dostop do vseh zaposlenih v podjetju in redno preverja, ali so vsi novi zaposleni ustrezno vključeni v sistem.</w:t>
                            </w:r>
                          </w:p>
                          <w:p w14:paraId="13774D54"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12622" id="_x0000_t202" coordsize="21600,21600" o:spt="202" path="m,l,21600r21600,l21600,xe">
                <v:stroke joinstyle="miter"/>
                <v:path gradientshapeok="t" o:connecttype="rect"/>
              </v:shapetype>
              <v:shape id="Polje z besedilom 1" o:spid="_x0000_s1026" type="#_x0000_t202" style="position:absolute;left:0;text-align:left;margin-left:114.4pt;margin-top:.45pt;width:375.75pt;height:14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" fillcolor="white [3201]" strokecolor="white [3212]" strokeweight=".5pt">
                <v:textbox>
                  <w:txbxContent>
                    <w:p w14:paraId="37E56D85" w14:textId="77777777" w:rsidR="00F04DDD" w:rsidRDefault="00F04DDD" w:rsidP="00F04DDD">
                      <w:r w:rsidRPr="007C13E3">
                        <w:rPr>
                          <w:b/>
                          <w:bCs/>
                        </w:rPr>
                        <w:t>Ime</w:t>
                      </w:r>
                      <w:r>
                        <w:t>: Barbara Novak</w:t>
                      </w:r>
                    </w:p>
                    <w:p w14:paraId="77A7480D" w14:textId="77777777" w:rsidR="00F04DDD" w:rsidRDefault="00F04DDD" w:rsidP="00F04DDD">
                      <w:r w:rsidRPr="007C13E3">
                        <w:rPr>
                          <w:b/>
                          <w:bCs/>
                        </w:rPr>
                        <w:t>Pozicija</w:t>
                      </w:r>
                      <w:r>
                        <w:t>: HR Manager</w:t>
                      </w:r>
                    </w:p>
                    <w:p w14:paraId="67841886" w14:textId="77777777" w:rsidR="00F04DDD" w:rsidRDefault="00F04DDD" w:rsidP="00F04DDD">
                      <w:r w:rsidRPr="007C13E3">
                        <w:rPr>
                          <w:b/>
                          <w:bCs/>
                        </w:rPr>
                        <w:t>Vloga</w:t>
                      </w:r>
                      <w:r>
                        <w:t>: Administrator</w:t>
                      </w:r>
                    </w:p>
                    <w:p w14:paraId="51ADCBFB" w14:textId="77777777" w:rsidR="00F04DDD" w:rsidRPr="007C13E3" w:rsidRDefault="00F04DD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w:t>
                      </w:r>
                      <w:proofErr w:type="spellStart"/>
                      <w:r w:rsidRPr="007C13E3">
                        <w:t>SkillsBooster</w:t>
                      </w:r>
                      <w:proofErr w:type="spellEnd"/>
                      <w:r w:rsidRPr="007C13E3">
                        <w:t>. Njena naloga je dodajanje novih zaposlenih in njihovo dodeljevanje ustreznim vlogam (</w:t>
                      </w:r>
                      <w:proofErr w:type="spellStart"/>
                      <w:r w:rsidRPr="007C13E3">
                        <w:t>employee</w:t>
                      </w:r>
                      <w:proofErr w:type="spellEnd"/>
                      <w:r w:rsidRPr="007C13E3">
                        <w:t xml:space="preserve"> ali manager). </w:t>
                      </w:r>
                      <w:r>
                        <w:t>Barbara</w:t>
                      </w:r>
                      <w:r w:rsidRPr="007C13E3">
                        <w:t xml:space="preserve"> ima dostop do vseh zaposlenih v podjetju in redno preverja, ali so vsi novi zaposleni ustrezno vključeni v sistem.</w:t>
                      </w:r>
                    </w:p>
                    <w:p w14:paraId="13774D54" w14:textId="77777777" w:rsidR="00F04DDD" w:rsidRDefault="00F04DDD" w:rsidP="00F04DDD"/>
                  </w:txbxContent>
                </v:textbox>
                <w10:wrap anchorx="margin"/>
              </v:shape>
            </w:pict>
          </mc:Fallback>
        </mc:AlternateContent>
      </w:r>
      <w:r>
        <w:rPr>
          <w:noProof/>
        </w:rPr>
        <w:drawing>
          <wp:inline distT="0" distB="0" distL="0" distR="0" wp14:anchorId="755E48E1" wp14:editId="3D1EDCCB">
            <wp:extent cx="1412750" cy="1356360"/>
            <wp:effectExtent l="0" t="0" r="0" b="0"/>
            <wp:docPr id="1805832617" name="Slika 2" descr="Slika, ki vsebuje besede sličica, risanka, umetnost,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5386" name="Slika 3" descr="Slika, ki vsebuje besede sličica, risanka, umetnost, oblikovanje&#10;&#10;Opis je samodejno ustvarj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508" cy="1365728"/>
                    </a:xfrm>
                    <a:prstGeom prst="rect">
                      <a:avLst/>
                    </a:prstGeom>
                    <a:noFill/>
                    <a:ln>
                      <a:noFill/>
                    </a:ln>
                  </pic:spPr>
                </pic:pic>
              </a:graphicData>
            </a:graphic>
          </wp:inline>
        </w:drawing>
      </w:r>
    </w:p>
    <w:p w14:paraId="407F7120" w14:textId="77777777" w:rsidR="00F04DDD" w:rsidRDefault="00F04DDD" w:rsidP="005639F9">
      <w:pPr>
        <w:spacing w:line="276" w:lineRule="auto"/>
      </w:pPr>
    </w:p>
    <w:p w14:paraId="5BA34022" w14:textId="77777777" w:rsidR="00907DB4" w:rsidRDefault="00907DB4" w:rsidP="005639F9">
      <w:pPr>
        <w:spacing w:line="276" w:lineRule="auto"/>
      </w:pPr>
    </w:p>
    <w:p w14:paraId="7423B41C" w14:textId="77777777" w:rsidR="00F04DDD" w:rsidRDefault="00F04DDD" w:rsidP="005639F9">
      <w:pPr>
        <w:spacing w:line="276" w:lineRule="auto"/>
      </w:pPr>
      <w:r>
        <w:rPr>
          <w:noProof/>
        </w:rPr>
        <w:drawing>
          <wp:inline distT="0" distB="0" distL="0" distR="0" wp14:anchorId="640937BA" wp14:editId="50ABCE8F">
            <wp:extent cx="1253490" cy="1253490"/>
            <wp:effectExtent l="0" t="0" r="0" b="3810"/>
            <wp:docPr id="2092874762" name="Slika 3" descr="Slika, ki vsebuje besede sličica, risank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596" name="Slika 4" descr="Slika, ki vsebuje besede sličica, risanka, oblikovanje&#10;&#10;Opis je samodejno ustvarj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2929" cy="1262929"/>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6A2024AE" wp14:editId="6E2C1427">
                <wp:simplePos x="0" y="0"/>
                <wp:positionH relativeFrom="column">
                  <wp:posOffset>1423035</wp:posOffset>
                </wp:positionH>
                <wp:positionV relativeFrom="paragraph">
                  <wp:posOffset>6985</wp:posOffset>
                </wp:positionV>
                <wp:extent cx="5106390" cy="1757548"/>
                <wp:effectExtent l="0" t="0" r="18415" b="14605"/>
                <wp:wrapNone/>
                <wp:docPr id="1329396968" name="Polje z besedilom 4"/>
                <wp:cNvGraphicFramePr/>
                <a:graphic xmlns:a="http://schemas.openxmlformats.org/drawingml/2006/main">
                  <a:graphicData uri="http://schemas.microsoft.com/office/word/2010/wordprocessingShape">
                    <wps:wsp>
                      <wps:cNvSpPr txBox="1"/>
                      <wps:spPr>
                        <a:xfrm>
                          <a:off x="0" y="0"/>
                          <a:ext cx="5106390" cy="1757548"/>
                        </a:xfrm>
                        <a:prstGeom prst="rect">
                          <a:avLst/>
                        </a:prstGeom>
                        <a:solidFill>
                          <a:schemeClr val="lt1"/>
                        </a:solidFill>
                        <a:ln w="6350">
                          <a:solidFill>
                            <a:schemeClr val="bg1"/>
                          </a:solidFill>
                        </a:ln>
                      </wps:spPr>
                      <wps:txbx>
                        <w:txbxContent>
                          <w:p w14:paraId="05550996" w14:textId="77777777" w:rsidR="00F04DDD" w:rsidRDefault="00F04DDD" w:rsidP="00F04DDD">
                            <w:r w:rsidRPr="007C13E3">
                              <w:rPr>
                                <w:b/>
                                <w:bCs/>
                              </w:rPr>
                              <w:t>Ime</w:t>
                            </w:r>
                            <w:r>
                              <w:t>: Jasna Kos</w:t>
                            </w:r>
                          </w:p>
                          <w:p w14:paraId="2A5D68C8" w14:textId="77777777" w:rsidR="00F04DDD" w:rsidRDefault="00F04DDD" w:rsidP="00F04DDD">
                            <w:r w:rsidRPr="007C13E3">
                              <w:rPr>
                                <w:b/>
                                <w:bCs/>
                              </w:rPr>
                              <w:t>Pozicija</w:t>
                            </w:r>
                            <w:r>
                              <w:t>: Vodja razvoja programske opreme</w:t>
                            </w:r>
                          </w:p>
                          <w:p w14:paraId="5C89775A" w14:textId="77777777" w:rsidR="00F04DDD" w:rsidRDefault="00F04DDD" w:rsidP="00F04DDD">
                            <w:r w:rsidRPr="00DF5AEB">
                              <w:rPr>
                                <w:b/>
                                <w:bCs/>
                              </w:rPr>
                              <w:t>Vloga</w:t>
                            </w:r>
                            <w:r>
                              <w:t>: Manager</w:t>
                            </w:r>
                          </w:p>
                          <w:p w14:paraId="20B4A877" w14:textId="77777777" w:rsidR="00F04DDD" w:rsidRDefault="00F04DD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F04DDD" w:rsidRPr="00DF5AEB" w:rsidRDefault="00F04DDD" w:rsidP="00F04DDD"/>
                          <w:p w14:paraId="656E88FB"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024AE" id="Polje z besedilom 4" o:spid="_x0000_s1027" type="#_x0000_t202" style="position:absolute;left:0;text-align:left;margin-left:112.05pt;margin-top:.55pt;width:402.1pt;height:1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" fillcolor="white [3201]" strokecolor="white [3212]" strokeweight=".5pt">
                <v:textbox>
                  <w:txbxContent>
                    <w:p w14:paraId="05550996" w14:textId="77777777" w:rsidR="00F04DDD" w:rsidRDefault="00F04DDD" w:rsidP="00F04DDD">
                      <w:r w:rsidRPr="007C13E3">
                        <w:rPr>
                          <w:b/>
                          <w:bCs/>
                        </w:rPr>
                        <w:t>Ime</w:t>
                      </w:r>
                      <w:r>
                        <w:t>: Jasna Kos</w:t>
                      </w:r>
                    </w:p>
                    <w:p w14:paraId="2A5D68C8" w14:textId="77777777" w:rsidR="00F04DDD" w:rsidRDefault="00F04DDD" w:rsidP="00F04DDD">
                      <w:r w:rsidRPr="007C13E3">
                        <w:rPr>
                          <w:b/>
                          <w:bCs/>
                        </w:rPr>
                        <w:t>Pozicija</w:t>
                      </w:r>
                      <w:r>
                        <w:t>: Vodja razvoja programske opreme</w:t>
                      </w:r>
                    </w:p>
                    <w:p w14:paraId="5C89775A" w14:textId="77777777" w:rsidR="00F04DDD" w:rsidRDefault="00F04DDD" w:rsidP="00F04DDD">
                      <w:r w:rsidRPr="00DF5AEB">
                        <w:rPr>
                          <w:b/>
                          <w:bCs/>
                        </w:rPr>
                        <w:t>Vloga</w:t>
                      </w:r>
                      <w:r>
                        <w:t>: Manager</w:t>
                      </w:r>
                    </w:p>
                    <w:p w14:paraId="20B4A877" w14:textId="77777777" w:rsidR="00F04DDD" w:rsidRDefault="00F04DD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F04DDD" w:rsidRPr="00DF5AEB" w:rsidRDefault="00F04DDD" w:rsidP="00F04DDD"/>
                    <w:p w14:paraId="656E88FB" w14:textId="77777777" w:rsidR="00F04DDD" w:rsidRDefault="00F04DDD" w:rsidP="00F04DDD"/>
                  </w:txbxContent>
                </v:textbox>
              </v:shape>
            </w:pict>
          </mc:Fallback>
        </mc:AlternateContent>
      </w:r>
    </w:p>
    <w:p w14:paraId="18C18E0F" w14:textId="77777777" w:rsidR="00F04DDD" w:rsidRDefault="00F04DDD" w:rsidP="005639F9">
      <w:pPr>
        <w:spacing w:line="276" w:lineRule="auto"/>
      </w:pPr>
    </w:p>
    <w:p w14:paraId="5473A0E7" w14:textId="77777777" w:rsidR="00F04DDD" w:rsidRDefault="00F04DDD" w:rsidP="005639F9">
      <w:pPr>
        <w:spacing w:line="276" w:lineRule="auto"/>
      </w:pPr>
      <w:r>
        <w:rPr>
          <w:noProof/>
        </w:rPr>
        <mc:AlternateContent>
          <mc:Choice Requires="wps">
            <w:drawing>
              <wp:anchor distT="0" distB="0" distL="114300" distR="114300" simplePos="0" relativeHeight="251661312" behindDoc="0" locked="0" layoutInCell="1" allowOverlap="1" wp14:anchorId="2C0E206B" wp14:editId="34FE7347">
                <wp:simplePos x="0" y="0"/>
                <wp:positionH relativeFrom="column">
                  <wp:posOffset>1357630</wp:posOffset>
                </wp:positionH>
                <wp:positionV relativeFrom="paragraph">
                  <wp:posOffset>276860</wp:posOffset>
                </wp:positionV>
                <wp:extent cx="4791075" cy="1743075"/>
                <wp:effectExtent l="0" t="0" r="28575" b="28575"/>
                <wp:wrapNone/>
                <wp:docPr id="1441540313" name="Polje z besedilom 5"/>
                <wp:cNvGraphicFramePr/>
                <a:graphic xmlns:a="http://schemas.openxmlformats.org/drawingml/2006/main">
                  <a:graphicData uri="http://schemas.microsoft.com/office/word/2010/wordprocessingShape">
                    <wps:wsp>
                      <wps:cNvSpPr txBox="1"/>
                      <wps:spPr>
                        <a:xfrm>
                          <a:off x="0" y="0"/>
                          <a:ext cx="4791075" cy="1743075"/>
                        </a:xfrm>
                        <a:prstGeom prst="rect">
                          <a:avLst/>
                        </a:prstGeom>
                        <a:solidFill>
                          <a:schemeClr val="lt1"/>
                        </a:solidFill>
                        <a:ln w="6350">
                          <a:solidFill>
                            <a:schemeClr val="bg1"/>
                          </a:solidFill>
                        </a:ln>
                      </wps:spPr>
                      <wps:txbx>
                        <w:txbxContent>
                          <w:p w14:paraId="342EAD76" w14:textId="77777777" w:rsidR="00F04DDD" w:rsidRDefault="00F04DD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F04DDD" w:rsidRDefault="00F04DDD" w:rsidP="00F04DDD">
                            <w:r w:rsidRPr="007C13E3">
                              <w:rPr>
                                <w:b/>
                                <w:bCs/>
                              </w:rPr>
                              <w:t>Pozicija</w:t>
                            </w:r>
                            <w:r>
                              <w:t xml:space="preserve">: </w:t>
                            </w:r>
                            <w:r w:rsidRPr="00292FA0">
                              <w:t>Razvijalec programske opreme</w:t>
                            </w:r>
                          </w:p>
                          <w:p w14:paraId="7AAF3DE3" w14:textId="77777777" w:rsidR="00F04DDD" w:rsidRDefault="00F04DDD" w:rsidP="00F04DDD">
                            <w:r w:rsidRPr="00DF5AEB">
                              <w:rPr>
                                <w:b/>
                                <w:bCs/>
                              </w:rPr>
                              <w:t>Vloga</w:t>
                            </w:r>
                            <w:r>
                              <w:t xml:space="preserve">: </w:t>
                            </w:r>
                            <w:proofErr w:type="spellStart"/>
                            <w:r>
                              <w:t>Employee</w:t>
                            </w:r>
                            <w:proofErr w:type="spellEnd"/>
                          </w:p>
                          <w:p w14:paraId="2FE61731" w14:textId="77777777" w:rsidR="00F04DDD" w:rsidRPr="00292FA0" w:rsidRDefault="00F04DD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w:t>
                            </w:r>
                            <w:proofErr w:type="spellStart"/>
                            <w:r w:rsidRPr="00292FA0">
                              <w:t>SkillsBooster</w:t>
                            </w:r>
                            <w:proofErr w:type="spellEnd"/>
                            <w:r w:rsidRPr="00292FA0">
                              <w:t xml:space="preserve">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F04DDD" w:rsidRDefault="00F04DDD" w:rsidP="00F04DDD"/>
                          <w:p w14:paraId="10596FCF"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E206B" id="Polje z besedilom 5" o:spid="_x0000_s1028" type="#_x0000_t202" style="position:absolute;left:0;text-align:left;margin-left:106.9pt;margin-top:21.8pt;width:377.25pt;height:137.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" fillcolor="white [3201]" strokecolor="white [3212]" strokeweight=".5pt">
                <v:textbox>
                  <w:txbxContent>
                    <w:p w14:paraId="342EAD76" w14:textId="77777777" w:rsidR="00F04DDD" w:rsidRDefault="00F04DD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F04DDD" w:rsidRDefault="00F04DDD" w:rsidP="00F04DDD">
                      <w:r w:rsidRPr="007C13E3">
                        <w:rPr>
                          <w:b/>
                          <w:bCs/>
                        </w:rPr>
                        <w:t>Pozicija</w:t>
                      </w:r>
                      <w:r>
                        <w:t xml:space="preserve">: </w:t>
                      </w:r>
                      <w:r w:rsidRPr="00292FA0">
                        <w:t>Razvijalec programske opreme</w:t>
                      </w:r>
                    </w:p>
                    <w:p w14:paraId="7AAF3DE3" w14:textId="77777777" w:rsidR="00F04DDD" w:rsidRDefault="00F04DDD" w:rsidP="00F04DDD">
                      <w:r w:rsidRPr="00DF5AEB">
                        <w:rPr>
                          <w:b/>
                          <w:bCs/>
                        </w:rPr>
                        <w:t>Vloga</w:t>
                      </w:r>
                      <w:r>
                        <w:t xml:space="preserve">: </w:t>
                      </w:r>
                      <w:proofErr w:type="spellStart"/>
                      <w:r>
                        <w:t>Employee</w:t>
                      </w:r>
                      <w:proofErr w:type="spellEnd"/>
                    </w:p>
                    <w:p w14:paraId="2FE61731" w14:textId="77777777" w:rsidR="00F04DDD" w:rsidRPr="00292FA0" w:rsidRDefault="00F04DD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w:t>
                      </w:r>
                      <w:proofErr w:type="spellStart"/>
                      <w:r w:rsidRPr="00292FA0">
                        <w:t>SkillsBooster</w:t>
                      </w:r>
                      <w:proofErr w:type="spellEnd"/>
                      <w:r w:rsidRPr="00292FA0">
                        <w:t xml:space="preserve">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F04DDD" w:rsidRDefault="00F04DDD" w:rsidP="00F04DDD"/>
                    <w:p w14:paraId="10596FCF" w14:textId="77777777" w:rsidR="00F04DDD" w:rsidRDefault="00F04DDD" w:rsidP="00F04DDD"/>
                  </w:txbxContent>
                </v:textbox>
              </v:shape>
            </w:pict>
          </mc:Fallback>
        </mc:AlternateContent>
      </w:r>
    </w:p>
    <w:p w14:paraId="72F09462" w14:textId="77777777" w:rsidR="00F04DDD" w:rsidRDefault="00F04DDD" w:rsidP="005639F9">
      <w:pPr>
        <w:spacing w:line="276" w:lineRule="auto"/>
      </w:pPr>
    </w:p>
    <w:p w14:paraId="23EE8923" w14:textId="74B337FE" w:rsidR="00F04DDD" w:rsidRPr="00EC4DA4" w:rsidRDefault="00F04DDD" w:rsidP="005639F9">
      <w:pPr>
        <w:spacing w:line="276" w:lineRule="auto"/>
      </w:pPr>
      <w:r>
        <w:rPr>
          <w:noProof/>
        </w:rPr>
        <w:drawing>
          <wp:inline distT="0" distB="0" distL="0" distR="0" wp14:anchorId="20992C6F" wp14:editId="2F4A564C">
            <wp:extent cx="1343025" cy="1343025"/>
            <wp:effectExtent l="0" t="0" r="0" b="9525"/>
            <wp:docPr id="1639870323" name="Slika 6" descr="Slika, ki vsebuje besede sličica, risanka, umetn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12830" name="Picture 1" descr="Slika, ki vsebuje besede sličica, risanka, umetnost&#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6506" cy="1346506"/>
                    </a:xfrm>
                    <a:prstGeom prst="rect">
                      <a:avLst/>
                    </a:prstGeom>
                    <a:noFill/>
                    <a:ln>
                      <a:noFill/>
                    </a:ln>
                  </pic:spPr>
                </pic:pic>
              </a:graphicData>
            </a:graphic>
          </wp:inline>
        </w:drawing>
      </w:r>
    </w:p>
    <w:p w14:paraId="110FD05F" w14:textId="1D6A27E4" w:rsidR="00F04DDD" w:rsidRPr="000574F0" w:rsidRDefault="00F04DDD" w:rsidP="005639F9">
      <w:pPr>
        <w:pStyle w:val="Naslov1"/>
        <w:spacing w:line="276" w:lineRule="auto"/>
      </w:pPr>
      <w:bookmarkStart w:id="8" w:name="_Toc1771290065"/>
      <w:bookmarkStart w:id="9" w:name="_Toc175333760"/>
      <w:r>
        <w:t>Dokumentacija</w:t>
      </w:r>
      <w:bookmarkEnd w:id="8"/>
      <w:bookmarkEnd w:id="9"/>
    </w:p>
    <w:p w14:paraId="69DD92E6" w14:textId="770CD36C" w:rsidR="00C504C9" w:rsidRDefault="00C504C9" w:rsidP="005639F9">
      <w:pPr>
        <w:pStyle w:val="Naslov2"/>
        <w:spacing w:line="276" w:lineRule="auto"/>
      </w:pPr>
      <w:bookmarkStart w:id="10" w:name="_Toc269470680"/>
      <w:bookmarkStart w:id="11" w:name="_Toc175333761"/>
      <w:r>
        <w:t>DPU</w:t>
      </w:r>
      <w:bookmarkEnd w:id="11"/>
    </w:p>
    <w:p w14:paraId="10A41885" w14:textId="1EEE3CFE" w:rsidR="00536D43" w:rsidRPr="00536D43" w:rsidRDefault="00181C91" w:rsidP="005639F9">
      <w:pPr>
        <w:spacing w:line="276" w:lineRule="auto"/>
      </w:pPr>
      <w:r w:rsidRPr="00181C91">
        <w:t xml:space="preserve">V fazi načrtovanja smo izdelali DPU, ki podrobno opisuje vse ključne podatkovne procese znotraj sistema. </w:t>
      </w:r>
      <w:r w:rsidR="00D9340B">
        <w:t>Diagram</w:t>
      </w:r>
      <w:r w:rsidRPr="00181C91">
        <w:t xml:space="preserve"> natančno določa, kako se podatki zbirajo, obdelujejo, shranjujejo in prenašajo</w:t>
      </w:r>
      <w:r w:rsidR="00D9340B">
        <w:t xml:space="preserve">. Določa tudi, katere funkcionalnosti bodo omogočene uporabnikom z različnimi vlogami ter v katerih funkcionalnostih </w:t>
      </w:r>
      <w:r w:rsidR="00612606">
        <w:t>je</w:t>
      </w:r>
      <w:r w:rsidR="00D9340B">
        <w:t xml:space="preserve"> integrirana umetna inteligenca.</w:t>
      </w:r>
    </w:p>
    <w:p w14:paraId="53853F01" w14:textId="77777777" w:rsidR="00723B3E" w:rsidRDefault="00C504C9" w:rsidP="005639F9">
      <w:pPr>
        <w:keepNext/>
        <w:spacing w:line="276" w:lineRule="auto"/>
        <w:jc w:val="center"/>
      </w:pPr>
      <w:r>
        <w:rPr>
          <w:noProof/>
        </w:rPr>
        <w:lastRenderedPageBreak/>
        <w:drawing>
          <wp:inline distT="0" distB="0" distL="0" distR="0" wp14:anchorId="5DB2D771" wp14:editId="30FFF666">
            <wp:extent cx="5227320" cy="3571885"/>
            <wp:effectExtent l="0" t="0" r="0" b="9525"/>
            <wp:docPr id="1491141685" name="Slika 1" descr="Slika, ki vsebuje besede besedilo, diagram,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15">
                      <a:extLst>
                        <a:ext uri="{28A0092B-C50C-407E-A947-70E740481C1C}">
                          <a14:useLocalDpi xmlns:a14="http://schemas.microsoft.com/office/drawing/2010/main" val="0"/>
                        </a:ext>
                      </a:extLst>
                    </a:blip>
                    <a:stretch>
                      <a:fillRect/>
                    </a:stretch>
                  </pic:blipFill>
                  <pic:spPr>
                    <a:xfrm>
                      <a:off x="0" y="0"/>
                      <a:ext cx="5230060" cy="3573757"/>
                    </a:xfrm>
                    <a:prstGeom prst="rect">
                      <a:avLst/>
                    </a:prstGeom>
                  </pic:spPr>
                </pic:pic>
              </a:graphicData>
            </a:graphic>
          </wp:inline>
        </w:drawing>
      </w:r>
    </w:p>
    <w:p w14:paraId="3ADD0E34" w14:textId="2DAB4784" w:rsidR="00C504C9" w:rsidRDefault="00723B3E" w:rsidP="005639F9">
      <w:pPr>
        <w:pStyle w:val="Napis"/>
        <w:spacing w:line="276" w:lineRule="auto"/>
        <w:jc w:val="center"/>
      </w:pPr>
      <w:bookmarkStart w:id="12" w:name="_Toc175333813"/>
      <w:r>
        <w:t xml:space="preserve">Slika </w:t>
      </w:r>
      <w:r>
        <w:fldChar w:fldCharType="begin"/>
      </w:r>
      <w:r>
        <w:instrText xml:space="preserve"> SEQ Slika \* ARABIC </w:instrText>
      </w:r>
      <w:r>
        <w:fldChar w:fldCharType="separate"/>
      </w:r>
      <w:r>
        <w:rPr>
          <w:noProof/>
        </w:rPr>
        <w:t>1</w:t>
      </w:r>
      <w:r>
        <w:fldChar w:fldCharType="end"/>
      </w:r>
      <w:r>
        <w:t xml:space="preserve"> - DPU diagram</w:t>
      </w:r>
      <w:bookmarkEnd w:id="12"/>
    </w:p>
    <w:p w14:paraId="5D548499" w14:textId="200D4790" w:rsidR="009715DC" w:rsidRDefault="009715DC" w:rsidP="005639F9">
      <w:pPr>
        <w:pStyle w:val="Naslov2"/>
        <w:spacing w:line="276" w:lineRule="auto"/>
      </w:pPr>
      <w:bookmarkStart w:id="13" w:name="_Toc175333762"/>
      <w:r>
        <w:t>Specifikacije primerov uporabe</w:t>
      </w:r>
      <w:bookmarkEnd w:id="13"/>
    </w:p>
    <w:p w14:paraId="3FF27FFD" w14:textId="131AB797" w:rsidR="00FC25B8" w:rsidRPr="00FC25B8" w:rsidRDefault="00FC25B8" w:rsidP="005639F9">
      <w:pPr>
        <w:spacing w:line="276" w:lineRule="auto"/>
      </w:pPr>
      <w:r w:rsidRPr="00FC25B8">
        <w:t xml:space="preserve">Pripravili smo tudi natančne specifikacije primerov uporabe, ki </w:t>
      </w:r>
      <w:r w:rsidR="00B213F3">
        <w:t>natančneje opisujejo funkcionalnosti, ki smo jih definirali v DPU diagramu.</w:t>
      </w:r>
    </w:p>
    <w:p w14:paraId="2F3C6E97" w14:textId="5E2E4A7F" w:rsidR="000A3971" w:rsidRPr="000574F0" w:rsidRDefault="000A3971" w:rsidP="005639F9">
      <w:pPr>
        <w:pStyle w:val="Naslov3"/>
        <w:spacing w:line="276" w:lineRule="auto"/>
      </w:pPr>
      <w:bookmarkStart w:id="14" w:name="_Toc790475947"/>
      <w:bookmarkStart w:id="15" w:name="_Toc175333763"/>
      <w:r>
        <w:t>&lt;&lt;</w:t>
      </w:r>
      <w:r w:rsidR="009715A7">
        <w:t xml:space="preserve"> </w:t>
      </w:r>
      <w:r>
        <w:t>Registracija podjetja &gt;&gt;</w:t>
      </w:r>
      <w:bookmarkEnd w:id="14"/>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33D1EE16" w14:textId="77777777" w:rsidTr="00B039EE">
        <w:tc>
          <w:tcPr>
            <w:tcW w:w="6799" w:type="dxa"/>
            <w:shd w:val="clear" w:color="auto" w:fill="auto"/>
          </w:tcPr>
          <w:p w14:paraId="3C6B502D" w14:textId="77777777" w:rsidR="000A3971" w:rsidRPr="000574F0" w:rsidRDefault="000A3971" w:rsidP="005639F9">
            <w:pPr>
              <w:spacing w:line="276" w:lineRule="auto"/>
              <w:jc w:val="center"/>
              <w:rPr>
                <w:rFonts w:eastAsia="Calibri" w:cs="Calibri"/>
              </w:rPr>
            </w:pPr>
            <w:r w:rsidRPr="000574F0">
              <w:rPr>
                <w:b/>
                <w:bCs/>
              </w:rPr>
              <w:t>Primer uporabe: Registracija podjetja</w:t>
            </w:r>
          </w:p>
        </w:tc>
        <w:tc>
          <w:tcPr>
            <w:tcW w:w="2263" w:type="dxa"/>
            <w:shd w:val="clear" w:color="auto" w:fill="auto"/>
          </w:tcPr>
          <w:p w14:paraId="7BEFA676"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w:t>
            </w:r>
          </w:p>
        </w:tc>
      </w:tr>
      <w:tr w:rsidR="000A3971" w:rsidRPr="000574F0" w14:paraId="2F7AFE4A" w14:textId="77777777" w:rsidTr="00B039EE">
        <w:tc>
          <w:tcPr>
            <w:tcW w:w="9062" w:type="dxa"/>
            <w:gridSpan w:val="2"/>
            <w:shd w:val="clear" w:color="auto" w:fill="auto"/>
          </w:tcPr>
          <w:p w14:paraId="17A78727" w14:textId="77777777" w:rsidR="000A3971" w:rsidRPr="000574F0" w:rsidRDefault="000A3971" w:rsidP="005639F9">
            <w:pPr>
              <w:spacing w:line="276" w:lineRule="auto"/>
              <w:rPr>
                <w:b/>
              </w:rPr>
            </w:pPr>
            <w:r w:rsidRPr="000574F0">
              <w:rPr>
                <w:b/>
                <w:bCs/>
              </w:rPr>
              <w:t>Kratek opis:</w:t>
            </w:r>
          </w:p>
          <w:p w14:paraId="10F8AFBF" w14:textId="77777777" w:rsidR="000A3971" w:rsidRPr="000574F0" w:rsidRDefault="000A3971" w:rsidP="005639F9">
            <w:pPr>
              <w:spacing w:line="276" w:lineRule="auto"/>
            </w:pPr>
            <w:r w:rsidRPr="000574F0">
              <w:t>Skrbnik se registrira na platformi in doda svoje podjetje na platformo.</w:t>
            </w:r>
          </w:p>
        </w:tc>
      </w:tr>
      <w:tr w:rsidR="000A3971" w:rsidRPr="000574F0" w14:paraId="4B7D8305" w14:textId="77777777" w:rsidTr="00B039EE">
        <w:tc>
          <w:tcPr>
            <w:tcW w:w="9062" w:type="dxa"/>
            <w:gridSpan w:val="2"/>
            <w:shd w:val="clear" w:color="auto" w:fill="auto"/>
          </w:tcPr>
          <w:p w14:paraId="1C7A36CD" w14:textId="77777777" w:rsidR="000A3971" w:rsidRPr="000574F0" w:rsidRDefault="000A3971" w:rsidP="005639F9">
            <w:pPr>
              <w:spacing w:line="276" w:lineRule="auto"/>
              <w:rPr>
                <w:b/>
              </w:rPr>
            </w:pPr>
            <w:r w:rsidRPr="000574F0">
              <w:rPr>
                <w:b/>
                <w:bCs/>
              </w:rPr>
              <w:t>Akterji:</w:t>
            </w:r>
          </w:p>
          <w:p w14:paraId="179508C1" w14:textId="77777777" w:rsidR="000A3971" w:rsidRPr="000574F0" w:rsidRDefault="000A3971" w:rsidP="005639F9">
            <w:pPr>
              <w:spacing w:line="276" w:lineRule="auto"/>
            </w:pPr>
            <w:r w:rsidRPr="000574F0">
              <w:t>Skrbnik</w:t>
            </w:r>
          </w:p>
        </w:tc>
      </w:tr>
      <w:tr w:rsidR="000A3971" w:rsidRPr="000574F0" w14:paraId="6DD4BD2E" w14:textId="77777777" w:rsidTr="00B039EE">
        <w:tc>
          <w:tcPr>
            <w:tcW w:w="9062" w:type="dxa"/>
            <w:gridSpan w:val="2"/>
            <w:shd w:val="clear" w:color="auto" w:fill="auto"/>
          </w:tcPr>
          <w:p w14:paraId="2918256B" w14:textId="77777777" w:rsidR="000A3971" w:rsidRPr="000574F0" w:rsidRDefault="000A3971" w:rsidP="005639F9">
            <w:pPr>
              <w:spacing w:line="276" w:lineRule="auto"/>
              <w:rPr>
                <w:b/>
                <w:bCs/>
              </w:rPr>
            </w:pPr>
            <w:r w:rsidRPr="000574F0">
              <w:rPr>
                <w:b/>
                <w:bCs/>
              </w:rPr>
              <w:t>Predpogoji:</w:t>
            </w:r>
          </w:p>
          <w:p w14:paraId="1E60421B" w14:textId="77777777" w:rsidR="000A3971" w:rsidRPr="000574F0" w:rsidRDefault="000A3971" w:rsidP="005639F9">
            <w:pPr>
              <w:spacing w:line="276" w:lineRule="auto"/>
            </w:pPr>
            <w:r w:rsidRPr="000574F0">
              <w:t>Podjetje še ni registrirano v IS. IS mora delovati.</w:t>
            </w:r>
          </w:p>
        </w:tc>
      </w:tr>
      <w:tr w:rsidR="000A3971" w:rsidRPr="000574F0" w14:paraId="7AC6EC4F" w14:textId="77777777" w:rsidTr="00B039EE">
        <w:tc>
          <w:tcPr>
            <w:tcW w:w="9062" w:type="dxa"/>
            <w:gridSpan w:val="2"/>
            <w:shd w:val="clear" w:color="auto" w:fill="auto"/>
          </w:tcPr>
          <w:p w14:paraId="156A7078" w14:textId="77777777" w:rsidR="000A3971" w:rsidRPr="000574F0" w:rsidRDefault="000A3971" w:rsidP="005639F9">
            <w:pPr>
              <w:spacing w:line="276" w:lineRule="auto"/>
              <w:rPr>
                <w:b/>
              </w:rPr>
            </w:pPr>
            <w:r w:rsidRPr="000574F0">
              <w:rPr>
                <w:b/>
                <w:bCs/>
              </w:rPr>
              <w:t>Stanje sistema po primeru uporabe:</w:t>
            </w:r>
          </w:p>
          <w:p w14:paraId="2F696EA8" w14:textId="77777777" w:rsidR="000A3971" w:rsidRPr="000574F0" w:rsidRDefault="000A3971" w:rsidP="005639F9">
            <w:pPr>
              <w:spacing w:line="276" w:lineRule="auto"/>
            </w:pPr>
            <w:r w:rsidRPr="000574F0">
              <w:t>Skrbnik se je uspešno registriral v IS-ju in dodal podjetje ter prejel e-pošto za vpis v IS.</w:t>
            </w:r>
          </w:p>
        </w:tc>
      </w:tr>
      <w:tr w:rsidR="000A3971" w:rsidRPr="000574F0" w14:paraId="3048DF42" w14:textId="77777777" w:rsidTr="00B039EE">
        <w:tc>
          <w:tcPr>
            <w:tcW w:w="9062" w:type="dxa"/>
            <w:gridSpan w:val="2"/>
            <w:shd w:val="clear" w:color="auto" w:fill="auto"/>
          </w:tcPr>
          <w:p w14:paraId="3C648544" w14:textId="77777777" w:rsidR="000A3971" w:rsidRPr="000574F0" w:rsidRDefault="000A3971" w:rsidP="005639F9">
            <w:pPr>
              <w:spacing w:line="276" w:lineRule="auto"/>
              <w:rPr>
                <w:b/>
              </w:rPr>
            </w:pPr>
            <w:r w:rsidRPr="000574F0">
              <w:rPr>
                <w:b/>
                <w:bCs/>
              </w:rPr>
              <w:t>Scenarij:</w:t>
            </w:r>
          </w:p>
          <w:p w14:paraId="77595133" w14:textId="77777777" w:rsidR="000A3971" w:rsidRPr="000574F0" w:rsidRDefault="000A3971" w:rsidP="005639F9">
            <w:pPr>
              <w:spacing w:line="276" w:lineRule="auto"/>
            </w:pPr>
            <w:r w:rsidRPr="000574F0">
              <w:t>1. V oknu za prijavo pritisnite povezavo »Registriraj podjetje«.</w:t>
            </w:r>
          </w:p>
          <w:p w14:paraId="388D0704" w14:textId="77777777" w:rsidR="000A3971" w:rsidRPr="000574F0" w:rsidRDefault="000A3971" w:rsidP="005639F9">
            <w:pPr>
              <w:spacing w:line="276" w:lineRule="auto"/>
            </w:pPr>
            <w:r w:rsidRPr="000574F0">
              <w:t>2. Izpolnite vnosna polja "Ime", "Naslov", "Poštna številka", "E-poštni naslov" in "Geslo".</w:t>
            </w:r>
          </w:p>
          <w:p w14:paraId="1552F71A" w14:textId="77777777" w:rsidR="000A3971" w:rsidRPr="000574F0" w:rsidRDefault="000A3971" w:rsidP="005639F9">
            <w:pPr>
              <w:spacing w:line="276" w:lineRule="auto"/>
            </w:pPr>
            <w:r w:rsidRPr="000574F0">
              <w:t>3. Označite »Strinjam se s pogoji uporabe«.</w:t>
            </w:r>
          </w:p>
          <w:p w14:paraId="2ADE6156" w14:textId="77777777" w:rsidR="000A3971" w:rsidRPr="000574F0" w:rsidRDefault="000A3971" w:rsidP="005639F9">
            <w:pPr>
              <w:spacing w:line="276" w:lineRule="auto"/>
            </w:pPr>
            <w:r w:rsidRPr="000574F0">
              <w:t>4. Pritisnite gumb »Registriraj se«.</w:t>
            </w:r>
          </w:p>
        </w:tc>
      </w:tr>
      <w:tr w:rsidR="000A3971" w:rsidRPr="000574F0" w14:paraId="11BBAAEB" w14:textId="77777777" w:rsidTr="00B039EE">
        <w:tc>
          <w:tcPr>
            <w:tcW w:w="9062" w:type="dxa"/>
            <w:gridSpan w:val="2"/>
            <w:shd w:val="clear" w:color="auto" w:fill="auto"/>
          </w:tcPr>
          <w:p w14:paraId="76A9B799" w14:textId="77777777" w:rsidR="000A3971" w:rsidRPr="000574F0" w:rsidRDefault="000A3971" w:rsidP="005639F9">
            <w:pPr>
              <w:spacing w:line="276" w:lineRule="auto"/>
              <w:rPr>
                <w:b/>
              </w:rPr>
            </w:pPr>
            <w:r w:rsidRPr="000574F0">
              <w:rPr>
                <w:b/>
                <w:bCs/>
              </w:rPr>
              <w:lastRenderedPageBreak/>
              <w:t>Alternativni tokovi:</w:t>
            </w:r>
          </w:p>
          <w:p w14:paraId="67F55381" w14:textId="77777777" w:rsidR="000A3971" w:rsidRPr="000574F0" w:rsidRDefault="000A3971" w:rsidP="005639F9">
            <w:pPr>
              <w:spacing w:line="276" w:lineRule="auto"/>
            </w:pPr>
            <w:r w:rsidRPr="000574F0">
              <w:t>1a1. Uporabnik zaradi napake ne more klikniti na povezavo »Registriraj podjetje«.</w:t>
            </w:r>
          </w:p>
          <w:p w14:paraId="49915D7F" w14:textId="77777777" w:rsidR="000A3971" w:rsidRPr="000574F0" w:rsidRDefault="000A3971" w:rsidP="005639F9">
            <w:pPr>
              <w:spacing w:line="276" w:lineRule="auto"/>
            </w:pPr>
            <w:r w:rsidRPr="000574F0">
              <w:t>1a2. Uporabnik osveži stran in poskusi znova.</w:t>
            </w:r>
          </w:p>
          <w:p w14:paraId="68BC9E9C" w14:textId="77777777" w:rsidR="000A3971" w:rsidRPr="000574F0" w:rsidRDefault="000A3971" w:rsidP="005639F9">
            <w:pPr>
              <w:spacing w:line="276" w:lineRule="auto"/>
            </w:pPr>
            <w:r w:rsidRPr="000574F0">
              <w:t>1a3. Po osvežitvi poskusite znova.</w:t>
            </w:r>
          </w:p>
          <w:p w14:paraId="271DBFD5" w14:textId="77777777" w:rsidR="000A3971" w:rsidRPr="000574F0" w:rsidRDefault="000A3971" w:rsidP="005639F9">
            <w:pPr>
              <w:spacing w:line="276" w:lineRule="auto"/>
            </w:pPr>
            <w:r w:rsidRPr="000574F0">
              <w:t>4a1. Uporabnik zaradi napake ne more pritisniti gumba "Registriraj se".</w:t>
            </w:r>
          </w:p>
          <w:p w14:paraId="3B551D34" w14:textId="77777777" w:rsidR="000A3971" w:rsidRPr="000574F0" w:rsidRDefault="000A3971" w:rsidP="005639F9">
            <w:pPr>
              <w:spacing w:line="276" w:lineRule="auto"/>
            </w:pPr>
            <w:r w:rsidRPr="000574F0">
              <w:t>4a2. Uporabnik osveži stran in poskusi znova.</w:t>
            </w:r>
          </w:p>
          <w:p w14:paraId="4B4E3107" w14:textId="77777777" w:rsidR="000A3971" w:rsidRPr="000574F0" w:rsidRDefault="000A3971" w:rsidP="005639F9">
            <w:pPr>
              <w:spacing w:line="276" w:lineRule="auto"/>
            </w:pPr>
            <w:r w:rsidRPr="000574F0">
              <w:t>4a3. Po osvežitvi poskusite znova.</w:t>
            </w:r>
          </w:p>
        </w:tc>
      </w:tr>
      <w:tr w:rsidR="000A3971" w:rsidRPr="000574F0" w14:paraId="7FFF1F01" w14:textId="77777777" w:rsidTr="00B039EE">
        <w:tc>
          <w:tcPr>
            <w:tcW w:w="9062" w:type="dxa"/>
            <w:gridSpan w:val="2"/>
            <w:shd w:val="clear" w:color="auto" w:fill="auto"/>
          </w:tcPr>
          <w:p w14:paraId="6798B6E3" w14:textId="77777777" w:rsidR="000A3971" w:rsidRPr="000574F0" w:rsidRDefault="000A3971" w:rsidP="005639F9">
            <w:pPr>
              <w:spacing w:line="276" w:lineRule="auto"/>
              <w:rPr>
                <w:b/>
                <w:bCs/>
              </w:rPr>
            </w:pPr>
            <w:r w:rsidRPr="000574F0">
              <w:rPr>
                <w:b/>
                <w:bCs/>
              </w:rPr>
              <w:t>Izjeme:</w:t>
            </w:r>
          </w:p>
          <w:p w14:paraId="68AD012C" w14:textId="77777777" w:rsidR="000A3971" w:rsidRPr="000574F0" w:rsidRDefault="000A3971" w:rsidP="005639F9">
            <w:pPr>
              <w:spacing w:line="276" w:lineRule="auto"/>
            </w:pPr>
            <w:r w:rsidRPr="000574F0">
              <w:t>3a1. Zaradi napake uporabnik ne more označiti "Strinjam se s pogoji uporabe", ne glede na to, kolikokrat poskusi.</w:t>
            </w:r>
          </w:p>
          <w:p w14:paraId="5012E59A" w14:textId="77777777" w:rsidR="000A3971" w:rsidRPr="000574F0" w:rsidRDefault="000A3971" w:rsidP="005639F9">
            <w:pPr>
              <w:spacing w:line="276" w:lineRule="auto"/>
            </w:pPr>
            <w:r w:rsidRPr="000574F0">
              <w:t>4a1. Zaradi napake uporabnik ne prejme potrditvenega e-poštnega sporočila, ne glede na to, kolikokrat je podjetje registriral v aplikaciji.</w:t>
            </w:r>
          </w:p>
        </w:tc>
      </w:tr>
    </w:tbl>
    <w:p w14:paraId="7955764D" w14:textId="77777777" w:rsidR="000A3971" w:rsidRPr="000574F0" w:rsidRDefault="000A3971" w:rsidP="005639F9">
      <w:pPr>
        <w:spacing w:line="276" w:lineRule="auto"/>
      </w:pPr>
    </w:p>
    <w:p w14:paraId="5EA85B70" w14:textId="77777777" w:rsidR="000A3971" w:rsidRPr="000574F0" w:rsidRDefault="000A3971" w:rsidP="005639F9">
      <w:pPr>
        <w:pStyle w:val="Naslov3"/>
        <w:spacing w:line="276" w:lineRule="auto"/>
      </w:pPr>
      <w:bookmarkStart w:id="16" w:name="_Toc2124077161"/>
      <w:bookmarkStart w:id="17" w:name="_Toc175333764"/>
      <w:r>
        <w:t>&lt;&lt; Dodajanje uporabnikov na platformo &gt;&gt;</w:t>
      </w:r>
      <w:bookmarkEnd w:id="16"/>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778A93E5" w14:textId="77777777" w:rsidTr="00B039EE">
        <w:tc>
          <w:tcPr>
            <w:tcW w:w="6799" w:type="dxa"/>
            <w:shd w:val="clear" w:color="auto" w:fill="auto"/>
          </w:tcPr>
          <w:p w14:paraId="7BC8AE14" w14:textId="77777777" w:rsidR="000A3971" w:rsidRPr="000574F0" w:rsidRDefault="000A3971" w:rsidP="005639F9">
            <w:pPr>
              <w:spacing w:line="276" w:lineRule="auto"/>
              <w:jc w:val="center"/>
              <w:rPr>
                <w:rFonts w:eastAsia="Calibri" w:cs="Calibri"/>
              </w:rPr>
            </w:pPr>
            <w:r w:rsidRPr="000574F0">
              <w:rPr>
                <w:b/>
                <w:bCs/>
              </w:rPr>
              <w:t>Primer uporabe: Dodajanje uporabnikov na platformo</w:t>
            </w:r>
          </w:p>
        </w:tc>
        <w:tc>
          <w:tcPr>
            <w:tcW w:w="2263" w:type="dxa"/>
            <w:shd w:val="clear" w:color="auto" w:fill="auto"/>
          </w:tcPr>
          <w:p w14:paraId="5CCB1FAA"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2</w:t>
            </w:r>
          </w:p>
        </w:tc>
      </w:tr>
      <w:tr w:rsidR="000A3971" w:rsidRPr="000574F0" w14:paraId="46EF2D08" w14:textId="77777777" w:rsidTr="00B039EE">
        <w:tc>
          <w:tcPr>
            <w:tcW w:w="9062" w:type="dxa"/>
            <w:gridSpan w:val="2"/>
            <w:shd w:val="clear" w:color="auto" w:fill="auto"/>
          </w:tcPr>
          <w:p w14:paraId="1A58C1EA" w14:textId="77777777" w:rsidR="000A3971" w:rsidRPr="000574F0" w:rsidRDefault="000A3971" w:rsidP="005639F9">
            <w:pPr>
              <w:spacing w:line="276" w:lineRule="auto"/>
              <w:rPr>
                <w:b/>
              </w:rPr>
            </w:pPr>
            <w:r w:rsidRPr="000574F0">
              <w:rPr>
                <w:b/>
                <w:bCs/>
              </w:rPr>
              <w:t>Kratek opis:</w:t>
            </w:r>
          </w:p>
          <w:p w14:paraId="5A13DC16" w14:textId="77777777" w:rsidR="000A3971" w:rsidRPr="000574F0" w:rsidRDefault="000A3971" w:rsidP="005639F9">
            <w:pPr>
              <w:spacing w:line="276" w:lineRule="auto"/>
            </w:pPr>
            <w:r w:rsidRPr="000574F0">
              <w:t>Skrbnik lahko uporabnike doda na platformo iz predhodno pripravljenega seznama in jim dodeli vlogo.</w:t>
            </w:r>
          </w:p>
        </w:tc>
      </w:tr>
      <w:tr w:rsidR="000A3971" w:rsidRPr="000574F0" w14:paraId="5A8BB65D" w14:textId="77777777" w:rsidTr="00B039EE">
        <w:tc>
          <w:tcPr>
            <w:tcW w:w="9062" w:type="dxa"/>
            <w:gridSpan w:val="2"/>
            <w:shd w:val="clear" w:color="auto" w:fill="auto"/>
          </w:tcPr>
          <w:p w14:paraId="609F5B1B" w14:textId="77777777" w:rsidR="000A3971" w:rsidRPr="000574F0" w:rsidRDefault="000A3971" w:rsidP="005639F9">
            <w:pPr>
              <w:spacing w:line="276" w:lineRule="auto"/>
              <w:rPr>
                <w:b/>
              </w:rPr>
            </w:pPr>
            <w:r w:rsidRPr="000574F0">
              <w:rPr>
                <w:b/>
                <w:bCs/>
              </w:rPr>
              <w:t>Akterji:</w:t>
            </w:r>
          </w:p>
          <w:p w14:paraId="5C76F46C" w14:textId="77777777" w:rsidR="000A3971" w:rsidRPr="000574F0" w:rsidRDefault="000A3971" w:rsidP="005639F9">
            <w:pPr>
              <w:spacing w:line="276" w:lineRule="auto"/>
            </w:pPr>
            <w:r w:rsidRPr="000574F0">
              <w:t>Skrbnik</w:t>
            </w:r>
          </w:p>
        </w:tc>
      </w:tr>
      <w:tr w:rsidR="000A3971" w:rsidRPr="000574F0" w14:paraId="5DBE4E1D" w14:textId="77777777" w:rsidTr="00B039EE">
        <w:tc>
          <w:tcPr>
            <w:tcW w:w="9062" w:type="dxa"/>
            <w:gridSpan w:val="2"/>
            <w:shd w:val="clear" w:color="auto" w:fill="auto"/>
          </w:tcPr>
          <w:p w14:paraId="3CDFF38A" w14:textId="77777777" w:rsidR="000A3971" w:rsidRPr="000574F0" w:rsidRDefault="000A3971" w:rsidP="005639F9">
            <w:pPr>
              <w:spacing w:line="276" w:lineRule="auto"/>
              <w:rPr>
                <w:b/>
                <w:bCs/>
              </w:rPr>
            </w:pPr>
            <w:r w:rsidRPr="000574F0">
              <w:rPr>
                <w:b/>
                <w:bCs/>
              </w:rPr>
              <w:t>Predpogoji:</w:t>
            </w:r>
          </w:p>
          <w:p w14:paraId="768EC23B" w14:textId="77777777" w:rsidR="000A3971" w:rsidRPr="000574F0" w:rsidRDefault="000A3971" w:rsidP="005639F9">
            <w:pPr>
              <w:spacing w:line="276" w:lineRule="auto"/>
            </w:pPr>
            <w:r w:rsidRPr="000574F0">
              <w:t>Uporabnik je že prijavljen v IS in ima seznam zaposlenih, ki jih je treba dodati na platformo. IS mora delovati.</w:t>
            </w:r>
          </w:p>
        </w:tc>
      </w:tr>
      <w:tr w:rsidR="000A3971" w:rsidRPr="000574F0" w14:paraId="2D027241" w14:textId="77777777" w:rsidTr="00B039EE">
        <w:tc>
          <w:tcPr>
            <w:tcW w:w="9062" w:type="dxa"/>
            <w:gridSpan w:val="2"/>
            <w:shd w:val="clear" w:color="auto" w:fill="auto"/>
          </w:tcPr>
          <w:p w14:paraId="68C791F6" w14:textId="77777777" w:rsidR="000A3971" w:rsidRPr="000574F0" w:rsidRDefault="000A3971" w:rsidP="005639F9">
            <w:pPr>
              <w:spacing w:line="276" w:lineRule="auto"/>
              <w:rPr>
                <w:b/>
              </w:rPr>
            </w:pPr>
            <w:r w:rsidRPr="000574F0">
              <w:rPr>
                <w:b/>
                <w:bCs/>
              </w:rPr>
              <w:t>Stanje sistema po primeru uporabe:</w:t>
            </w:r>
          </w:p>
          <w:p w14:paraId="4B378BFE" w14:textId="77777777" w:rsidR="000A3971" w:rsidRPr="000574F0" w:rsidRDefault="000A3971" w:rsidP="005639F9">
            <w:pPr>
              <w:spacing w:line="276" w:lineRule="auto"/>
            </w:pPr>
            <w:r w:rsidRPr="000574F0">
              <w:t>Skrbnik je uspešno dodal vse zaposlene, ki so bili na seznamu, in jim dodelil vloge. Prejeli so e-poštno sporočilo o registraciji v IS.</w:t>
            </w:r>
          </w:p>
        </w:tc>
      </w:tr>
      <w:tr w:rsidR="000A3971" w:rsidRPr="000574F0" w14:paraId="1D40332F" w14:textId="77777777" w:rsidTr="00B039EE">
        <w:tc>
          <w:tcPr>
            <w:tcW w:w="9062" w:type="dxa"/>
            <w:gridSpan w:val="2"/>
            <w:shd w:val="clear" w:color="auto" w:fill="auto"/>
          </w:tcPr>
          <w:p w14:paraId="51E5FF6E" w14:textId="77777777" w:rsidR="000A3971" w:rsidRPr="000574F0" w:rsidRDefault="000A3971" w:rsidP="005639F9">
            <w:pPr>
              <w:spacing w:line="276" w:lineRule="auto"/>
              <w:rPr>
                <w:b/>
              </w:rPr>
            </w:pPr>
            <w:r w:rsidRPr="000574F0">
              <w:rPr>
                <w:b/>
                <w:bCs/>
              </w:rPr>
              <w:t>Scenarij:</w:t>
            </w:r>
          </w:p>
          <w:p w14:paraId="7F84F44D" w14:textId="77777777" w:rsidR="000A3971" w:rsidRPr="000574F0" w:rsidRDefault="000A3971" w:rsidP="005639F9">
            <w:pPr>
              <w:spacing w:line="276" w:lineRule="auto"/>
            </w:pPr>
            <w:r w:rsidRPr="000574F0">
              <w:t>1. Pritisnite gumb »Dodaj uporabnika« na profilu.</w:t>
            </w:r>
          </w:p>
          <w:p w14:paraId="2A9D29E8" w14:textId="77777777" w:rsidR="000A3971" w:rsidRPr="000574F0" w:rsidRDefault="000A3971" w:rsidP="005639F9">
            <w:pPr>
              <w:spacing w:line="276" w:lineRule="auto"/>
            </w:pPr>
            <w:r w:rsidRPr="000574F0">
              <w:t>2. Izpolnite vnosna polja "Ime in priimek", "E-pošta" in "Vloga".</w:t>
            </w:r>
          </w:p>
          <w:p w14:paraId="6A5D6D8A" w14:textId="77777777" w:rsidR="000A3971" w:rsidRPr="000574F0" w:rsidRDefault="000A3971" w:rsidP="005639F9">
            <w:pPr>
              <w:spacing w:line="276" w:lineRule="auto"/>
            </w:pPr>
            <w:r w:rsidRPr="000574F0">
              <w:t>3. Pritisnite gumb »Dodaj«.</w:t>
            </w:r>
          </w:p>
        </w:tc>
      </w:tr>
      <w:tr w:rsidR="000A3971" w:rsidRPr="000574F0" w14:paraId="33895A4D" w14:textId="77777777" w:rsidTr="00B039EE">
        <w:tc>
          <w:tcPr>
            <w:tcW w:w="9062" w:type="dxa"/>
            <w:gridSpan w:val="2"/>
            <w:shd w:val="clear" w:color="auto" w:fill="auto"/>
          </w:tcPr>
          <w:p w14:paraId="42F842B4" w14:textId="77777777" w:rsidR="000A3971" w:rsidRPr="000574F0" w:rsidRDefault="000A3971" w:rsidP="005639F9">
            <w:pPr>
              <w:spacing w:line="276" w:lineRule="auto"/>
              <w:rPr>
                <w:b/>
              </w:rPr>
            </w:pPr>
            <w:r w:rsidRPr="000574F0">
              <w:rPr>
                <w:b/>
                <w:bCs/>
              </w:rPr>
              <w:t>Alternativni tokovi:</w:t>
            </w:r>
          </w:p>
          <w:p w14:paraId="4923C8CF" w14:textId="77777777" w:rsidR="000A3971" w:rsidRPr="000574F0" w:rsidRDefault="000A3971" w:rsidP="005639F9">
            <w:pPr>
              <w:spacing w:line="276" w:lineRule="auto"/>
            </w:pPr>
            <w:r w:rsidRPr="000574F0">
              <w:t>1a1. Uporabnik zaradi napake ne more klikniti na gumb »Dodaj uporabnika«.</w:t>
            </w:r>
          </w:p>
          <w:p w14:paraId="7CDB89BB" w14:textId="77777777" w:rsidR="000A3971" w:rsidRPr="000574F0" w:rsidRDefault="000A3971" w:rsidP="005639F9">
            <w:pPr>
              <w:spacing w:line="276" w:lineRule="auto"/>
            </w:pPr>
            <w:r w:rsidRPr="000574F0">
              <w:t>1a2. Uporabnik osveži stran in poskusi znova.</w:t>
            </w:r>
          </w:p>
          <w:p w14:paraId="0D3FD7A7" w14:textId="77777777" w:rsidR="000A3971" w:rsidRPr="000574F0" w:rsidRDefault="000A3971" w:rsidP="005639F9">
            <w:pPr>
              <w:spacing w:line="276" w:lineRule="auto"/>
            </w:pPr>
            <w:r w:rsidRPr="000574F0">
              <w:lastRenderedPageBreak/>
              <w:t>1a3. Po osvežitvi poskusite znova.</w:t>
            </w:r>
          </w:p>
          <w:p w14:paraId="6540D9F0" w14:textId="77777777" w:rsidR="000A3971" w:rsidRPr="000574F0" w:rsidRDefault="000A3971" w:rsidP="005639F9">
            <w:pPr>
              <w:spacing w:line="276" w:lineRule="auto"/>
            </w:pPr>
            <w:r w:rsidRPr="000574F0">
              <w:t>3a1. Uporabnik zaradi napake ne more klikniti na gumb »Dodaj«.</w:t>
            </w:r>
          </w:p>
          <w:p w14:paraId="03F5B5D7" w14:textId="77777777" w:rsidR="000A3971" w:rsidRPr="000574F0" w:rsidRDefault="000A3971" w:rsidP="005639F9">
            <w:pPr>
              <w:spacing w:line="276" w:lineRule="auto"/>
            </w:pPr>
            <w:r w:rsidRPr="000574F0">
              <w:t>3a2. Uporabnik osveži stran in poskusi znova.</w:t>
            </w:r>
          </w:p>
          <w:p w14:paraId="044DB0EE" w14:textId="77777777" w:rsidR="000A3971" w:rsidRPr="000574F0" w:rsidRDefault="000A3971" w:rsidP="005639F9">
            <w:pPr>
              <w:spacing w:line="276" w:lineRule="auto"/>
            </w:pPr>
            <w:r w:rsidRPr="000574F0">
              <w:t>3a3. Po osvežitvi poskusite znova.</w:t>
            </w:r>
          </w:p>
        </w:tc>
      </w:tr>
      <w:tr w:rsidR="000A3971" w:rsidRPr="000574F0" w14:paraId="39BEF2BF" w14:textId="77777777" w:rsidTr="00B039EE">
        <w:tc>
          <w:tcPr>
            <w:tcW w:w="9062" w:type="dxa"/>
            <w:gridSpan w:val="2"/>
            <w:shd w:val="clear" w:color="auto" w:fill="auto"/>
          </w:tcPr>
          <w:p w14:paraId="375A0C85" w14:textId="77777777" w:rsidR="000A3971" w:rsidRPr="000574F0" w:rsidRDefault="000A3971" w:rsidP="005639F9">
            <w:pPr>
              <w:spacing w:line="276" w:lineRule="auto"/>
              <w:rPr>
                <w:b/>
              </w:rPr>
            </w:pPr>
            <w:r w:rsidRPr="000574F0">
              <w:rPr>
                <w:b/>
                <w:bCs/>
              </w:rPr>
              <w:lastRenderedPageBreak/>
              <w:t>Izjeme:</w:t>
            </w:r>
          </w:p>
          <w:p w14:paraId="149F2E46" w14:textId="77777777" w:rsidR="000A3971" w:rsidRPr="000574F0" w:rsidRDefault="000A3971" w:rsidP="005639F9">
            <w:pPr>
              <w:spacing w:line="276" w:lineRule="auto"/>
            </w:pPr>
            <w:r w:rsidRPr="000574F0">
              <w:t>3a1. Zaradi napake skrbnik ne more dodati novega uporabnika, ne glede na to, kolikokrat potrdi dodanega uporabnika.</w:t>
            </w:r>
          </w:p>
        </w:tc>
      </w:tr>
    </w:tbl>
    <w:p w14:paraId="6D734F84"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7BBE7BC0" w14:textId="77777777" w:rsidR="000A3971" w:rsidRPr="000574F0" w:rsidRDefault="000A3971" w:rsidP="005639F9">
      <w:pPr>
        <w:pStyle w:val="Naslov3"/>
        <w:spacing w:line="276" w:lineRule="auto"/>
      </w:pPr>
      <w:bookmarkStart w:id="18" w:name="_Toc959792492"/>
      <w:bookmarkStart w:id="19" w:name="_Toc175333765"/>
      <w:r>
        <w:t>&lt;&lt; Prijavite se v platformo &gt;&gt;</w:t>
      </w:r>
      <w:bookmarkEnd w:id="18"/>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7BC0AEC3" w14:textId="77777777" w:rsidTr="00B039EE">
        <w:tc>
          <w:tcPr>
            <w:tcW w:w="6799" w:type="dxa"/>
            <w:shd w:val="clear" w:color="auto" w:fill="auto"/>
          </w:tcPr>
          <w:p w14:paraId="559E7E3E" w14:textId="77777777" w:rsidR="000A3971" w:rsidRPr="000574F0" w:rsidRDefault="000A3971" w:rsidP="005639F9">
            <w:pPr>
              <w:spacing w:line="276" w:lineRule="auto"/>
              <w:jc w:val="center"/>
              <w:rPr>
                <w:rFonts w:eastAsia="Calibri" w:cs="Calibri"/>
              </w:rPr>
            </w:pPr>
            <w:r w:rsidRPr="000574F0">
              <w:rPr>
                <w:b/>
                <w:bCs/>
              </w:rPr>
              <w:t>Primer uporabe: Prijavite se na platformo</w:t>
            </w:r>
          </w:p>
        </w:tc>
        <w:tc>
          <w:tcPr>
            <w:tcW w:w="2263" w:type="dxa"/>
            <w:shd w:val="clear" w:color="auto" w:fill="auto"/>
          </w:tcPr>
          <w:p w14:paraId="3C5DF65A"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3</w:t>
            </w:r>
          </w:p>
        </w:tc>
      </w:tr>
      <w:tr w:rsidR="000A3971" w:rsidRPr="000574F0" w14:paraId="08F58A8A" w14:textId="77777777" w:rsidTr="00B039EE">
        <w:tc>
          <w:tcPr>
            <w:tcW w:w="9062" w:type="dxa"/>
            <w:gridSpan w:val="2"/>
            <w:shd w:val="clear" w:color="auto" w:fill="auto"/>
          </w:tcPr>
          <w:p w14:paraId="29FD6767" w14:textId="77777777" w:rsidR="000A3971" w:rsidRPr="000574F0" w:rsidRDefault="000A3971" w:rsidP="005639F9">
            <w:pPr>
              <w:spacing w:line="276" w:lineRule="auto"/>
              <w:rPr>
                <w:b/>
              </w:rPr>
            </w:pPr>
            <w:r w:rsidRPr="000574F0">
              <w:rPr>
                <w:b/>
                <w:bCs/>
              </w:rPr>
              <w:t>Kratek opis:</w:t>
            </w:r>
          </w:p>
          <w:p w14:paraId="797497EE" w14:textId="77777777" w:rsidR="000A3971" w:rsidRPr="000574F0" w:rsidRDefault="000A3971" w:rsidP="005639F9">
            <w:pPr>
              <w:spacing w:line="276" w:lineRule="auto"/>
            </w:pPr>
            <w:r w:rsidRPr="000574F0">
              <w:t>Uporabnik se lahko prijavi na platformo s svojim e-poštnim naslovom in geslom.</w:t>
            </w:r>
          </w:p>
        </w:tc>
      </w:tr>
      <w:tr w:rsidR="000A3971" w:rsidRPr="000574F0" w14:paraId="4CE4051A" w14:textId="77777777" w:rsidTr="00B039EE">
        <w:tc>
          <w:tcPr>
            <w:tcW w:w="9062" w:type="dxa"/>
            <w:gridSpan w:val="2"/>
            <w:shd w:val="clear" w:color="auto" w:fill="auto"/>
          </w:tcPr>
          <w:p w14:paraId="4ED07406" w14:textId="77777777" w:rsidR="000A3971" w:rsidRPr="000574F0" w:rsidRDefault="000A3971" w:rsidP="005639F9">
            <w:pPr>
              <w:spacing w:line="276" w:lineRule="auto"/>
              <w:rPr>
                <w:b/>
              </w:rPr>
            </w:pPr>
            <w:r w:rsidRPr="000574F0">
              <w:rPr>
                <w:b/>
                <w:bCs/>
              </w:rPr>
              <w:t>Akterji:</w:t>
            </w:r>
          </w:p>
          <w:p w14:paraId="2DFFE43F" w14:textId="77777777" w:rsidR="000A3971" w:rsidRPr="000574F0" w:rsidRDefault="000A3971" w:rsidP="005639F9">
            <w:pPr>
              <w:spacing w:line="276" w:lineRule="auto"/>
            </w:pPr>
            <w:r w:rsidRPr="000574F0">
              <w:t>Zaposleni v podjetju, vodstvo podjetja, administrator</w:t>
            </w:r>
          </w:p>
        </w:tc>
      </w:tr>
      <w:tr w:rsidR="000A3971" w:rsidRPr="000574F0" w14:paraId="31FDFFE3" w14:textId="77777777" w:rsidTr="00B039EE">
        <w:tc>
          <w:tcPr>
            <w:tcW w:w="9062" w:type="dxa"/>
            <w:gridSpan w:val="2"/>
            <w:shd w:val="clear" w:color="auto" w:fill="auto"/>
          </w:tcPr>
          <w:p w14:paraId="62A48378" w14:textId="77777777" w:rsidR="000A3971" w:rsidRPr="000574F0" w:rsidRDefault="000A3971" w:rsidP="005639F9">
            <w:pPr>
              <w:spacing w:line="276" w:lineRule="auto"/>
              <w:rPr>
                <w:b/>
                <w:bCs/>
              </w:rPr>
            </w:pPr>
            <w:r w:rsidRPr="000574F0">
              <w:rPr>
                <w:b/>
                <w:bCs/>
              </w:rPr>
              <w:t>Predpogoji:</w:t>
            </w:r>
          </w:p>
          <w:p w14:paraId="5C54884E" w14:textId="77777777" w:rsidR="000A3971" w:rsidRPr="000574F0" w:rsidRDefault="000A3971" w:rsidP="005639F9">
            <w:pPr>
              <w:spacing w:line="276" w:lineRule="auto"/>
            </w:pPr>
            <w:r w:rsidRPr="000574F0">
              <w:t>Uporabnika je skrbnik že dodal na platformo in ima določen e-poštni naslov in geslo. IS mora delovati.</w:t>
            </w:r>
          </w:p>
        </w:tc>
      </w:tr>
      <w:tr w:rsidR="000A3971" w:rsidRPr="000574F0" w14:paraId="47FA7396" w14:textId="77777777" w:rsidTr="00B039EE">
        <w:tc>
          <w:tcPr>
            <w:tcW w:w="9062" w:type="dxa"/>
            <w:gridSpan w:val="2"/>
            <w:shd w:val="clear" w:color="auto" w:fill="auto"/>
          </w:tcPr>
          <w:p w14:paraId="784E825A" w14:textId="77777777" w:rsidR="000A3971" w:rsidRPr="000574F0" w:rsidRDefault="000A3971" w:rsidP="005639F9">
            <w:pPr>
              <w:spacing w:line="276" w:lineRule="auto"/>
              <w:rPr>
                <w:b/>
              </w:rPr>
            </w:pPr>
            <w:r w:rsidRPr="000574F0">
              <w:rPr>
                <w:b/>
                <w:bCs/>
              </w:rPr>
              <w:t>Stanje sistema po primeru uporabe:</w:t>
            </w:r>
          </w:p>
          <w:p w14:paraId="76EB9D32" w14:textId="77777777" w:rsidR="000A3971" w:rsidRPr="000574F0" w:rsidRDefault="000A3971" w:rsidP="005639F9">
            <w:pPr>
              <w:spacing w:line="276" w:lineRule="auto"/>
            </w:pPr>
            <w:r w:rsidRPr="000574F0">
              <w:t>Uporabnik je prijavljen v IS in je na začetni strani platforme.</w:t>
            </w:r>
          </w:p>
        </w:tc>
      </w:tr>
      <w:tr w:rsidR="000A3971" w:rsidRPr="000574F0" w14:paraId="48879B0B" w14:textId="77777777" w:rsidTr="00B039EE">
        <w:tc>
          <w:tcPr>
            <w:tcW w:w="9062" w:type="dxa"/>
            <w:gridSpan w:val="2"/>
            <w:shd w:val="clear" w:color="auto" w:fill="auto"/>
          </w:tcPr>
          <w:p w14:paraId="6E311509" w14:textId="77777777" w:rsidR="000A3971" w:rsidRPr="000574F0" w:rsidRDefault="000A3971" w:rsidP="005639F9">
            <w:pPr>
              <w:spacing w:line="276" w:lineRule="auto"/>
              <w:rPr>
                <w:b/>
              </w:rPr>
            </w:pPr>
            <w:r w:rsidRPr="000574F0">
              <w:rPr>
                <w:b/>
                <w:bCs/>
              </w:rPr>
              <w:t>Scenarij:</w:t>
            </w:r>
          </w:p>
          <w:p w14:paraId="6C00E869" w14:textId="77777777" w:rsidR="000A3971" w:rsidRPr="000574F0" w:rsidRDefault="000A3971" w:rsidP="005639F9">
            <w:pPr>
              <w:spacing w:line="276" w:lineRule="auto"/>
            </w:pPr>
            <w:r w:rsidRPr="000574F0">
              <w:t>1. V oknu za prijavo izpolnite polji za vnos »E-pošta« in »Geslo«.</w:t>
            </w:r>
          </w:p>
          <w:p w14:paraId="79E104F1" w14:textId="77777777" w:rsidR="000A3971" w:rsidRPr="000574F0" w:rsidRDefault="000A3971" w:rsidP="005639F9">
            <w:pPr>
              <w:spacing w:line="276" w:lineRule="auto"/>
            </w:pPr>
            <w:r w:rsidRPr="000574F0">
              <w:t>2. Pritisnite gumb »Registriraj se«.</w:t>
            </w:r>
          </w:p>
        </w:tc>
      </w:tr>
      <w:tr w:rsidR="000A3971" w:rsidRPr="000574F0" w14:paraId="3C3EE073" w14:textId="77777777" w:rsidTr="00B039EE">
        <w:tc>
          <w:tcPr>
            <w:tcW w:w="9062" w:type="dxa"/>
            <w:gridSpan w:val="2"/>
            <w:shd w:val="clear" w:color="auto" w:fill="auto"/>
          </w:tcPr>
          <w:p w14:paraId="1553DAD4" w14:textId="77777777" w:rsidR="000A3971" w:rsidRPr="000574F0" w:rsidRDefault="000A3971" w:rsidP="005639F9">
            <w:pPr>
              <w:spacing w:line="276" w:lineRule="auto"/>
              <w:rPr>
                <w:b/>
              </w:rPr>
            </w:pPr>
            <w:r w:rsidRPr="000574F0">
              <w:rPr>
                <w:b/>
                <w:bCs/>
              </w:rPr>
              <w:t>Alternativni tokovi:</w:t>
            </w:r>
          </w:p>
          <w:p w14:paraId="4CFEA4B9" w14:textId="77777777" w:rsidR="000A3971" w:rsidRPr="000574F0" w:rsidRDefault="000A3971" w:rsidP="005639F9">
            <w:pPr>
              <w:spacing w:line="276" w:lineRule="auto"/>
            </w:pPr>
            <w:r>
              <w:t>2</w:t>
            </w:r>
            <w:r w:rsidRPr="000574F0">
              <w:t>a1. Uporabnik zaradi napake ne more pritisniti gumba "Registriraj se".</w:t>
            </w:r>
          </w:p>
          <w:p w14:paraId="60021F67" w14:textId="77777777" w:rsidR="000A3971" w:rsidRPr="000574F0" w:rsidRDefault="000A3971" w:rsidP="005639F9">
            <w:pPr>
              <w:spacing w:line="276" w:lineRule="auto"/>
            </w:pPr>
            <w:r>
              <w:t>2</w:t>
            </w:r>
            <w:r w:rsidRPr="000574F0">
              <w:t>a2. Uporabnik osveži stran in poskusi znova.</w:t>
            </w:r>
          </w:p>
          <w:p w14:paraId="4C7B9639" w14:textId="77777777" w:rsidR="000A3971" w:rsidRPr="000574F0" w:rsidRDefault="000A3971" w:rsidP="005639F9">
            <w:pPr>
              <w:spacing w:line="276" w:lineRule="auto"/>
            </w:pPr>
            <w:r>
              <w:t>2</w:t>
            </w:r>
            <w:r w:rsidRPr="000574F0">
              <w:t>a3. Po osvežitvi poskusite znova.</w:t>
            </w:r>
          </w:p>
        </w:tc>
      </w:tr>
      <w:tr w:rsidR="000A3971" w:rsidRPr="000574F0" w14:paraId="117042A9" w14:textId="77777777" w:rsidTr="00B039EE">
        <w:tc>
          <w:tcPr>
            <w:tcW w:w="9062" w:type="dxa"/>
            <w:gridSpan w:val="2"/>
            <w:shd w:val="clear" w:color="auto" w:fill="auto"/>
          </w:tcPr>
          <w:p w14:paraId="53356A27" w14:textId="77777777" w:rsidR="000A3971" w:rsidRPr="000574F0" w:rsidRDefault="000A3971" w:rsidP="005639F9">
            <w:pPr>
              <w:spacing w:line="276" w:lineRule="auto"/>
              <w:rPr>
                <w:b/>
                <w:bCs/>
              </w:rPr>
            </w:pPr>
            <w:r w:rsidRPr="000574F0">
              <w:rPr>
                <w:b/>
                <w:bCs/>
              </w:rPr>
              <w:t>Izjeme:</w:t>
            </w:r>
          </w:p>
          <w:p w14:paraId="433633DB" w14:textId="77777777" w:rsidR="000A3971" w:rsidRPr="000574F0" w:rsidRDefault="000A3971" w:rsidP="005639F9">
            <w:pPr>
              <w:spacing w:line="276" w:lineRule="auto"/>
            </w:pPr>
            <w:r w:rsidRPr="000574F0">
              <w:t>2a1. Zaradi napake uporabnik ne more dostopati do platforme, ne glede na to, kolikokrat izpolni prijavnico in jo potrdi.</w:t>
            </w:r>
          </w:p>
        </w:tc>
      </w:tr>
    </w:tbl>
    <w:p w14:paraId="1ABA08AA" w14:textId="77777777" w:rsidR="000A3971" w:rsidRPr="000574F0" w:rsidRDefault="000A3971" w:rsidP="005639F9">
      <w:pPr>
        <w:spacing w:line="276" w:lineRule="auto"/>
      </w:pPr>
    </w:p>
    <w:p w14:paraId="6DEB2F3B" w14:textId="77777777" w:rsidR="000A3971" w:rsidRPr="000574F0" w:rsidRDefault="000A3971" w:rsidP="005639F9">
      <w:pPr>
        <w:pStyle w:val="Naslov3"/>
        <w:spacing w:line="276" w:lineRule="auto"/>
      </w:pPr>
      <w:bookmarkStart w:id="20" w:name="_Toc721683014"/>
      <w:bookmarkStart w:id="21" w:name="_Toc175333766"/>
      <w:r>
        <w:t>&lt;&lt; Dodajanje domen znanja &gt;&gt;</w:t>
      </w:r>
      <w:bookmarkEnd w:id="20"/>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D431C13" w14:textId="77777777" w:rsidTr="00B039EE">
        <w:tc>
          <w:tcPr>
            <w:tcW w:w="6799" w:type="dxa"/>
            <w:shd w:val="clear" w:color="auto" w:fill="auto"/>
          </w:tcPr>
          <w:p w14:paraId="727FE397" w14:textId="77777777" w:rsidR="000A3971" w:rsidRPr="000574F0" w:rsidRDefault="000A3971" w:rsidP="005639F9">
            <w:pPr>
              <w:spacing w:line="276" w:lineRule="auto"/>
              <w:jc w:val="center"/>
              <w:rPr>
                <w:rFonts w:eastAsia="Calibri" w:cs="Calibri"/>
              </w:rPr>
            </w:pPr>
            <w:r w:rsidRPr="000574F0">
              <w:rPr>
                <w:b/>
                <w:bCs/>
              </w:rPr>
              <w:t>Primer uporabe: Dodajanje domen znanja</w:t>
            </w:r>
          </w:p>
        </w:tc>
        <w:tc>
          <w:tcPr>
            <w:tcW w:w="2263" w:type="dxa"/>
            <w:shd w:val="clear" w:color="auto" w:fill="auto"/>
          </w:tcPr>
          <w:p w14:paraId="2F4B0D1F"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4</w:t>
            </w:r>
          </w:p>
        </w:tc>
      </w:tr>
      <w:tr w:rsidR="000A3971" w:rsidRPr="000574F0" w14:paraId="20427847" w14:textId="77777777" w:rsidTr="00B039EE">
        <w:tc>
          <w:tcPr>
            <w:tcW w:w="9062" w:type="dxa"/>
            <w:gridSpan w:val="2"/>
            <w:shd w:val="clear" w:color="auto" w:fill="auto"/>
          </w:tcPr>
          <w:p w14:paraId="4298FF7C" w14:textId="77777777" w:rsidR="000A3971" w:rsidRPr="000574F0" w:rsidRDefault="000A3971" w:rsidP="005639F9">
            <w:pPr>
              <w:spacing w:line="276" w:lineRule="auto"/>
              <w:rPr>
                <w:b/>
              </w:rPr>
            </w:pPr>
            <w:r w:rsidRPr="000574F0">
              <w:rPr>
                <w:b/>
                <w:bCs/>
              </w:rPr>
              <w:lastRenderedPageBreak/>
              <w:t>Kratek opis:</w:t>
            </w:r>
          </w:p>
          <w:p w14:paraId="028E182F" w14:textId="77777777" w:rsidR="000A3971" w:rsidRPr="000574F0" w:rsidRDefault="000A3971" w:rsidP="005639F9">
            <w:pPr>
              <w:spacing w:line="276" w:lineRule="auto"/>
            </w:pPr>
            <w:r w:rsidRPr="000574F0">
              <w:t>Vodstvo podjetja lahko doda področje znanja, npr. tržne trende in analizo industrije.</w:t>
            </w:r>
          </w:p>
        </w:tc>
      </w:tr>
      <w:tr w:rsidR="000A3971" w:rsidRPr="000574F0" w14:paraId="059C6152" w14:textId="77777777" w:rsidTr="00B039EE">
        <w:tc>
          <w:tcPr>
            <w:tcW w:w="9062" w:type="dxa"/>
            <w:gridSpan w:val="2"/>
            <w:shd w:val="clear" w:color="auto" w:fill="auto"/>
          </w:tcPr>
          <w:p w14:paraId="310CEDEC" w14:textId="77777777" w:rsidR="000A3971" w:rsidRPr="000574F0" w:rsidRDefault="000A3971" w:rsidP="005639F9">
            <w:pPr>
              <w:spacing w:line="276" w:lineRule="auto"/>
              <w:rPr>
                <w:b/>
              </w:rPr>
            </w:pPr>
            <w:r w:rsidRPr="000574F0">
              <w:rPr>
                <w:b/>
                <w:bCs/>
              </w:rPr>
              <w:t>Akterji:</w:t>
            </w:r>
          </w:p>
          <w:p w14:paraId="58105511" w14:textId="77777777" w:rsidR="000A3971" w:rsidRPr="000574F0" w:rsidRDefault="000A3971" w:rsidP="005639F9">
            <w:pPr>
              <w:spacing w:line="276" w:lineRule="auto"/>
            </w:pPr>
            <w:r w:rsidRPr="000574F0">
              <w:t>Vodstvo podjetja</w:t>
            </w:r>
          </w:p>
        </w:tc>
      </w:tr>
      <w:tr w:rsidR="000A3971" w:rsidRPr="000574F0" w14:paraId="47A3B5D9" w14:textId="77777777" w:rsidTr="00B039EE">
        <w:tc>
          <w:tcPr>
            <w:tcW w:w="9062" w:type="dxa"/>
            <w:gridSpan w:val="2"/>
            <w:shd w:val="clear" w:color="auto" w:fill="auto"/>
          </w:tcPr>
          <w:p w14:paraId="5B4E28BB" w14:textId="77777777" w:rsidR="000A3971" w:rsidRPr="000574F0" w:rsidRDefault="000A3971" w:rsidP="005639F9">
            <w:pPr>
              <w:spacing w:line="276" w:lineRule="auto"/>
              <w:rPr>
                <w:b/>
                <w:bCs/>
              </w:rPr>
            </w:pPr>
            <w:r w:rsidRPr="000574F0">
              <w:rPr>
                <w:b/>
                <w:bCs/>
              </w:rPr>
              <w:t>Predpogoji:</w:t>
            </w:r>
          </w:p>
          <w:p w14:paraId="607D72A3" w14:textId="77777777" w:rsidR="000A3971" w:rsidRPr="000574F0" w:rsidRDefault="000A3971" w:rsidP="005639F9">
            <w:pPr>
              <w:spacing w:line="276" w:lineRule="auto"/>
            </w:pPr>
            <w:r w:rsidRPr="000574F0">
              <w:t>Uporabnik je že prijavljen v IS. IS mora delovati.</w:t>
            </w:r>
          </w:p>
        </w:tc>
      </w:tr>
      <w:tr w:rsidR="000A3971" w:rsidRPr="000574F0" w14:paraId="0850ADEE" w14:textId="77777777" w:rsidTr="00B039EE">
        <w:tc>
          <w:tcPr>
            <w:tcW w:w="9062" w:type="dxa"/>
            <w:gridSpan w:val="2"/>
            <w:shd w:val="clear" w:color="auto" w:fill="auto"/>
          </w:tcPr>
          <w:p w14:paraId="6E842F7A" w14:textId="77777777" w:rsidR="000A3971" w:rsidRPr="000574F0" w:rsidRDefault="000A3971" w:rsidP="005639F9">
            <w:pPr>
              <w:spacing w:line="276" w:lineRule="auto"/>
              <w:rPr>
                <w:b/>
              </w:rPr>
            </w:pPr>
            <w:r w:rsidRPr="000574F0">
              <w:rPr>
                <w:b/>
                <w:bCs/>
              </w:rPr>
              <w:t>Stanje sistema po primeru uporabe:</w:t>
            </w:r>
          </w:p>
          <w:p w14:paraId="601E5FDE" w14:textId="77777777" w:rsidR="000A3971" w:rsidRPr="000574F0" w:rsidRDefault="000A3971" w:rsidP="005639F9">
            <w:pPr>
              <w:spacing w:line="276" w:lineRule="auto"/>
            </w:pPr>
            <w:r w:rsidRPr="000574F0">
              <w:t>Uporabnik je uspešno dodal domeno znanja. Prikaže se v profilu uporabnika.</w:t>
            </w:r>
          </w:p>
        </w:tc>
      </w:tr>
      <w:tr w:rsidR="000A3971" w:rsidRPr="000574F0" w14:paraId="38DEA432" w14:textId="77777777" w:rsidTr="00B039EE">
        <w:tc>
          <w:tcPr>
            <w:tcW w:w="9062" w:type="dxa"/>
            <w:gridSpan w:val="2"/>
            <w:shd w:val="clear" w:color="auto" w:fill="auto"/>
          </w:tcPr>
          <w:p w14:paraId="1A2D349E" w14:textId="77777777" w:rsidR="000A3971" w:rsidRPr="000574F0" w:rsidRDefault="000A3971" w:rsidP="005639F9">
            <w:pPr>
              <w:spacing w:line="276" w:lineRule="auto"/>
              <w:rPr>
                <w:b/>
              </w:rPr>
            </w:pPr>
            <w:r w:rsidRPr="000574F0">
              <w:rPr>
                <w:b/>
                <w:bCs/>
              </w:rPr>
              <w:t>Scenarij:</w:t>
            </w:r>
          </w:p>
          <w:p w14:paraId="53484ADE" w14:textId="77777777" w:rsidR="000A3971" w:rsidRPr="000574F0" w:rsidRDefault="000A3971" w:rsidP="005639F9">
            <w:pPr>
              <w:spacing w:line="276" w:lineRule="auto"/>
            </w:pPr>
            <w:r w:rsidRPr="000574F0">
              <w:t>1. Pritisnite gumb »Dodaj domeno« na profilu.</w:t>
            </w:r>
          </w:p>
          <w:p w14:paraId="176D0CB4" w14:textId="77777777" w:rsidR="000A3971" w:rsidRPr="000574F0" w:rsidRDefault="000A3971" w:rsidP="005639F9">
            <w:pPr>
              <w:spacing w:line="276" w:lineRule="auto"/>
            </w:pPr>
            <w:r w:rsidRPr="000574F0">
              <w:t>2. Izpolnite vnosni polji »Ime« in »Opis«.</w:t>
            </w:r>
          </w:p>
          <w:p w14:paraId="4D8D1800" w14:textId="77777777" w:rsidR="000A3971" w:rsidRPr="000574F0" w:rsidRDefault="000A3971" w:rsidP="005639F9">
            <w:pPr>
              <w:spacing w:line="276" w:lineRule="auto"/>
            </w:pPr>
            <w:r w:rsidRPr="000574F0">
              <w:t>3. Pritisnite gumb »Dodaj«.</w:t>
            </w:r>
          </w:p>
        </w:tc>
      </w:tr>
      <w:tr w:rsidR="000A3971" w:rsidRPr="000574F0" w14:paraId="0ABE90ED" w14:textId="77777777" w:rsidTr="00B039EE">
        <w:tc>
          <w:tcPr>
            <w:tcW w:w="9062" w:type="dxa"/>
            <w:gridSpan w:val="2"/>
            <w:shd w:val="clear" w:color="auto" w:fill="auto"/>
          </w:tcPr>
          <w:p w14:paraId="504DF718" w14:textId="77777777" w:rsidR="000A3971" w:rsidRPr="000574F0" w:rsidRDefault="000A3971" w:rsidP="005639F9">
            <w:pPr>
              <w:spacing w:line="276" w:lineRule="auto"/>
              <w:rPr>
                <w:b/>
              </w:rPr>
            </w:pPr>
            <w:r w:rsidRPr="000574F0">
              <w:rPr>
                <w:b/>
                <w:bCs/>
              </w:rPr>
              <w:t>Alternativni tokovi:</w:t>
            </w:r>
          </w:p>
          <w:p w14:paraId="5A0D20E5" w14:textId="77777777" w:rsidR="000A3971" w:rsidRPr="000574F0" w:rsidRDefault="000A3971" w:rsidP="005639F9">
            <w:pPr>
              <w:spacing w:line="276" w:lineRule="auto"/>
            </w:pPr>
            <w:r w:rsidRPr="000574F0">
              <w:t>1a1. Uporabnik zaradi napake ne more klikniti na gumb »Dodaj domeno«.</w:t>
            </w:r>
          </w:p>
          <w:p w14:paraId="44B3CE7A" w14:textId="77777777" w:rsidR="000A3971" w:rsidRPr="000574F0" w:rsidRDefault="000A3971" w:rsidP="005639F9">
            <w:pPr>
              <w:spacing w:line="276" w:lineRule="auto"/>
            </w:pPr>
            <w:r w:rsidRPr="000574F0">
              <w:t>1a2. Uporabnik osveži stran in poskusi znova.</w:t>
            </w:r>
          </w:p>
          <w:p w14:paraId="4104FDA1" w14:textId="77777777" w:rsidR="000A3971" w:rsidRPr="000574F0" w:rsidRDefault="000A3971" w:rsidP="005639F9">
            <w:pPr>
              <w:spacing w:line="276" w:lineRule="auto"/>
            </w:pPr>
            <w:r w:rsidRPr="000574F0">
              <w:t>1a3. Po osvežitvi poskusite znova.</w:t>
            </w:r>
          </w:p>
          <w:p w14:paraId="7782E51F" w14:textId="77777777" w:rsidR="000A3971" w:rsidRPr="000574F0" w:rsidRDefault="000A3971" w:rsidP="005639F9">
            <w:pPr>
              <w:spacing w:line="276" w:lineRule="auto"/>
            </w:pPr>
            <w:r w:rsidRPr="000574F0">
              <w:t>3a1. Uporabnik zaradi napake ne more klikniti na gumb »Dodaj«.</w:t>
            </w:r>
          </w:p>
          <w:p w14:paraId="739CDC15" w14:textId="77777777" w:rsidR="000A3971" w:rsidRPr="000574F0" w:rsidRDefault="000A3971" w:rsidP="005639F9">
            <w:pPr>
              <w:spacing w:line="276" w:lineRule="auto"/>
            </w:pPr>
            <w:r w:rsidRPr="000574F0">
              <w:t>3a2. Uporabnik osveži stran in poskusi znova.</w:t>
            </w:r>
          </w:p>
          <w:p w14:paraId="63B3FB5A" w14:textId="77777777" w:rsidR="000A3971" w:rsidRPr="000574F0" w:rsidRDefault="000A3971" w:rsidP="005639F9">
            <w:pPr>
              <w:spacing w:line="276" w:lineRule="auto"/>
            </w:pPr>
            <w:r w:rsidRPr="000574F0">
              <w:t>3a3. Po osvežitvi poskusite znova.</w:t>
            </w:r>
          </w:p>
        </w:tc>
      </w:tr>
      <w:tr w:rsidR="000A3971" w:rsidRPr="000574F0" w14:paraId="55737E18" w14:textId="77777777" w:rsidTr="00B039EE">
        <w:tc>
          <w:tcPr>
            <w:tcW w:w="9062" w:type="dxa"/>
            <w:gridSpan w:val="2"/>
            <w:shd w:val="clear" w:color="auto" w:fill="auto"/>
          </w:tcPr>
          <w:p w14:paraId="4BCA96C9" w14:textId="77777777" w:rsidR="000A3971" w:rsidRPr="000574F0" w:rsidRDefault="000A3971" w:rsidP="005639F9">
            <w:pPr>
              <w:spacing w:line="276" w:lineRule="auto"/>
              <w:rPr>
                <w:b/>
              </w:rPr>
            </w:pPr>
            <w:r w:rsidRPr="000574F0">
              <w:rPr>
                <w:b/>
                <w:bCs/>
              </w:rPr>
              <w:t>Izjeme:</w:t>
            </w:r>
          </w:p>
          <w:p w14:paraId="360769D2" w14:textId="77777777" w:rsidR="000A3971" w:rsidRPr="000574F0" w:rsidRDefault="000A3971" w:rsidP="005639F9">
            <w:pPr>
              <w:spacing w:line="276" w:lineRule="auto"/>
            </w:pPr>
            <w:r w:rsidRPr="000574F0">
              <w:t>3a1. Zaradi napake uporabnik ne more dodati nove domene, ne glede na to, kolikokrat potrdi dodano domeno.</w:t>
            </w:r>
          </w:p>
        </w:tc>
      </w:tr>
    </w:tbl>
    <w:p w14:paraId="4AB952A2"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2A3EA9E" w14:textId="77777777" w:rsidR="000A3971" w:rsidRPr="000574F0" w:rsidRDefault="000A3971" w:rsidP="005639F9">
      <w:pPr>
        <w:pStyle w:val="Naslov3"/>
        <w:spacing w:line="276" w:lineRule="auto"/>
      </w:pPr>
      <w:bookmarkStart w:id="22" w:name="_Toc1942781461"/>
      <w:bookmarkStart w:id="23" w:name="_Toc175333767"/>
      <w:r>
        <w:t>&lt;&lt; Opredelitev ključnih spretnosti &gt;&gt;</w:t>
      </w:r>
      <w:bookmarkEnd w:id="22"/>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B51C8DA" w14:textId="77777777" w:rsidTr="00B039EE">
        <w:tc>
          <w:tcPr>
            <w:tcW w:w="6799" w:type="dxa"/>
            <w:shd w:val="clear" w:color="auto" w:fill="auto"/>
          </w:tcPr>
          <w:p w14:paraId="256C7A1B" w14:textId="77777777" w:rsidR="000A3971" w:rsidRPr="000574F0" w:rsidRDefault="000A3971" w:rsidP="005639F9">
            <w:pPr>
              <w:spacing w:line="276" w:lineRule="auto"/>
              <w:jc w:val="center"/>
              <w:rPr>
                <w:rFonts w:eastAsia="Calibri" w:cs="Calibri"/>
              </w:rPr>
            </w:pPr>
            <w:r w:rsidRPr="000574F0">
              <w:rPr>
                <w:b/>
                <w:bCs/>
              </w:rPr>
              <w:t>Primer uporabe: Opredelitev ključnih veščin</w:t>
            </w:r>
          </w:p>
        </w:tc>
        <w:tc>
          <w:tcPr>
            <w:tcW w:w="2263" w:type="dxa"/>
            <w:shd w:val="clear" w:color="auto" w:fill="auto"/>
          </w:tcPr>
          <w:p w14:paraId="4D9514F5"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5</w:t>
            </w:r>
          </w:p>
        </w:tc>
      </w:tr>
      <w:tr w:rsidR="000A3971" w:rsidRPr="000574F0" w14:paraId="5B6AC31E" w14:textId="77777777" w:rsidTr="00B039EE">
        <w:tc>
          <w:tcPr>
            <w:tcW w:w="9062" w:type="dxa"/>
            <w:gridSpan w:val="2"/>
            <w:shd w:val="clear" w:color="auto" w:fill="auto"/>
          </w:tcPr>
          <w:p w14:paraId="3B9348D5" w14:textId="77777777" w:rsidR="000A3971" w:rsidRPr="000574F0" w:rsidRDefault="000A3971" w:rsidP="005639F9">
            <w:pPr>
              <w:spacing w:line="276" w:lineRule="auto"/>
              <w:rPr>
                <w:b/>
              </w:rPr>
            </w:pPr>
            <w:r w:rsidRPr="000574F0">
              <w:rPr>
                <w:b/>
                <w:bCs/>
              </w:rPr>
              <w:t>Kratek opis:</w:t>
            </w:r>
          </w:p>
          <w:p w14:paraId="1C5DF41D" w14:textId="77777777" w:rsidR="000A3971" w:rsidRPr="000574F0" w:rsidRDefault="000A3971" w:rsidP="005639F9">
            <w:pPr>
              <w:spacing w:line="276" w:lineRule="auto"/>
            </w:pPr>
            <w:r w:rsidRPr="000574F0">
              <w:t>Vodstvo podjetja doda domeni opis ključnih veščin in kaj se pričakuje od uporabnikov v tej specifični domeni.</w:t>
            </w:r>
          </w:p>
        </w:tc>
      </w:tr>
      <w:tr w:rsidR="000A3971" w:rsidRPr="000574F0" w14:paraId="7841E75C" w14:textId="77777777" w:rsidTr="00B039EE">
        <w:tc>
          <w:tcPr>
            <w:tcW w:w="9062" w:type="dxa"/>
            <w:gridSpan w:val="2"/>
            <w:shd w:val="clear" w:color="auto" w:fill="auto"/>
          </w:tcPr>
          <w:p w14:paraId="29CC33C9" w14:textId="77777777" w:rsidR="000A3971" w:rsidRPr="000574F0" w:rsidRDefault="000A3971" w:rsidP="005639F9">
            <w:pPr>
              <w:spacing w:line="276" w:lineRule="auto"/>
              <w:rPr>
                <w:b/>
              </w:rPr>
            </w:pPr>
            <w:r w:rsidRPr="000574F0">
              <w:rPr>
                <w:b/>
                <w:bCs/>
              </w:rPr>
              <w:t>Akterji:</w:t>
            </w:r>
          </w:p>
          <w:p w14:paraId="19EB705A" w14:textId="77777777" w:rsidR="000A3971" w:rsidRPr="000574F0" w:rsidRDefault="000A3971" w:rsidP="005639F9">
            <w:pPr>
              <w:spacing w:line="276" w:lineRule="auto"/>
            </w:pPr>
            <w:r w:rsidRPr="000574F0">
              <w:t>Vodstvo podjetja</w:t>
            </w:r>
          </w:p>
        </w:tc>
      </w:tr>
      <w:tr w:rsidR="000A3971" w:rsidRPr="000574F0" w14:paraId="3780CFAB" w14:textId="77777777" w:rsidTr="00B039EE">
        <w:tc>
          <w:tcPr>
            <w:tcW w:w="9062" w:type="dxa"/>
            <w:gridSpan w:val="2"/>
            <w:shd w:val="clear" w:color="auto" w:fill="auto"/>
          </w:tcPr>
          <w:p w14:paraId="1355BD3E" w14:textId="77777777" w:rsidR="000A3971" w:rsidRPr="000574F0" w:rsidRDefault="000A3971" w:rsidP="005639F9">
            <w:pPr>
              <w:spacing w:line="276" w:lineRule="auto"/>
              <w:rPr>
                <w:b/>
                <w:bCs/>
              </w:rPr>
            </w:pPr>
            <w:r w:rsidRPr="000574F0">
              <w:rPr>
                <w:b/>
                <w:bCs/>
              </w:rPr>
              <w:t>Predpogoji:</w:t>
            </w:r>
          </w:p>
          <w:p w14:paraId="5B49C113"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2C4B6A1C" w14:textId="77777777" w:rsidTr="00B039EE">
        <w:tc>
          <w:tcPr>
            <w:tcW w:w="9062" w:type="dxa"/>
            <w:gridSpan w:val="2"/>
            <w:shd w:val="clear" w:color="auto" w:fill="auto"/>
          </w:tcPr>
          <w:p w14:paraId="63AB9DD3" w14:textId="77777777" w:rsidR="000A3971" w:rsidRPr="000574F0" w:rsidRDefault="000A3971" w:rsidP="005639F9">
            <w:pPr>
              <w:spacing w:line="276" w:lineRule="auto"/>
              <w:rPr>
                <w:b/>
              </w:rPr>
            </w:pPr>
            <w:r w:rsidRPr="000574F0">
              <w:rPr>
                <w:b/>
                <w:bCs/>
              </w:rPr>
              <w:lastRenderedPageBreak/>
              <w:t>Stanje sistema po primeru uporabe:</w:t>
            </w:r>
          </w:p>
          <w:p w14:paraId="49D2852A" w14:textId="77777777" w:rsidR="000A3971" w:rsidRPr="000574F0" w:rsidRDefault="000A3971" w:rsidP="005639F9">
            <w:pPr>
              <w:spacing w:line="276" w:lineRule="auto"/>
            </w:pPr>
            <w:r w:rsidRPr="000574F0">
              <w:t>Na strani domene znanja je v razdelku »Ključno znanje« prikazan opis ključnih znanj in pričakovanj drugih uporabnikov.</w:t>
            </w:r>
          </w:p>
        </w:tc>
      </w:tr>
      <w:tr w:rsidR="000A3971" w:rsidRPr="000574F0" w14:paraId="2806E09F" w14:textId="77777777" w:rsidTr="00B039EE">
        <w:tc>
          <w:tcPr>
            <w:tcW w:w="9062" w:type="dxa"/>
            <w:gridSpan w:val="2"/>
            <w:shd w:val="clear" w:color="auto" w:fill="auto"/>
          </w:tcPr>
          <w:p w14:paraId="64328372" w14:textId="77777777" w:rsidR="000A3971" w:rsidRPr="000574F0" w:rsidRDefault="000A3971" w:rsidP="005639F9">
            <w:pPr>
              <w:spacing w:line="276" w:lineRule="auto"/>
              <w:rPr>
                <w:b/>
              </w:rPr>
            </w:pPr>
            <w:r w:rsidRPr="000574F0">
              <w:rPr>
                <w:b/>
                <w:bCs/>
              </w:rPr>
              <w:t>Scenarij:</w:t>
            </w:r>
          </w:p>
          <w:p w14:paraId="00E98D00" w14:textId="77777777" w:rsidR="000A3971" w:rsidRPr="000574F0" w:rsidRDefault="000A3971" w:rsidP="005639F9">
            <w:pPr>
              <w:spacing w:line="276" w:lineRule="auto"/>
            </w:pPr>
            <w:r w:rsidRPr="000574F0">
              <w:t>1. Izberite področje znanja.</w:t>
            </w:r>
          </w:p>
          <w:p w14:paraId="1AD2F1A6" w14:textId="77777777" w:rsidR="000A3971" w:rsidRPr="000574F0" w:rsidRDefault="000A3971" w:rsidP="005639F9">
            <w:pPr>
              <w:spacing w:line="276" w:lineRule="auto"/>
            </w:pPr>
            <w:r w:rsidRPr="000574F0">
              <w:t>2. Izpolnite vnosno polje »Opis ključnih veščin« v razdelku »Ključne spretnosti«.</w:t>
            </w:r>
          </w:p>
          <w:p w14:paraId="298D2D12" w14:textId="77777777" w:rsidR="000A3971" w:rsidRPr="000574F0" w:rsidRDefault="000A3971" w:rsidP="005639F9">
            <w:pPr>
              <w:spacing w:line="276" w:lineRule="auto"/>
            </w:pPr>
            <w:r w:rsidRPr="000574F0">
              <w:t>3. Pritisnite gumb »Potrdi«.</w:t>
            </w:r>
          </w:p>
        </w:tc>
      </w:tr>
      <w:tr w:rsidR="000A3971" w:rsidRPr="000574F0" w14:paraId="63FA2DF5" w14:textId="77777777" w:rsidTr="00B039EE">
        <w:tc>
          <w:tcPr>
            <w:tcW w:w="9062" w:type="dxa"/>
            <w:gridSpan w:val="2"/>
            <w:shd w:val="clear" w:color="auto" w:fill="auto"/>
          </w:tcPr>
          <w:p w14:paraId="2AE40420" w14:textId="77777777" w:rsidR="000A3971" w:rsidRPr="000574F0" w:rsidRDefault="000A3971" w:rsidP="005639F9">
            <w:pPr>
              <w:spacing w:line="276" w:lineRule="auto"/>
              <w:rPr>
                <w:b/>
                <w:bCs/>
              </w:rPr>
            </w:pPr>
            <w:r w:rsidRPr="000574F0">
              <w:rPr>
                <w:b/>
                <w:bCs/>
              </w:rPr>
              <w:t>Alternativni tokovi:</w:t>
            </w:r>
          </w:p>
          <w:p w14:paraId="087EFEFB" w14:textId="77777777" w:rsidR="000A3971" w:rsidRPr="000574F0" w:rsidRDefault="000A3971" w:rsidP="005639F9">
            <w:pPr>
              <w:spacing w:line="276" w:lineRule="auto"/>
            </w:pPr>
            <w:r w:rsidRPr="000574F0">
              <w:t>3a1. Uporabnik zaradi napake ne more klikniti na gumb "Potrdi".</w:t>
            </w:r>
          </w:p>
          <w:p w14:paraId="0B08999F" w14:textId="77777777" w:rsidR="000A3971" w:rsidRPr="000574F0" w:rsidRDefault="000A3971" w:rsidP="005639F9">
            <w:pPr>
              <w:spacing w:line="276" w:lineRule="auto"/>
            </w:pPr>
            <w:r w:rsidRPr="000574F0">
              <w:t>3a2. Uporabnik osveži stran in poskusi znova.3a3. Po osvežitvi poskusi znova.</w:t>
            </w:r>
          </w:p>
        </w:tc>
      </w:tr>
      <w:tr w:rsidR="000A3971" w:rsidRPr="000574F0" w14:paraId="15BC1337" w14:textId="77777777" w:rsidTr="00B039EE">
        <w:tc>
          <w:tcPr>
            <w:tcW w:w="9062" w:type="dxa"/>
            <w:gridSpan w:val="2"/>
            <w:shd w:val="clear" w:color="auto" w:fill="auto"/>
          </w:tcPr>
          <w:p w14:paraId="0FC1F340" w14:textId="77777777" w:rsidR="000A3971" w:rsidRPr="000574F0" w:rsidRDefault="000A3971" w:rsidP="005639F9">
            <w:pPr>
              <w:spacing w:line="276" w:lineRule="auto"/>
              <w:rPr>
                <w:b/>
              </w:rPr>
            </w:pPr>
            <w:r w:rsidRPr="000574F0">
              <w:rPr>
                <w:b/>
                <w:bCs/>
              </w:rPr>
              <w:t>Izjeme:</w:t>
            </w:r>
          </w:p>
          <w:p w14:paraId="1E9D94F3" w14:textId="77777777" w:rsidR="000A3971" w:rsidRPr="000574F0" w:rsidRDefault="000A3971" w:rsidP="005639F9">
            <w:pPr>
              <w:spacing w:line="276" w:lineRule="auto"/>
            </w:pPr>
            <w:r w:rsidRPr="000574F0">
              <w:t>1a1. Zaradi napake se domena znanja ne odpre, ko jo izbere uporabnik.</w:t>
            </w:r>
          </w:p>
          <w:p w14:paraId="1E67F8AF" w14:textId="77777777" w:rsidR="000A3971" w:rsidRPr="000574F0" w:rsidRDefault="000A3971" w:rsidP="005639F9">
            <w:pPr>
              <w:spacing w:line="276" w:lineRule="auto"/>
            </w:pPr>
            <w:r w:rsidRPr="000574F0">
              <w:t>3a1. Zaradi napake uporabnik ne more potrditi dodanega opisa ključnih veščin, ne glede na to, kolikokrat doda besedilo.</w:t>
            </w:r>
          </w:p>
        </w:tc>
      </w:tr>
    </w:tbl>
    <w:p w14:paraId="6B39DCF3"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highlight w:val="lightGray"/>
        </w:rPr>
      </w:pPr>
    </w:p>
    <w:p w14:paraId="25DE4A6B" w14:textId="77777777" w:rsidR="000A3971" w:rsidRPr="000574F0" w:rsidRDefault="000A3971" w:rsidP="005639F9">
      <w:pPr>
        <w:pStyle w:val="Naslov3"/>
        <w:spacing w:line="276" w:lineRule="auto"/>
      </w:pPr>
      <w:bookmarkStart w:id="24" w:name="_Toc1537503160"/>
      <w:bookmarkStart w:id="25" w:name="_Toc175333768"/>
      <w:r>
        <w:t>&lt;&lt; Dodajanje in brisanje učnih gradiv &gt;&gt;</w:t>
      </w:r>
      <w:bookmarkEnd w:id="24"/>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3"/>
        <w:gridCol w:w="1979"/>
      </w:tblGrid>
      <w:tr w:rsidR="000A3971" w:rsidRPr="000574F0" w14:paraId="1C046724" w14:textId="77777777" w:rsidTr="00B039EE">
        <w:tc>
          <w:tcPr>
            <w:tcW w:w="7083" w:type="dxa"/>
            <w:shd w:val="clear" w:color="auto" w:fill="auto"/>
          </w:tcPr>
          <w:p w14:paraId="5BD9B353" w14:textId="77777777" w:rsidR="000A3971" w:rsidRPr="000574F0" w:rsidRDefault="000A3971" w:rsidP="005639F9">
            <w:pPr>
              <w:spacing w:line="276" w:lineRule="auto"/>
              <w:jc w:val="center"/>
              <w:rPr>
                <w:rFonts w:eastAsia="Calibri" w:cs="Calibri"/>
              </w:rPr>
            </w:pPr>
            <w:r w:rsidRPr="000574F0">
              <w:rPr>
                <w:b/>
                <w:bCs/>
              </w:rPr>
              <w:t>Primer uporabe: dodajanje</w:t>
            </w:r>
            <w:r>
              <w:rPr>
                <w:b/>
                <w:bCs/>
              </w:rPr>
              <w:t xml:space="preserve"> </w:t>
            </w:r>
            <w:r w:rsidRPr="000574F0">
              <w:rPr>
                <w:b/>
                <w:bCs/>
              </w:rPr>
              <w:t>in brisanje učnega gradiva</w:t>
            </w:r>
          </w:p>
        </w:tc>
        <w:tc>
          <w:tcPr>
            <w:tcW w:w="1979" w:type="dxa"/>
            <w:shd w:val="clear" w:color="auto" w:fill="auto"/>
          </w:tcPr>
          <w:p w14:paraId="49C169C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6</w:t>
            </w:r>
          </w:p>
        </w:tc>
      </w:tr>
      <w:tr w:rsidR="000A3971" w:rsidRPr="000574F0" w14:paraId="1F741748" w14:textId="77777777" w:rsidTr="00B039EE">
        <w:tc>
          <w:tcPr>
            <w:tcW w:w="9062" w:type="dxa"/>
            <w:gridSpan w:val="2"/>
            <w:shd w:val="clear" w:color="auto" w:fill="auto"/>
          </w:tcPr>
          <w:p w14:paraId="6FF5941C" w14:textId="77777777" w:rsidR="000A3971" w:rsidRPr="000574F0" w:rsidRDefault="000A3971" w:rsidP="005639F9">
            <w:pPr>
              <w:spacing w:line="276" w:lineRule="auto"/>
              <w:rPr>
                <w:b/>
              </w:rPr>
            </w:pPr>
            <w:r w:rsidRPr="000574F0">
              <w:rPr>
                <w:b/>
                <w:bCs/>
              </w:rPr>
              <w:t>Kratek opis:</w:t>
            </w:r>
          </w:p>
          <w:p w14:paraId="3B3FF3AD" w14:textId="77777777" w:rsidR="000A3971" w:rsidRPr="000574F0" w:rsidRDefault="000A3971" w:rsidP="005639F9">
            <w:pPr>
              <w:spacing w:line="276" w:lineRule="auto"/>
            </w:pPr>
            <w:r w:rsidRPr="000574F0">
              <w:t>Vodstvu podjetja je omogočeno</w:t>
            </w:r>
            <w:r>
              <w:t xml:space="preserve"> </w:t>
            </w:r>
            <w:r w:rsidRPr="000574F0">
              <w:t>dodajanje in brisanje učnih gradiv na posameznem področju znanja.</w:t>
            </w:r>
          </w:p>
        </w:tc>
      </w:tr>
      <w:tr w:rsidR="000A3971" w:rsidRPr="000574F0" w14:paraId="4C5B19FE" w14:textId="77777777" w:rsidTr="00B039EE">
        <w:tc>
          <w:tcPr>
            <w:tcW w:w="9062" w:type="dxa"/>
            <w:gridSpan w:val="2"/>
            <w:shd w:val="clear" w:color="auto" w:fill="auto"/>
          </w:tcPr>
          <w:p w14:paraId="43ADDA0E" w14:textId="77777777" w:rsidR="000A3971" w:rsidRPr="000574F0" w:rsidRDefault="000A3971" w:rsidP="005639F9">
            <w:pPr>
              <w:spacing w:line="276" w:lineRule="auto"/>
              <w:rPr>
                <w:b/>
              </w:rPr>
            </w:pPr>
            <w:r w:rsidRPr="000574F0">
              <w:rPr>
                <w:b/>
                <w:bCs/>
              </w:rPr>
              <w:t>Akterji:</w:t>
            </w:r>
          </w:p>
          <w:p w14:paraId="7F932E10" w14:textId="77777777" w:rsidR="000A3971" w:rsidRPr="000574F0" w:rsidRDefault="000A3971" w:rsidP="005639F9">
            <w:pPr>
              <w:spacing w:line="276" w:lineRule="auto"/>
            </w:pPr>
            <w:r w:rsidRPr="000574F0">
              <w:t>Vodstvo podjetja</w:t>
            </w:r>
          </w:p>
        </w:tc>
      </w:tr>
      <w:tr w:rsidR="000A3971" w:rsidRPr="000574F0" w14:paraId="70177233" w14:textId="77777777" w:rsidTr="00B039EE">
        <w:tc>
          <w:tcPr>
            <w:tcW w:w="9062" w:type="dxa"/>
            <w:gridSpan w:val="2"/>
            <w:shd w:val="clear" w:color="auto" w:fill="auto"/>
          </w:tcPr>
          <w:p w14:paraId="5E00FA9E" w14:textId="77777777" w:rsidR="000A3971" w:rsidRPr="000574F0" w:rsidRDefault="000A3971" w:rsidP="005639F9">
            <w:pPr>
              <w:spacing w:line="276" w:lineRule="auto"/>
              <w:rPr>
                <w:b/>
                <w:bCs/>
              </w:rPr>
            </w:pPr>
            <w:r w:rsidRPr="000574F0">
              <w:rPr>
                <w:b/>
                <w:bCs/>
              </w:rPr>
              <w:t>Predpogoji:</w:t>
            </w:r>
          </w:p>
          <w:p w14:paraId="669B54F7"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766778CF" w14:textId="77777777" w:rsidTr="00B039EE">
        <w:tc>
          <w:tcPr>
            <w:tcW w:w="9062" w:type="dxa"/>
            <w:gridSpan w:val="2"/>
            <w:shd w:val="clear" w:color="auto" w:fill="auto"/>
          </w:tcPr>
          <w:p w14:paraId="4E851300" w14:textId="77777777" w:rsidR="000A3971" w:rsidRPr="000574F0" w:rsidRDefault="000A3971" w:rsidP="005639F9">
            <w:pPr>
              <w:spacing w:line="276" w:lineRule="auto"/>
              <w:rPr>
                <w:b/>
              </w:rPr>
            </w:pPr>
            <w:r w:rsidRPr="000574F0">
              <w:rPr>
                <w:b/>
                <w:bCs/>
              </w:rPr>
              <w:t>Stanje sistema po primeru uporabe:</w:t>
            </w:r>
          </w:p>
          <w:p w14:paraId="6236C63B" w14:textId="77777777" w:rsidR="000A3971" w:rsidRDefault="000A3971" w:rsidP="005639F9">
            <w:pPr>
              <w:spacing w:line="276" w:lineRule="auto"/>
            </w:pPr>
            <w:r w:rsidRPr="000574F0">
              <w:t>Po dodajanju gradiva se datoteke/povezave do gradiva prikažejo v razdelku »Materiali« na strani domene znanja.</w:t>
            </w:r>
          </w:p>
          <w:p w14:paraId="6A5FC077" w14:textId="77777777" w:rsidR="000A3971" w:rsidRPr="000574F0" w:rsidRDefault="000A3971" w:rsidP="005639F9">
            <w:pPr>
              <w:spacing w:line="276" w:lineRule="auto"/>
            </w:pPr>
            <w:r w:rsidRPr="000574F0">
              <w:t>Po izbrisu se gradivo odstrani iz razdelka »Materiali« na strani domene znanja in prikaže se sporočilo »Uspešno ste izbrisali »Ime gradiva«.</w:t>
            </w:r>
          </w:p>
        </w:tc>
      </w:tr>
      <w:tr w:rsidR="000A3971" w:rsidRPr="000574F0" w14:paraId="0B497F42" w14:textId="77777777" w:rsidTr="00B039EE">
        <w:tc>
          <w:tcPr>
            <w:tcW w:w="9062" w:type="dxa"/>
            <w:gridSpan w:val="2"/>
            <w:shd w:val="clear" w:color="auto" w:fill="auto"/>
          </w:tcPr>
          <w:p w14:paraId="7A928665" w14:textId="77777777" w:rsidR="000A3971" w:rsidRPr="000574F0" w:rsidRDefault="000A3971" w:rsidP="005639F9">
            <w:pPr>
              <w:spacing w:line="276" w:lineRule="auto"/>
              <w:rPr>
                <w:b/>
                <w:bCs/>
              </w:rPr>
            </w:pPr>
            <w:r w:rsidRPr="000574F0">
              <w:rPr>
                <w:b/>
                <w:bCs/>
              </w:rPr>
              <w:t>Scenarij:</w:t>
            </w:r>
          </w:p>
          <w:p w14:paraId="623AD1CB" w14:textId="77777777" w:rsidR="000A3971" w:rsidRPr="000574F0" w:rsidRDefault="000A3971" w:rsidP="005639F9">
            <w:pPr>
              <w:spacing w:line="276" w:lineRule="auto"/>
            </w:pPr>
            <w:r w:rsidRPr="000574F0">
              <w:t>1. Izberite področje znanja.</w:t>
            </w:r>
          </w:p>
          <w:p w14:paraId="058F3164" w14:textId="77777777" w:rsidR="000A3971" w:rsidRPr="000574F0" w:rsidRDefault="000A3971" w:rsidP="005639F9">
            <w:pPr>
              <w:spacing w:line="276" w:lineRule="auto"/>
            </w:pPr>
            <w:r w:rsidRPr="000574F0">
              <w:t>2. V razdelku »Materiali« pritisnite gumb »Dodaj gradivo«.</w:t>
            </w:r>
          </w:p>
          <w:p w14:paraId="6166783B" w14:textId="77777777" w:rsidR="000A3971" w:rsidRPr="000574F0" w:rsidRDefault="000A3971" w:rsidP="005639F9">
            <w:pPr>
              <w:spacing w:line="276" w:lineRule="auto"/>
            </w:pPr>
            <w:r w:rsidRPr="000574F0">
              <w:lastRenderedPageBreak/>
              <w:t>3. Izbere datoteko ali povezavo do gradiva.</w:t>
            </w:r>
          </w:p>
          <w:p w14:paraId="331F6466" w14:textId="77777777" w:rsidR="000A3971" w:rsidRDefault="000A3971" w:rsidP="005639F9">
            <w:pPr>
              <w:spacing w:line="276" w:lineRule="auto"/>
            </w:pPr>
            <w:r w:rsidRPr="000574F0">
              <w:t>4. Pritisnite gumb »Dodaj«.</w:t>
            </w:r>
          </w:p>
          <w:p w14:paraId="565B6549" w14:textId="77777777" w:rsidR="000A3971" w:rsidRPr="000574F0" w:rsidRDefault="000A3971" w:rsidP="005639F9">
            <w:pPr>
              <w:spacing w:line="276" w:lineRule="auto"/>
            </w:pPr>
            <w:r>
              <w:t>5</w:t>
            </w:r>
            <w:r w:rsidRPr="000574F0">
              <w:t>. Pritisnite gumb »Izbriši«.</w:t>
            </w:r>
          </w:p>
        </w:tc>
      </w:tr>
      <w:tr w:rsidR="000A3971" w:rsidRPr="000574F0" w14:paraId="5951C608" w14:textId="77777777" w:rsidTr="00B039EE">
        <w:tc>
          <w:tcPr>
            <w:tcW w:w="9062" w:type="dxa"/>
            <w:gridSpan w:val="2"/>
            <w:shd w:val="clear" w:color="auto" w:fill="auto"/>
          </w:tcPr>
          <w:p w14:paraId="1DA3C35F" w14:textId="77777777" w:rsidR="000A3971" w:rsidRPr="000574F0" w:rsidRDefault="000A3971" w:rsidP="005639F9">
            <w:pPr>
              <w:spacing w:line="276" w:lineRule="auto"/>
              <w:rPr>
                <w:b/>
              </w:rPr>
            </w:pPr>
            <w:r w:rsidRPr="000574F0">
              <w:rPr>
                <w:b/>
                <w:bCs/>
              </w:rPr>
              <w:lastRenderedPageBreak/>
              <w:t>Alternativni tokovi:</w:t>
            </w:r>
          </w:p>
          <w:p w14:paraId="2E8AD66D" w14:textId="77777777" w:rsidR="000A3971" w:rsidRPr="000574F0" w:rsidRDefault="000A3971" w:rsidP="005639F9">
            <w:pPr>
              <w:spacing w:line="276" w:lineRule="auto"/>
            </w:pPr>
            <w:r w:rsidRPr="000574F0">
              <w:t>2a1. Uporabnik zaradi napake ne more klikniti na gumb »Dodaj gradivo«.</w:t>
            </w:r>
          </w:p>
          <w:p w14:paraId="1F50CEF1" w14:textId="77777777" w:rsidR="000A3971" w:rsidRPr="000574F0" w:rsidRDefault="000A3971" w:rsidP="005639F9">
            <w:pPr>
              <w:spacing w:line="276" w:lineRule="auto"/>
            </w:pPr>
            <w:r w:rsidRPr="000574F0">
              <w:t>2a2. Uporabnik osveži stran in poskusi znova.</w:t>
            </w:r>
          </w:p>
          <w:p w14:paraId="7A1FC7FE" w14:textId="77777777" w:rsidR="000A3971" w:rsidRPr="000574F0" w:rsidRDefault="000A3971" w:rsidP="005639F9">
            <w:pPr>
              <w:spacing w:line="276" w:lineRule="auto"/>
            </w:pPr>
            <w:r w:rsidRPr="000574F0">
              <w:t>2a3. Po osvežitvi poskusite znova.</w:t>
            </w:r>
          </w:p>
          <w:p w14:paraId="30485050" w14:textId="77777777" w:rsidR="000A3971" w:rsidRPr="000574F0" w:rsidRDefault="000A3971" w:rsidP="005639F9">
            <w:pPr>
              <w:spacing w:line="276" w:lineRule="auto"/>
            </w:pPr>
            <w:r w:rsidRPr="000574F0">
              <w:t>4a1. Uporabnik zaradi napake ne more klikniti na gumb »Dodaj«.</w:t>
            </w:r>
          </w:p>
          <w:p w14:paraId="613DDC69" w14:textId="77777777" w:rsidR="000A3971" w:rsidRPr="000574F0" w:rsidRDefault="000A3971" w:rsidP="005639F9">
            <w:pPr>
              <w:spacing w:line="276" w:lineRule="auto"/>
            </w:pPr>
            <w:r w:rsidRPr="000574F0">
              <w:t>4a2. Uporabnik osveži stran in poskusi znova.</w:t>
            </w:r>
          </w:p>
          <w:p w14:paraId="1D3D8FB3" w14:textId="77777777" w:rsidR="000A3971" w:rsidRPr="000574F0" w:rsidRDefault="000A3971" w:rsidP="005639F9">
            <w:pPr>
              <w:spacing w:line="276" w:lineRule="auto"/>
            </w:pPr>
            <w:r w:rsidRPr="000574F0">
              <w:t>4a3. Po osvežitvi poskusite znova.</w:t>
            </w:r>
          </w:p>
          <w:p w14:paraId="5DBE7A8D" w14:textId="77777777" w:rsidR="000A3971" w:rsidRPr="000574F0" w:rsidRDefault="000A3971" w:rsidP="005639F9">
            <w:pPr>
              <w:spacing w:line="276" w:lineRule="auto"/>
            </w:pPr>
            <w:r w:rsidRPr="000574F0">
              <w:t>5a1. Uporabnik zaradi napake ne more klikniti na gumb »Izbriši«.</w:t>
            </w:r>
          </w:p>
          <w:p w14:paraId="6F7059B9" w14:textId="77777777" w:rsidR="000A3971" w:rsidRPr="000574F0" w:rsidRDefault="000A3971" w:rsidP="005639F9">
            <w:pPr>
              <w:spacing w:line="276" w:lineRule="auto"/>
            </w:pPr>
            <w:r w:rsidRPr="000574F0">
              <w:t>5a2. Uporabnik osveži stran in poskusi znova.</w:t>
            </w:r>
          </w:p>
          <w:p w14:paraId="442EFAA1" w14:textId="77777777" w:rsidR="000A3971" w:rsidRPr="000574F0" w:rsidRDefault="000A3971" w:rsidP="005639F9">
            <w:pPr>
              <w:spacing w:line="276" w:lineRule="auto"/>
            </w:pPr>
            <w:r w:rsidRPr="000574F0">
              <w:t>5a3. Po osvežitvi poskusite znova.</w:t>
            </w:r>
          </w:p>
        </w:tc>
      </w:tr>
      <w:tr w:rsidR="000A3971" w:rsidRPr="000574F0" w14:paraId="13ADDAA2" w14:textId="77777777" w:rsidTr="00B039EE">
        <w:tc>
          <w:tcPr>
            <w:tcW w:w="9062" w:type="dxa"/>
            <w:gridSpan w:val="2"/>
            <w:shd w:val="clear" w:color="auto" w:fill="auto"/>
          </w:tcPr>
          <w:p w14:paraId="31270F0D" w14:textId="77777777" w:rsidR="000A3971" w:rsidRPr="000574F0" w:rsidRDefault="000A3971" w:rsidP="005639F9">
            <w:pPr>
              <w:spacing w:line="276" w:lineRule="auto"/>
              <w:rPr>
                <w:b/>
              </w:rPr>
            </w:pPr>
            <w:r w:rsidRPr="000574F0">
              <w:rPr>
                <w:b/>
                <w:bCs/>
              </w:rPr>
              <w:t>Izjeme:</w:t>
            </w:r>
          </w:p>
          <w:p w14:paraId="42794003" w14:textId="77777777" w:rsidR="000A3971" w:rsidRPr="000574F0" w:rsidRDefault="000A3971" w:rsidP="005639F9">
            <w:pPr>
              <w:spacing w:line="276" w:lineRule="auto"/>
            </w:pPr>
            <w:r w:rsidRPr="000574F0">
              <w:t>1a1. Zaradi napake se domena znanja ne odpre, ko jo izbere uporabnik.</w:t>
            </w:r>
          </w:p>
          <w:p w14:paraId="40998835" w14:textId="77777777" w:rsidR="000A3971" w:rsidRDefault="000A3971" w:rsidP="005639F9">
            <w:pPr>
              <w:spacing w:line="276" w:lineRule="auto"/>
            </w:pPr>
            <w:r w:rsidRPr="000574F0">
              <w:t>4a1. Zaradi napake uporabnik ne more potrditi dodanega gradiva, ne glede na to, kolikokrat ga izbere.</w:t>
            </w:r>
          </w:p>
          <w:p w14:paraId="5D0B4047" w14:textId="77777777" w:rsidR="000A3971" w:rsidRPr="000574F0" w:rsidRDefault="000A3971" w:rsidP="005639F9">
            <w:pPr>
              <w:spacing w:line="276" w:lineRule="auto"/>
            </w:pPr>
            <w:r>
              <w:t>5</w:t>
            </w:r>
            <w:r w:rsidRPr="000574F0">
              <w:t>a1. Zaradi napake se izbrisano gradivo še vedno pojavi v razdelku »Materiali«, ne glede na to, kolikokrat uporabnik gradivo izbriše.</w:t>
            </w:r>
          </w:p>
        </w:tc>
      </w:tr>
    </w:tbl>
    <w:p w14:paraId="0FA92F7A"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688F1EC1" w14:textId="77777777" w:rsidR="000A3971" w:rsidRPr="000574F0" w:rsidRDefault="000A3971" w:rsidP="005639F9">
      <w:pPr>
        <w:pStyle w:val="Naslov3"/>
        <w:spacing w:line="276" w:lineRule="auto"/>
      </w:pPr>
      <w:bookmarkStart w:id="26" w:name="_Toc1888388933"/>
      <w:bookmarkStart w:id="27" w:name="_Toc175333769"/>
      <w:r>
        <w:t>&lt;&lt; Vnašanje in brisanje vprašanj &gt;&gt;</w:t>
      </w:r>
      <w:bookmarkEnd w:id="26"/>
      <w:bookmarkEnd w:id="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52AA0C7" w14:textId="77777777" w:rsidTr="00B039EE">
        <w:tc>
          <w:tcPr>
            <w:tcW w:w="6799" w:type="dxa"/>
            <w:shd w:val="clear" w:color="auto" w:fill="auto"/>
          </w:tcPr>
          <w:p w14:paraId="559BBE3C" w14:textId="77777777" w:rsidR="000A3971" w:rsidRPr="000574F0" w:rsidRDefault="000A3971" w:rsidP="005639F9">
            <w:pPr>
              <w:spacing w:line="276" w:lineRule="auto"/>
              <w:jc w:val="center"/>
              <w:rPr>
                <w:rFonts w:eastAsia="Calibri" w:cs="Calibri"/>
              </w:rPr>
            </w:pPr>
            <w:r w:rsidRPr="000574F0">
              <w:rPr>
                <w:b/>
                <w:bCs/>
              </w:rPr>
              <w:t>Primer uporabe: vnašanje</w:t>
            </w:r>
            <w:r>
              <w:rPr>
                <w:b/>
                <w:bCs/>
              </w:rPr>
              <w:t xml:space="preserve"> </w:t>
            </w:r>
            <w:r w:rsidRPr="000574F0">
              <w:rPr>
                <w:b/>
                <w:bCs/>
              </w:rPr>
              <w:t>in brisanje vprašanj</w:t>
            </w:r>
          </w:p>
        </w:tc>
        <w:tc>
          <w:tcPr>
            <w:tcW w:w="2263" w:type="dxa"/>
            <w:shd w:val="clear" w:color="auto" w:fill="auto"/>
          </w:tcPr>
          <w:p w14:paraId="52DDE1C2"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7</w:t>
            </w:r>
          </w:p>
        </w:tc>
      </w:tr>
      <w:tr w:rsidR="000A3971" w:rsidRPr="000574F0" w14:paraId="46111B24" w14:textId="77777777" w:rsidTr="00B039EE">
        <w:tc>
          <w:tcPr>
            <w:tcW w:w="9062" w:type="dxa"/>
            <w:gridSpan w:val="2"/>
            <w:shd w:val="clear" w:color="auto" w:fill="auto"/>
          </w:tcPr>
          <w:p w14:paraId="6F66A8D7" w14:textId="77777777" w:rsidR="000A3971" w:rsidRPr="000574F0" w:rsidRDefault="000A3971" w:rsidP="005639F9">
            <w:pPr>
              <w:spacing w:line="276" w:lineRule="auto"/>
              <w:rPr>
                <w:b/>
              </w:rPr>
            </w:pPr>
            <w:r w:rsidRPr="000574F0">
              <w:rPr>
                <w:b/>
                <w:bCs/>
              </w:rPr>
              <w:t>Kratek opis:</w:t>
            </w:r>
          </w:p>
          <w:p w14:paraId="506822EF" w14:textId="77777777" w:rsidR="000A3971" w:rsidRPr="000574F0" w:rsidRDefault="000A3971" w:rsidP="005639F9">
            <w:pPr>
              <w:spacing w:line="276" w:lineRule="auto"/>
              <w:rPr>
                <w:rFonts w:eastAsia="Calibri" w:cs="Calibri"/>
              </w:rPr>
            </w:pPr>
            <w:r w:rsidRPr="000574F0">
              <w:t>Vodstvu podjetja je omogočeno dodajanje in brisanje vprašanj na posameznem področju znanja.</w:t>
            </w:r>
          </w:p>
        </w:tc>
      </w:tr>
      <w:tr w:rsidR="000A3971" w:rsidRPr="000574F0" w14:paraId="2DB31FC0" w14:textId="77777777" w:rsidTr="00B039EE">
        <w:tc>
          <w:tcPr>
            <w:tcW w:w="9062" w:type="dxa"/>
            <w:gridSpan w:val="2"/>
            <w:shd w:val="clear" w:color="auto" w:fill="auto"/>
          </w:tcPr>
          <w:p w14:paraId="194B18A2" w14:textId="77777777" w:rsidR="000A3971" w:rsidRPr="000574F0" w:rsidRDefault="000A3971" w:rsidP="005639F9">
            <w:pPr>
              <w:spacing w:line="276" w:lineRule="auto"/>
              <w:rPr>
                <w:b/>
              </w:rPr>
            </w:pPr>
            <w:r w:rsidRPr="000574F0">
              <w:rPr>
                <w:b/>
                <w:bCs/>
              </w:rPr>
              <w:t>Akterji:</w:t>
            </w:r>
          </w:p>
          <w:p w14:paraId="70FCCF8C" w14:textId="77777777" w:rsidR="000A3971" w:rsidRPr="000574F0" w:rsidRDefault="000A3971" w:rsidP="005639F9">
            <w:pPr>
              <w:spacing w:line="276" w:lineRule="auto"/>
            </w:pPr>
            <w:r w:rsidRPr="000574F0">
              <w:t>Vodstvo podjetja</w:t>
            </w:r>
          </w:p>
        </w:tc>
      </w:tr>
      <w:tr w:rsidR="000A3971" w:rsidRPr="000574F0" w14:paraId="77E9CB2E" w14:textId="77777777" w:rsidTr="00B039EE">
        <w:tc>
          <w:tcPr>
            <w:tcW w:w="9062" w:type="dxa"/>
            <w:gridSpan w:val="2"/>
            <w:shd w:val="clear" w:color="auto" w:fill="auto"/>
          </w:tcPr>
          <w:p w14:paraId="4BD5E62F" w14:textId="77777777" w:rsidR="000A3971" w:rsidRPr="000574F0" w:rsidRDefault="000A3971" w:rsidP="005639F9">
            <w:pPr>
              <w:spacing w:line="276" w:lineRule="auto"/>
              <w:rPr>
                <w:b/>
                <w:bCs/>
              </w:rPr>
            </w:pPr>
            <w:r w:rsidRPr="000574F0">
              <w:rPr>
                <w:b/>
                <w:bCs/>
              </w:rPr>
              <w:t>Predpogoji:</w:t>
            </w:r>
          </w:p>
          <w:p w14:paraId="67EC8651"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7C27E067" w14:textId="77777777" w:rsidTr="00B039EE">
        <w:tc>
          <w:tcPr>
            <w:tcW w:w="9062" w:type="dxa"/>
            <w:gridSpan w:val="2"/>
            <w:shd w:val="clear" w:color="auto" w:fill="auto"/>
          </w:tcPr>
          <w:p w14:paraId="5F24AA48" w14:textId="77777777" w:rsidR="000A3971" w:rsidRPr="000574F0" w:rsidRDefault="000A3971" w:rsidP="005639F9">
            <w:pPr>
              <w:spacing w:line="276" w:lineRule="auto"/>
              <w:rPr>
                <w:b/>
              </w:rPr>
            </w:pPr>
            <w:r w:rsidRPr="000574F0">
              <w:rPr>
                <w:b/>
                <w:bCs/>
              </w:rPr>
              <w:t>Stanje sistema po primeru uporabe:</w:t>
            </w:r>
          </w:p>
          <w:p w14:paraId="1CA56EB0" w14:textId="77777777" w:rsidR="000A3971" w:rsidRDefault="000A3971" w:rsidP="005639F9">
            <w:pPr>
              <w:spacing w:line="276" w:lineRule="auto"/>
            </w:pPr>
            <w:r w:rsidRPr="000574F0">
              <w:t>Po dodajanju vprašanja se vprašanja prikažejo na strani domene znanja v razdelku »Vprašanja«.</w:t>
            </w:r>
          </w:p>
          <w:p w14:paraId="11942A4F" w14:textId="77777777" w:rsidR="000A3971" w:rsidRPr="000574F0" w:rsidRDefault="000A3971" w:rsidP="005639F9">
            <w:pPr>
              <w:spacing w:line="276" w:lineRule="auto"/>
            </w:pPr>
            <w:r w:rsidRPr="000574F0">
              <w:lastRenderedPageBreak/>
              <w:t>Ko izbrišete vprašanje, ga stran domene znanja odstrani iz razdelka »Vprašanja« in prikaže sporočilo »Uspešno ste izbrisali »Vprašanje«.</w:t>
            </w:r>
          </w:p>
        </w:tc>
      </w:tr>
      <w:tr w:rsidR="000A3971" w:rsidRPr="000574F0" w14:paraId="473E3156" w14:textId="77777777" w:rsidTr="00B039EE">
        <w:tc>
          <w:tcPr>
            <w:tcW w:w="9062" w:type="dxa"/>
            <w:gridSpan w:val="2"/>
            <w:shd w:val="clear" w:color="auto" w:fill="auto"/>
          </w:tcPr>
          <w:p w14:paraId="20D8C91B" w14:textId="77777777" w:rsidR="000A3971" w:rsidRPr="000574F0" w:rsidRDefault="000A3971" w:rsidP="005639F9">
            <w:pPr>
              <w:spacing w:line="276" w:lineRule="auto"/>
              <w:rPr>
                <w:b/>
                <w:bCs/>
              </w:rPr>
            </w:pPr>
            <w:r w:rsidRPr="000574F0">
              <w:rPr>
                <w:b/>
                <w:bCs/>
              </w:rPr>
              <w:lastRenderedPageBreak/>
              <w:t>Scenarij:</w:t>
            </w:r>
          </w:p>
          <w:p w14:paraId="37A7C3B0" w14:textId="77777777" w:rsidR="000A3971" w:rsidRPr="000574F0" w:rsidRDefault="000A3971" w:rsidP="005639F9">
            <w:pPr>
              <w:spacing w:line="276" w:lineRule="auto"/>
            </w:pPr>
            <w:r w:rsidRPr="000574F0">
              <w:t>1. Izberite področje znanja.</w:t>
            </w:r>
          </w:p>
          <w:p w14:paraId="3A0AF73A" w14:textId="77777777" w:rsidR="000A3971" w:rsidRPr="000574F0" w:rsidRDefault="000A3971" w:rsidP="005639F9">
            <w:pPr>
              <w:spacing w:line="276" w:lineRule="auto"/>
            </w:pPr>
            <w:r w:rsidRPr="000574F0">
              <w:t>2. Pritisnite gumb »Dodaj vprašanje« v razdelku »Vprašanja«.</w:t>
            </w:r>
          </w:p>
          <w:p w14:paraId="51BB4010" w14:textId="77777777" w:rsidR="000A3971" w:rsidRPr="000574F0" w:rsidRDefault="000A3971" w:rsidP="005639F9">
            <w:pPr>
              <w:spacing w:line="276" w:lineRule="auto"/>
            </w:pPr>
            <w:r w:rsidRPr="000574F0">
              <w:t>3. Izpolnite vnosno polje »Vprašanje«.</w:t>
            </w:r>
          </w:p>
          <w:p w14:paraId="17959768" w14:textId="77777777" w:rsidR="000A3971" w:rsidRDefault="000A3971" w:rsidP="005639F9">
            <w:pPr>
              <w:spacing w:line="276" w:lineRule="auto"/>
            </w:pPr>
            <w:r w:rsidRPr="000574F0">
              <w:t>4. Pritisnite gumb »Dodaj«.</w:t>
            </w:r>
          </w:p>
          <w:p w14:paraId="60DE3258" w14:textId="77777777" w:rsidR="000A3971" w:rsidRPr="000574F0" w:rsidRDefault="000A3971" w:rsidP="005639F9">
            <w:pPr>
              <w:spacing w:line="276" w:lineRule="auto"/>
            </w:pPr>
            <w:r>
              <w:t>5</w:t>
            </w:r>
            <w:r w:rsidRPr="000574F0">
              <w:t>. Pritisnite gumb »Izbriši«.</w:t>
            </w:r>
          </w:p>
        </w:tc>
      </w:tr>
      <w:tr w:rsidR="000A3971" w:rsidRPr="000574F0" w14:paraId="4E9D8E89" w14:textId="77777777" w:rsidTr="00B039EE">
        <w:tc>
          <w:tcPr>
            <w:tcW w:w="9062" w:type="dxa"/>
            <w:gridSpan w:val="2"/>
            <w:shd w:val="clear" w:color="auto" w:fill="auto"/>
          </w:tcPr>
          <w:p w14:paraId="37F78224" w14:textId="77777777" w:rsidR="000A3971" w:rsidRPr="000574F0" w:rsidRDefault="000A3971" w:rsidP="005639F9">
            <w:pPr>
              <w:spacing w:line="276" w:lineRule="auto"/>
              <w:rPr>
                <w:b/>
              </w:rPr>
            </w:pPr>
            <w:r w:rsidRPr="000574F0">
              <w:rPr>
                <w:b/>
                <w:bCs/>
              </w:rPr>
              <w:t>Alternativni tokovi:</w:t>
            </w:r>
          </w:p>
          <w:p w14:paraId="2D486703" w14:textId="77777777" w:rsidR="000A3971" w:rsidRPr="000574F0" w:rsidRDefault="000A3971" w:rsidP="005639F9">
            <w:pPr>
              <w:spacing w:line="276" w:lineRule="auto"/>
            </w:pPr>
            <w:r w:rsidRPr="000574F0">
              <w:t>2a1. Uporabnik zaradi napake ne more klikniti na gumb »Dodaj gradivo«.</w:t>
            </w:r>
          </w:p>
          <w:p w14:paraId="4DA49FF4" w14:textId="77777777" w:rsidR="000A3971" w:rsidRPr="000574F0" w:rsidRDefault="000A3971" w:rsidP="005639F9">
            <w:pPr>
              <w:spacing w:line="276" w:lineRule="auto"/>
            </w:pPr>
            <w:r w:rsidRPr="000574F0">
              <w:t>2a2. Uporabnik osveži stran in poskusi znova.</w:t>
            </w:r>
          </w:p>
          <w:p w14:paraId="3F992084" w14:textId="77777777" w:rsidR="000A3971" w:rsidRPr="000574F0" w:rsidRDefault="000A3971" w:rsidP="005639F9">
            <w:pPr>
              <w:spacing w:line="276" w:lineRule="auto"/>
            </w:pPr>
            <w:r w:rsidRPr="000574F0">
              <w:t>2a3. Po osvežitvi poskusite znova.</w:t>
            </w:r>
          </w:p>
          <w:p w14:paraId="70814FBA" w14:textId="77777777" w:rsidR="000A3971" w:rsidRPr="000574F0" w:rsidRDefault="000A3971" w:rsidP="005639F9">
            <w:pPr>
              <w:spacing w:line="276" w:lineRule="auto"/>
            </w:pPr>
            <w:r w:rsidRPr="000574F0">
              <w:t>4a1. Uporabnik zaradi napake ne more klikniti na gumb »Dodaj«.</w:t>
            </w:r>
          </w:p>
          <w:p w14:paraId="2BDC825D" w14:textId="77777777" w:rsidR="000A3971" w:rsidRPr="000574F0" w:rsidRDefault="000A3971" w:rsidP="005639F9">
            <w:pPr>
              <w:spacing w:line="276" w:lineRule="auto"/>
            </w:pPr>
            <w:r w:rsidRPr="000574F0">
              <w:t>4a2. Uporabnik osveži stran in poskusi znova.</w:t>
            </w:r>
          </w:p>
          <w:p w14:paraId="458203ED" w14:textId="77777777" w:rsidR="000A3971" w:rsidRPr="000574F0" w:rsidRDefault="000A3971" w:rsidP="005639F9">
            <w:pPr>
              <w:spacing w:line="276" w:lineRule="auto"/>
            </w:pPr>
            <w:r w:rsidRPr="000574F0">
              <w:t>4a3. Po osvežitvi poskusite znova.</w:t>
            </w:r>
          </w:p>
          <w:p w14:paraId="27DD6248" w14:textId="77777777" w:rsidR="000A3971" w:rsidRPr="000574F0" w:rsidRDefault="000A3971" w:rsidP="005639F9">
            <w:pPr>
              <w:spacing w:line="276" w:lineRule="auto"/>
            </w:pPr>
            <w:r>
              <w:t>5</w:t>
            </w:r>
            <w:r w:rsidRPr="000574F0">
              <w:t>a1. Uporabnik zaradi napake ne more klikniti na gumb »Izbriši«.</w:t>
            </w:r>
          </w:p>
          <w:p w14:paraId="73102D0F" w14:textId="77777777" w:rsidR="000A3971" w:rsidRPr="000574F0" w:rsidRDefault="000A3971" w:rsidP="005639F9">
            <w:pPr>
              <w:spacing w:line="276" w:lineRule="auto"/>
            </w:pPr>
            <w:r>
              <w:t>5</w:t>
            </w:r>
            <w:r w:rsidRPr="000574F0">
              <w:t>a2. Uporabnik osveži stran in poskusi znova.8a3. Po osvežitvi poskusi znova.</w:t>
            </w:r>
          </w:p>
        </w:tc>
      </w:tr>
      <w:tr w:rsidR="000A3971" w:rsidRPr="000574F0" w14:paraId="5BF1A33D" w14:textId="77777777" w:rsidTr="00B039EE">
        <w:tc>
          <w:tcPr>
            <w:tcW w:w="9062" w:type="dxa"/>
            <w:gridSpan w:val="2"/>
            <w:shd w:val="clear" w:color="auto" w:fill="auto"/>
          </w:tcPr>
          <w:p w14:paraId="0D7201CD" w14:textId="77777777" w:rsidR="000A3971" w:rsidRPr="000574F0" w:rsidRDefault="000A3971" w:rsidP="005639F9">
            <w:pPr>
              <w:spacing w:line="276" w:lineRule="auto"/>
              <w:rPr>
                <w:b/>
              </w:rPr>
            </w:pPr>
            <w:r w:rsidRPr="000574F0">
              <w:rPr>
                <w:b/>
                <w:bCs/>
              </w:rPr>
              <w:t>Izjeme:</w:t>
            </w:r>
          </w:p>
          <w:p w14:paraId="69BBDBC1" w14:textId="77777777" w:rsidR="000A3971" w:rsidRPr="000574F0" w:rsidRDefault="000A3971" w:rsidP="005639F9">
            <w:pPr>
              <w:spacing w:line="276" w:lineRule="auto"/>
            </w:pPr>
            <w:r w:rsidRPr="000574F0">
              <w:t>1a1. Zaradi napake se domena znanja ne odpre, ko jo izbere uporabnik.</w:t>
            </w:r>
          </w:p>
          <w:p w14:paraId="66EA637D" w14:textId="77777777" w:rsidR="000A3971" w:rsidRDefault="000A3971" w:rsidP="005639F9">
            <w:pPr>
              <w:spacing w:line="276" w:lineRule="auto"/>
            </w:pPr>
            <w:r w:rsidRPr="000574F0">
              <w:t>4a1. Zaradi napake uporabnik ne more potrditi dodanega vprašanja, ne glede na to, kolikokrat ga doda.</w:t>
            </w:r>
          </w:p>
          <w:p w14:paraId="48F78D39" w14:textId="77777777" w:rsidR="000A3971" w:rsidRPr="000574F0" w:rsidRDefault="000A3971" w:rsidP="005639F9">
            <w:pPr>
              <w:spacing w:line="276" w:lineRule="auto"/>
            </w:pPr>
            <w:r>
              <w:t>5</w:t>
            </w:r>
            <w:r w:rsidRPr="000574F0">
              <w:t>a1. Zaradi napake se v razdelku »Vprašanja« še vedno prikaže izbrisano vprašanje, ne glede na to, kolikokrat uporabnik izbriše vprašanje.</w:t>
            </w:r>
          </w:p>
        </w:tc>
      </w:tr>
    </w:tbl>
    <w:p w14:paraId="60104BB3"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highlight w:val="lightGray"/>
        </w:rPr>
      </w:pPr>
    </w:p>
    <w:p w14:paraId="6C350B7C" w14:textId="77777777" w:rsidR="000A3971" w:rsidRPr="000574F0" w:rsidRDefault="000A3971" w:rsidP="005639F9">
      <w:pPr>
        <w:pStyle w:val="Naslov3"/>
        <w:spacing w:line="276" w:lineRule="auto"/>
      </w:pPr>
      <w:bookmarkStart w:id="28" w:name="_Toc416348580"/>
      <w:bookmarkStart w:id="29" w:name="_Toc175333770"/>
      <w:r>
        <w:t>&lt;&lt; Dodajanje pravilnih in nepravilnih odgovorov &gt;&gt;</w:t>
      </w:r>
      <w:bookmarkEnd w:id="28"/>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0B417C82" w14:textId="77777777" w:rsidTr="00B039EE">
        <w:tc>
          <w:tcPr>
            <w:tcW w:w="6799" w:type="dxa"/>
            <w:shd w:val="clear" w:color="auto" w:fill="auto"/>
          </w:tcPr>
          <w:p w14:paraId="4A067EBF" w14:textId="77777777" w:rsidR="000A3971" w:rsidRPr="000574F0" w:rsidRDefault="000A3971" w:rsidP="005639F9">
            <w:pPr>
              <w:spacing w:line="276" w:lineRule="auto"/>
              <w:jc w:val="center"/>
              <w:rPr>
                <w:rFonts w:eastAsia="Calibri"/>
              </w:rPr>
            </w:pPr>
            <w:r w:rsidRPr="000574F0">
              <w:rPr>
                <w:b/>
                <w:bCs/>
              </w:rPr>
              <w:t>Primer uporabe: dodajanje pravilnih in nepravilnih odgovorov</w:t>
            </w:r>
          </w:p>
        </w:tc>
        <w:tc>
          <w:tcPr>
            <w:tcW w:w="2263" w:type="dxa"/>
            <w:shd w:val="clear" w:color="auto" w:fill="auto"/>
          </w:tcPr>
          <w:p w14:paraId="76393209"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8</w:t>
            </w:r>
          </w:p>
        </w:tc>
      </w:tr>
      <w:tr w:rsidR="000A3971" w:rsidRPr="000574F0" w14:paraId="6FBA05E3" w14:textId="77777777" w:rsidTr="00B039EE">
        <w:tc>
          <w:tcPr>
            <w:tcW w:w="9062" w:type="dxa"/>
            <w:gridSpan w:val="2"/>
            <w:shd w:val="clear" w:color="auto" w:fill="auto"/>
          </w:tcPr>
          <w:p w14:paraId="6A5236CE" w14:textId="77777777" w:rsidR="000A3971" w:rsidRPr="000574F0" w:rsidRDefault="000A3971" w:rsidP="005639F9">
            <w:pPr>
              <w:spacing w:line="276" w:lineRule="auto"/>
              <w:rPr>
                <w:b/>
              </w:rPr>
            </w:pPr>
            <w:r w:rsidRPr="000574F0">
              <w:rPr>
                <w:b/>
                <w:bCs/>
              </w:rPr>
              <w:t>Kratek opis:</w:t>
            </w:r>
          </w:p>
          <w:p w14:paraId="6F0D63C9" w14:textId="77777777" w:rsidR="000A3971" w:rsidRPr="000574F0" w:rsidRDefault="000A3971" w:rsidP="005639F9">
            <w:pPr>
              <w:spacing w:line="276" w:lineRule="auto"/>
            </w:pPr>
            <w:r w:rsidRPr="000574F0">
              <w:t>Vodstvo ima možnost dodajanja odgovorov na ustvarjena vprašanja.</w:t>
            </w:r>
          </w:p>
        </w:tc>
      </w:tr>
      <w:tr w:rsidR="000A3971" w:rsidRPr="000574F0" w14:paraId="02743047" w14:textId="77777777" w:rsidTr="00B039EE">
        <w:tc>
          <w:tcPr>
            <w:tcW w:w="9062" w:type="dxa"/>
            <w:gridSpan w:val="2"/>
            <w:shd w:val="clear" w:color="auto" w:fill="auto"/>
          </w:tcPr>
          <w:p w14:paraId="4E80B6A5" w14:textId="77777777" w:rsidR="000A3971" w:rsidRPr="000574F0" w:rsidRDefault="000A3971" w:rsidP="005639F9">
            <w:pPr>
              <w:spacing w:line="276" w:lineRule="auto"/>
              <w:rPr>
                <w:b/>
              </w:rPr>
            </w:pPr>
            <w:r w:rsidRPr="000574F0">
              <w:rPr>
                <w:b/>
                <w:bCs/>
              </w:rPr>
              <w:t>Akterji:</w:t>
            </w:r>
          </w:p>
          <w:p w14:paraId="3AEBC869" w14:textId="77777777" w:rsidR="000A3971" w:rsidRPr="000574F0" w:rsidRDefault="000A3971" w:rsidP="005639F9">
            <w:pPr>
              <w:spacing w:line="276" w:lineRule="auto"/>
            </w:pPr>
            <w:r w:rsidRPr="000574F0">
              <w:t>Vodstvo podjetja</w:t>
            </w:r>
          </w:p>
        </w:tc>
      </w:tr>
      <w:tr w:rsidR="000A3971" w:rsidRPr="000574F0" w14:paraId="3E06136B" w14:textId="77777777" w:rsidTr="00B039EE">
        <w:tc>
          <w:tcPr>
            <w:tcW w:w="9062" w:type="dxa"/>
            <w:gridSpan w:val="2"/>
            <w:shd w:val="clear" w:color="auto" w:fill="auto"/>
          </w:tcPr>
          <w:p w14:paraId="3E6CB5E3" w14:textId="77777777" w:rsidR="000A3971" w:rsidRPr="000574F0" w:rsidRDefault="000A3971" w:rsidP="005639F9">
            <w:pPr>
              <w:spacing w:line="276" w:lineRule="auto"/>
              <w:rPr>
                <w:b/>
                <w:bCs/>
              </w:rPr>
            </w:pPr>
            <w:r w:rsidRPr="000574F0">
              <w:rPr>
                <w:b/>
                <w:bCs/>
              </w:rPr>
              <w:t>Predpogoji:</w:t>
            </w:r>
          </w:p>
          <w:p w14:paraId="6B8A91BE" w14:textId="77777777" w:rsidR="000A3971" w:rsidRPr="000574F0" w:rsidRDefault="000A3971" w:rsidP="005639F9">
            <w:pPr>
              <w:spacing w:line="276" w:lineRule="auto"/>
            </w:pPr>
            <w:r w:rsidRPr="000574F0">
              <w:t>Uporabnik je že prijavljen v IS in je že ustvaril domeno znanja in vprašanje. IS mora delovati.</w:t>
            </w:r>
          </w:p>
        </w:tc>
      </w:tr>
      <w:tr w:rsidR="000A3971" w:rsidRPr="000574F0" w14:paraId="5824A7D6" w14:textId="77777777" w:rsidTr="00B039EE">
        <w:tc>
          <w:tcPr>
            <w:tcW w:w="9062" w:type="dxa"/>
            <w:gridSpan w:val="2"/>
            <w:shd w:val="clear" w:color="auto" w:fill="auto"/>
          </w:tcPr>
          <w:p w14:paraId="0A23D135" w14:textId="77777777" w:rsidR="000A3971" w:rsidRPr="000574F0" w:rsidRDefault="000A3971" w:rsidP="005639F9">
            <w:pPr>
              <w:spacing w:line="276" w:lineRule="auto"/>
            </w:pPr>
            <w:r w:rsidRPr="000574F0">
              <w:rPr>
                <w:b/>
                <w:bCs/>
              </w:rPr>
              <w:lastRenderedPageBreak/>
              <w:t>Stanje sistema po primeru uporabe:</w:t>
            </w:r>
          </w:p>
          <w:p w14:paraId="1B1D8FDC" w14:textId="77777777" w:rsidR="000A3971" w:rsidRPr="000574F0" w:rsidRDefault="000A3971" w:rsidP="005639F9">
            <w:pPr>
              <w:spacing w:line="276" w:lineRule="auto"/>
            </w:pPr>
            <w:r w:rsidRPr="000574F0">
              <w:t>Uporabnik je uspešno dodal pravilen/napačen odgovor. Pojavi se pod vprašanjem.</w:t>
            </w:r>
          </w:p>
        </w:tc>
      </w:tr>
      <w:tr w:rsidR="000A3971" w:rsidRPr="000574F0" w14:paraId="2BE78D1A" w14:textId="77777777" w:rsidTr="00B039EE">
        <w:tc>
          <w:tcPr>
            <w:tcW w:w="9062" w:type="dxa"/>
            <w:gridSpan w:val="2"/>
            <w:shd w:val="clear" w:color="auto" w:fill="auto"/>
          </w:tcPr>
          <w:p w14:paraId="1147B06F" w14:textId="77777777" w:rsidR="000A3971" w:rsidRPr="000574F0" w:rsidRDefault="000A3971" w:rsidP="005639F9">
            <w:pPr>
              <w:spacing w:line="276" w:lineRule="auto"/>
              <w:rPr>
                <w:b/>
              </w:rPr>
            </w:pPr>
            <w:r w:rsidRPr="000574F0">
              <w:rPr>
                <w:b/>
                <w:bCs/>
              </w:rPr>
              <w:t>Scenarij:</w:t>
            </w:r>
          </w:p>
          <w:p w14:paraId="06485730" w14:textId="77777777" w:rsidR="000A3971" w:rsidRPr="000574F0" w:rsidRDefault="000A3971" w:rsidP="005639F9">
            <w:pPr>
              <w:spacing w:line="276" w:lineRule="auto"/>
            </w:pPr>
            <w:r w:rsidRPr="000574F0">
              <w:t>1. Izberite področje znanja.</w:t>
            </w:r>
          </w:p>
          <w:p w14:paraId="20457D25" w14:textId="77777777" w:rsidR="000A3971" w:rsidRPr="000574F0" w:rsidRDefault="000A3971" w:rsidP="005639F9">
            <w:pPr>
              <w:spacing w:line="276" w:lineRule="auto"/>
            </w:pPr>
            <w:r w:rsidRPr="000574F0">
              <w:t>2. Izberite vprašanje v razdelku »Vprašanja«.</w:t>
            </w:r>
          </w:p>
          <w:p w14:paraId="24DEAA77" w14:textId="77777777" w:rsidR="000A3971" w:rsidRPr="000574F0" w:rsidRDefault="000A3971" w:rsidP="005639F9">
            <w:pPr>
              <w:spacing w:line="276" w:lineRule="auto"/>
            </w:pPr>
            <w:r w:rsidRPr="000574F0">
              <w:t>3. Pritisnite gumb »Dodaj odgovor«.</w:t>
            </w:r>
          </w:p>
          <w:p w14:paraId="0D3E6FA6" w14:textId="77777777" w:rsidR="000A3971" w:rsidRPr="000574F0" w:rsidRDefault="000A3971" w:rsidP="005639F9">
            <w:pPr>
              <w:spacing w:line="276" w:lineRule="auto"/>
            </w:pPr>
            <w:r w:rsidRPr="000574F0">
              <w:t>4. Izpolnite vnosno polje »Odgovor«.</w:t>
            </w:r>
          </w:p>
          <w:p w14:paraId="2F4DF3AB" w14:textId="77777777" w:rsidR="000A3971" w:rsidRPr="000574F0" w:rsidRDefault="000A3971" w:rsidP="005639F9">
            <w:pPr>
              <w:spacing w:line="276" w:lineRule="auto"/>
            </w:pPr>
            <w:r w:rsidRPr="000574F0">
              <w:t>5. Označite »pravilno« ali »narobe«.</w:t>
            </w:r>
          </w:p>
          <w:p w14:paraId="5C89C215" w14:textId="77777777" w:rsidR="000A3971" w:rsidRPr="000574F0" w:rsidRDefault="000A3971" w:rsidP="005639F9">
            <w:pPr>
              <w:spacing w:line="276" w:lineRule="auto"/>
            </w:pPr>
            <w:r w:rsidRPr="000574F0">
              <w:t>6. Pritisnite gumb »Dodaj«.</w:t>
            </w:r>
          </w:p>
        </w:tc>
      </w:tr>
      <w:tr w:rsidR="000A3971" w:rsidRPr="000574F0" w14:paraId="44750B5E" w14:textId="77777777" w:rsidTr="00B039EE">
        <w:tc>
          <w:tcPr>
            <w:tcW w:w="9062" w:type="dxa"/>
            <w:gridSpan w:val="2"/>
            <w:shd w:val="clear" w:color="auto" w:fill="auto"/>
          </w:tcPr>
          <w:p w14:paraId="6D1CE061" w14:textId="77777777" w:rsidR="000A3971" w:rsidRPr="000574F0" w:rsidRDefault="000A3971" w:rsidP="005639F9">
            <w:pPr>
              <w:spacing w:line="276" w:lineRule="auto"/>
              <w:rPr>
                <w:b/>
                <w:bCs/>
              </w:rPr>
            </w:pPr>
            <w:r w:rsidRPr="000574F0">
              <w:rPr>
                <w:b/>
                <w:bCs/>
              </w:rPr>
              <w:t>Alternativni tokovi:</w:t>
            </w:r>
          </w:p>
          <w:p w14:paraId="07D8E373" w14:textId="77777777" w:rsidR="000A3971" w:rsidRPr="000574F0" w:rsidRDefault="000A3971" w:rsidP="005639F9">
            <w:pPr>
              <w:spacing w:line="276" w:lineRule="auto"/>
              <w:rPr>
                <w:bCs/>
              </w:rPr>
            </w:pPr>
            <w:r w:rsidRPr="000574F0">
              <w:rPr>
                <w:bCs/>
              </w:rPr>
              <w:t>2a1. Uporabnik ne more izbrati vprašanja.</w:t>
            </w:r>
          </w:p>
          <w:p w14:paraId="269A7025" w14:textId="77777777" w:rsidR="000A3971" w:rsidRPr="000574F0" w:rsidRDefault="000A3971" w:rsidP="005639F9">
            <w:pPr>
              <w:spacing w:line="276" w:lineRule="auto"/>
              <w:rPr>
                <w:bCs/>
              </w:rPr>
            </w:pPr>
            <w:r w:rsidRPr="000574F0">
              <w:rPr>
                <w:bCs/>
              </w:rPr>
              <w:t>2a2. Uporabnik osveži stran in poskusi znova.</w:t>
            </w:r>
          </w:p>
          <w:p w14:paraId="0DCD0C38" w14:textId="77777777" w:rsidR="000A3971" w:rsidRPr="000574F0" w:rsidRDefault="000A3971" w:rsidP="005639F9">
            <w:pPr>
              <w:spacing w:line="276" w:lineRule="auto"/>
              <w:rPr>
                <w:bCs/>
              </w:rPr>
            </w:pPr>
            <w:r w:rsidRPr="000574F0">
              <w:rPr>
                <w:bCs/>
              </w:rPr>
              <w:t>2a3. Po osvežitvi poskusite znova.</w:t>
            </w:r>
          </w:p>
          <w:p w14:paraId="0E5A6C7B" w14:textId="77777777" w:rsidR="000A3971" w:rsidRPr="000574F0" w:rsidRDefault="000A3971" w:rsidP="005639F9">
            <w:pPr>
              <w:spacing w:line="276" w:lineRule="auto"/>
              <w:rPr>
                <w:bCs/>
              </w:rPr>
            </w:pPr>
            <w:r w:rsidRPr="000574F0">
              <w:rPr>
                <w:bCs/>
              </w:rPr>
              <w:t>3a1. Uporabnik zaradi napake ne more klikniti gumba "Dodaj odgovor".</w:t>
            </w:r>
          </w:p>
          <w:p w14:paraId="3E005DA3" w14:textId="77777777" w:rsidR="000A3971" w:rsidRPr="000574F0" w:rsidRDefault="000A3971" w:rsidP="005639F9">
            <w:pPr>
              <w:spacing w:line="276" w:lineRule="auto"/>
              <w:rPr>
                <w:bCs/>
              </w:rPr>
            </w:pPr>
            <w:r w:rsidRPr="000574F0">
              <w:rPr>
                <w:bCs/>
              </w:rPr>
              <w:t>3a2. Uporabnik osveži stran in poskusi znova.</w:t>
            </w:r>
          </w:p>
          <w:p w14:paraId="2F14FD79" w14:textId="77777777" w:rsidR="000A3971" w:rsidRPr="000574F0" w:rsidRDefault="000A3971" w:rsidP="005639F9">
            <w:pPr>
              <w:spacing w:line="276" w:lineRule="auto"/>
              <w:rPr>
                <w:bCs/>
              </w:rPr>
            </w:pPr>
            <w:r w:rsidRPr="000574F0">
              <w:rPr>
                <w:bCs/>
              </w:rPr>
              <w:t>3a3. Po osvežitvi poskusite znova.</w:t>
            </w:r>
          </w:p>
          <w:p w14:paraId="534CDAD4" w14:textId="77777777" w:rsidR="000A3971" w:rsidRPr="000574F0" w:rsidRDefault="000A3971" w:rsidP="005639F9">
            <w:pPr>
              <w:spacing w:line="276" w:lineRule="auto"/>
              <w:rPr>
                <w:bCs/>
              </w:rPr>
            </w:pPr>
            <w:r w:rsidRPr="000574F0">
              <w:rPr>
                <w:bCs/>
              </w:rPr>
              <w:t>5a1. Uporabnik ne more označiti "Pravilno" ali "Narobe".</w:t>
            </w:r>
          </w:p>
          <w:p w14:paraId="4673E8FB" w14:textId="77777777" w:rsidR="000A3971" w:rsidRPr="000574F0" w:rsidRDefault="000A3971" w:rsidP="005639F9">
            <w:pPr>
              <w:spacing w:line="276" w:lineRule="auto"/>
              <w:rPr>
                <w:bCs/>
              </w:rPr>
            </w:pPr>
            <w:r w:rsidRPr="000574F0">
              <w:rPr>
                <w:bCs/>
              </w:rPr>
              <w:t>5a2. Uporabnik osveži stran in poskusi znova.</w:t>
            </w:r>
          </w:p>
          <w:p w14:paraId="67BDC996" w14:textId="77777777" w:rsidR="000A3971" w:rsidRPr="000574F0" w:rsidRDefault="000A3971" w:rsidP="005639F9">
            <w:pPr>
              <w:spacing w:line="276" w:lineRule="auto"/>
              <w:rPr>
                <w:bCs/>
              </w:rPr>
            </w:pPr>
            <w:r w:rsidRPr="000574F0">
              <w:rPr>
                <w:bCs/>
              </w:rPr>
              <w:t>5a3. Po osvežitvi poskusite znova.</w:t>
            </w:r>
          </w:p>
          <w:p w14:paraId="76EB689D" w14:textId="77777777" w:rsidR="000A3971" w:rsidRPr="000574F0" w:rsidRDefault="000A3971" w:rsidP="005639F9">
            <w:pPr>
              <w:spacing w:line="276" w:lineRule="auto"/>
              <w:rPr>
                <w:bCs/>
              </w:rPr>
            </w:pPr>
            <w:r w:rsidRPr="000574F0">
              <w:rPr>
                <w:bCs/>
              </w:rPr>
              <w:t>6a1. Uporabnik zaradi napake ne more klikniti na gumb »Dodaj«.</w:t>
            </w:r>
          </w:p>
          <w:p w14:paraId="4019492B" w14:textId="77777777" w:rsidR="000A3971" w:rsidRPr="000574F0" w:rsidRDefault="000A3971" w:rsidP="005639F9">
            <w:pPr>
              <w:spacing w:line="276" w:lineRule="auto"/>
              <w:rPr>
                <w:bCs/>
              </w:rPr>
            </w:pPr>
            <w:r w:rsidRPr="000574F0">
              <w:rPr>
                <w:bCs/>
              </w:rPr>
              <w:t>6a2. Uporabnik osveži stran in poskusi znova.</w:t>
            </w:r>
          </w:p>
          <w:p w14:paraId="2518D376" w14:textId="77777777" w:rsidR="000A3971" w:rsidRPr="000574F0" w:rsidRDefault="000A3971" w:rsidP="005639F9">
            <w:pPr>
              <w:spacing w:line="276" w:lineRule="auto"/>
            </w:pPr>
            <w:r w:rsidRPr="000574F0">
              <w:rPr>
                <w:bCs/>
              </w:rPr>
              <w:t>6a3. Po osvežitvi poskusite znova.</w:t>
            </w:r>
          </w:p>
        </w:tc>
      </w:tr>
      <w:tr w:rsidR="000A3971" w:rsidRPr="000574F0" w14:paraId="052B49F4" w14:textId="77777777" w:rsidTr="00B039EE">
        <w:tc>
          <w:tcPr>
            <w:tcW w:w="9062" w:type="dxa"/>
            <w:gridSpan w:val="2"/>
            <w:shd w:val="clear" w:color="auto" w:fill="auto"/>
          </w:tcPr>
          <w:p w14:paraId="5941E326" w14:textId="77777777" w:rsidR="000A3971" w:rsidRPr="000574F0" w:rsidRDefault="000A3971" w:rsidP="005639F9">
            <w:pPr>
              <w:spacing w:line="276" w:lineRule="auto"/>
              <w:rPr>
                <w:b/>
              </w:rPr>
            </w:pPr>
            <w:r w:rsidRPr="000574F0">
              <w:rPr>
                <w:b/>
                <w:bCs/>
              </w:rPr>
              <w:t>Izjeme:</w:t>
            </w:r>
          </w:p>
          <w:p w14:paraId="4FB40604" w14:textId="77777777" w:rsidR="000A3971" w:rsidRPr="000574F0" w:rsidRDefault="000A3971" w:rsidP="005639F9">
            <w:pPr>
              <w:spacing w:line="276" w:lineRule="auto"/>
            </w:pPr>
            <w:r w:rsidRPr="000574F0">
              <w:t>1a1. Zaradi napake se domena znanja ne odpre, ko jo izbere uporabnik.</w:t>
            </w:r>
          </w:p>
          <w:p w14:paraId="48579FCB" w14:textId="77777777" w:rsidR="000A3971" w:rsidRPr="000574F0" w:rsidRDefault="000A3971" w:rsidP="005639F9">
            <w:pPr>
              <w:spacing w:line="276" w:lineRule="auto"/>
            </w:pPr>
            <w:r w:rsidRPr="000574F0">
              <w:t>5a1. Zaradi napake uporabnik ne more označiti »Pravilno« ali »Narobe«, ne glede na to, kolikokrat poskuša.</w:t>
            </w:r>
          </w:p>
          <w:p w14:paraId="649A0E81" w14:textId="77777777" w:rsidR="000A3971" w:rsidRPr="000574F0" w:rsidRDefault="000A3971" w:rsidP="005639F9">
            <w:pPr>
              <w:spacing w:line="276" w:lineRule="auto"/>
            </w:pPr>
            <w:r w:rsidRPr="000574F0">
              <w:t>6a1. Zaradi napake uporabnik ne more potrditi dodanega odgovora, ne glede na to, kolikokrat ga doda.</w:t>
            </w:r>
          </w:p>
        </w:tc>
      </w:tr>
    </w:tbl>
    <w:p w14:paraId="68C0B602"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413568C" w14:textId="77777777" w:rsidR="000A3971" w:rsidRPr="000574F0" w:rsidRDefault="000A3971" w:rsidP="005639F9">
      <w:pPr>
        <w:pStyle w:val="Naslov3"/>
        <w:spacing w:line="276" w:lineRule="auto"/>
      </w:pPr>
      <w:bookmarkStart w:id="30" w:name="_Toc1005946161"/>
      <w:bookmarkStart w:id="31" w:name="_Toc175333771"/>
      <w:r>
        <w:t>&lt;&lt; Razvrstitev zaposlenih v področja znanja &gt;&gt;</w:t>
      </w:r>
      <w:bookmarkEnd w:id="30"/>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1F2D0B19" w14:textId="77777777" w:rsidTr="00B039EE">
        <w:tc>
          <w:tcPr>
            <w:tcW w:w="6799" w:type="dxa"/>
            <w:shd w:val="clear" w:color="auto" w:fill="auto"/>
          </w:tcPr>
          <w:p w14:paraId="34EC214F" w14:textId="77777777" w:rsidR="000A3971" w:rsidRPr="000574F0" w:rsidRDefault="000A3971" w:rsidP="005639F9">
            <w:pPr>
              <w:spacing w:line="276" w:lineRule="auto"/>
              <w:jc w:val="center"/>
              <w:rPr>
                <w:rFonts w:eastAsia="Calibri" w:cs="Calibri"/>
              </w:rPr>
            </w:pPr>
            <w:r w:rsidRPr="000574F0">
              <w:rPr>
                <w:b/>
                <w:bCs/>
              </w:rPr>
              <w:t>Primer uporabe: Razvrstitev zaposlenih v področja znanja</w:t>
            </w:r>
          </w:p>
        </w:tc>
        <w:tc>
          <w:tcPr>
            <w:tcW w:w="2263" w:type="dxa"/>
            <w:shd w:val="clear" w:color="auto" w:fill="auto"/>
          </w:tcPr>
          <w:p w14:paraId="61C6B57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9</w:t>
            </w:r>
          </w:p>
        </w:tc>
      </w:tr>
      <w:tr w:rsidR="000A3971" w:rsidRPr="000574F0" w14:paraId="0833AF7B" w14:textId="77777777" w:rsidTr="00B039EE">
        <w:tc>
          <w:tcPr>
            <w:tcW w:w="9062" w:type="dxa"/>
            <w:gridSpan w:val="2"/>
            <w:shd w:val="clear" w:color="auto" w:fill="auto"/>
          </w:tcPr>
          <w:p w14:paraId="1E0F88A3" w14:textId="77777777" w:rsidR="000A3971" w:rsidRPr="000574F0" w:rsidRDefault="000A3971" w:rsidP="005639F9">
            <w:pPr>
              <w:spacing w:line="276" w:lineRule="auto"/>
              <w:rPr>
                <w:b/>
              </w:rPr>
            </w:pPr>
            <w:r w:rsidRPr="000574F0">
              <w:rPr>
                <w:b/>
                <w:bCs/>
              </w:rPr>
              <w:t>Kratek opis:</w:t>
            </w:r>
          </w:p>
          <w:p w14:paraId="54F9A4CA" w14:textId="77777777" w:rsidR="000A3971" w:rsidRPr="000574F0" w:rsidRDefault="000A3971" w:rsidP="005639F9">
            <w:pPr>
              <w:spacing w:line="276" w:lineRule="auto"/>
            </w:pPr>
            <w:r w:rsidRPr="000574F0">
              <w:lastRenderedPageBreak/>
              <w:t>Vodstvo podjetja lahko izbere zaposlene, ki imajo dostop do določenih področij znanja.</w:t>
            </w:r>
          </w:p>
        </w:tc>
      </w:tr>
      <w:tr w:rsidR="000A3971" w:rsidRPr="000574F0" w14:paraId="22479994" w14:textId="77777777" w:rsidTr="00B039EE">
        <w:tc>
          <w:tcPr>
            <w:tcW w:w="9062" w:type="dxa"/>
            <w:gridSpan w:val="2"/>
            <w:shd w:val="clear" w:color="auto" w:fill="auto"/>
          </w:tcPr>
          <w:p w14:paraId="41DFA9D8" w14:textId="77777777" w:rsidR="000A3971" w:rsidRPr="000574F0" w:rsidRDefault="000A3971" w:rsidP="005639F9">
            <w:pPr>
              <w:spacing w:line="276" w:lineRule="auto"/>
              <w:rPr>
                <w:b/>
              </w:rPr>
            </w:pPr>
            <w:r w:rsidRPr="000574F0">
              <w:rPr>
                <w:b/>
                <w:bCs/>
              </w:rPr>
              <w:lastRenderedPageBreak/>
              <w:t>Akterji:</w:t>
            </w:r>
          </w:p>
          <w:p w14:paraId="3C83AB18" w14:textId="77777777" w:rsidR="000A3971" w:rsidRPr="000574F0" w:rsidRDefault="000A3971" w:rsidP="005639F9">
            <w:pPr>
              <w:spacing w:line="276" w:lineRule="auto"/>
            </w:pPr>
            <w:r w:rsidRPr="000574F0">
              <w:t>Vodstvo podjetja</w:t>
            </w:r>
          </w:p>
        </w:tc>
      </w:tr>
      <w:tr w:rsidR="000A3971" w:rsidRPr="000574F0" w14:paraId="790D5116" w14:textId="77777777" w:rsidTr="00B039EE">
        <w:tc>
          <w:tcPr>
            <w:tcW w:w="9062" w:type="dxa"/>
            <w:gridSpan w:val="2"/>
            <w:shd w:val="clear" w:color="auto" w:fill="auto"/>
          </w:tcPr>
          <w:p w14:paraId="2FDB7EC9" w14:textId="77777777" w:rsidR="000A3971" w:rsidRPr="000574F0" w:rsidRDefault="000A3971" w:rsidP="005639F9">
            <w:pPr>
              <w:spacing w:line="276" w:lineRule="auto"/>
              <w:rPr>
                <w:b/>
                <w:bCs/>
              </w:rPr>
            </w:pPr>
            <w:r w:rsidRPr="000574F0">
              <w:rPr>
                <w:b/>
                <w:bCs/>
              </w:rPr>
              <w:t>Predpogoji:</w:t>
            </w:r>
          </w:p>
          <w:p w14:paraId="129BAB75"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30117F7B" w14:textId="77777777" w:rsidTr="00B039EE">
        <w:tc>
          <w:tcPr>
            <w:tcW w:w="9062" w:type="dxa"/>
            <w:gridSpan w:val="2"/>
            <w:shd w:val="clear" w:color="auto" w:fill="auto"/>
          </w:tcPr>
          <w:p w14:paraId="0EECB1EE" w14:textId="77777777" w:rsidR="000A3971" w:rsidRPr="000574F0" w:rsidRDefault="000A3971" w:rsidP="005639F9">
            <w:pPr>
              <w:spacing w:line="276" w:lineRule="auto"/>
              <w:rPr>
                <w:b/>
              </w:rPr>
            </w:pPr>
            <w:r w:rsidRPr="000574F0">
              <w:rPr>
                <w:b/>
                <w:bCs/>
              </w:rPr>
              <w:t>Stanje sistema po primeru uporabe:</w:t>
            </w:r>
          </w:p>
          <w:p w14:paraId="2972B188" w14:textId="77777777" w:rsidR="000A3971" w:rsidRPr="000574F0" w:rsidRDefault="000A3971" w:rsidP="005639F9">
            <w:pPr>
              <w:spacing w:line="276" w:lineRule="auto"/>
            </w:pPr>
            <w:r w:rsidRPr="000574F0">
              <w:t>Zaposleni je dodan pod domeno znanja in ima zagotovljen dostop do njega.</w:t>
            </w:r>
          </w:p>
        </w:tc>
      </w:tr>
      <w:tr w:rsidR="000A3971" w:rsidRPr="000574F0" w14:paraId="745374F5" w14:textId="77777777" w:rsidTr="00B039EE">
        <w:tc>
          <w:tcPr>
            <w:tcW w:w="9062" w:type="dxa"/>
            <w:gridSpan w:val="2"/>
            <w:shd w:val="clear" w:color="auto" w:fill="auto"/>
          </w:tcPr>
          <w:p w14:paraId="2A5459B1" w14:textId="77777777" w:rsidR="000A3971" w:rsidRPr="000574F0" w:rsidRDefault="000A3971" w:rsidP="005639F9">
            <w:pPr>
              <w:spacing w:line="276" w:lineRule="auto"/>
              <w:rPr>
                <w:b/>
              </w:rPr>
            </w:pPr>
            <w:r w:rsidRPr="000574F0">
              <w:rPr>
                <w:b/>
                <w:bCs/>
              </w:rPr>
              <w:t>Scenarij:</w:t>
            </w:r>
          </w:p>
          <w:p w14:paraId="0101A423" w14:textId="77777777" w:rsidR="000A3971" w:rsidRPr="000574F0" w:rsidRDefault="000A3971" w:rsidP="005639F9">
            <w:pPr>
              <w:spacing w:line="276" w:lineRule="auto"/>
            </w:pPr>
            <w:r w:rsidRPr="000574F0">
              <w:t>1. V profilu v razdelku »Uporabniki« poleg določenega zaposlenega pritisnite gumb »Dodaj domeno«.</w:t>
            </w:r>
          </w:p>
          <w:p w14:paraId="3702751C" w14:textId="77777777" w:rsidR="000A3971" w:rsidRPr="000574F0" w:rsidRDefault="000A3971" w:rsidP="005639F9">
            <w:pPr>
              <w:spacing w:line="276" w:lineRule="auto"/>
            </w:pPr>
            <w:r w:rsidRPr="000574F0">
              <w:t>2. Označite določeno področje znanja.</w:t>
            </w:r>
          </w:p>
        </w:tc>
      </w:tr>
      <w:tr w:rsidR="000A3971" w:rsidRPr="000574F0" w14:paraId="3EA7AFC1" w14:textId="77777777" w:rsidTr="00B039EE">
        <w:tc>
          <w:tcPr>
            <w:tcW w:w="9062" w:type="dxa"/>
            <w:gridSpan w:val="2"/>
            <w:shd w:val="clear" w:color="auto" w:fill="auto"/>
          </w:tcPr>
          <w:p w14:paraId="40BAD2BD" w14:textId="77777777" w:rsidR="000A3971" w:rsidRPr="000574F0" w:rsidRDefault="000A3971" w:rsidP="005639F9">
            <w:pPr>
              <w:spacing w:line="276" w:lineRule="auto"/>
              <w:rPr>
                <w:b/>
                <w:bCs/>
              </w:rPr>
            </w:pPr>
            <w:r w:rsidRPr="000574F0">
              <w:rPr>
                <w:b/>
                <w:bCs/>
              </w:rPr>
              <w:t>Alternativni tokovi:</w:t>
            </w:r>
          </w:p>
          <w:p w14:paraId="5A3380B0" w14:textId="77777777" w:rsidR="000A3971" w:rsidRPr="000574F0" w:rsidRDefault="000A3971" w:rsidP="005639F9">
            <w:pPr>
              <w:spacing w:line="276" w:lineRule="auto"/>
            </w:pPr>
            <w:r w:rsidRPr="000574F0">
              <w:t>1a1. Uporabnik zaradi napake ne more klikniti na gumb »Dodaj domeno«.</w:t>
            </w:r>
          </w:p>
          <w:p w14:paraId="04DCCC96" w14:textId="77777777" w:rsidR="000A3971" w:rsidRPr="000574F0" w:rsidRDefault="000A3971" w:rsidP="005639F9">
            <w:pPr>
              <w:spacing w:line="276" w:lineRule="auto"/>
            </w:pPr>
            <w:r w:rsidRPr="000574F0">
              <w:t>1a2. Uporabnik osveži stran in poskusi znova.</w:t>
            </w:r>
          </w:p>
          <w:p w14:paraId="25A15882" w14:textId="77777777" w:rsidR="000A3971" w:rsidRPr="000574F0" w:rsidRDefault="000A3971" w:rsidP="005639F9">
            <w:pPr>
              <w:spacing w:line="276" w:lineRule="auto"/>
            </w:pPr>
            <w:r w:rsidRPr="000574F0">
              <w:t>1a3. Po osvežitvi poskusite znova.</w:t>
            </w:r>
          </w:p>
          <w:p w14:paraId="39CD27AD" w14:textId="77777777" w:rsidR="000A3971" w:rsidRPr="000574F0" w:rsidRDefault="000A3971" w:rsidP="005639F9">
            <w:pPr>
              <w:spacing w:line="276" w:lineRule="auto"/>
            </w:pPr>
            <w:r w:rsidRPr="000574F0">
              <w:t>2a1. Uporabnik ne more izbrati domene.</w:t>
            </w:r>
          </w:p>
          <w:p w14:paraId="0E77F762" w14:textId="77777777" w:rsidR="000A3971" w:rsidRPr="000574F0" w:rsidRDefault="000A3971" w:rsidP="005639F9">
            <w:pPr>
              <w:spacing w:line="276" w:lineRule="auto"/>
            </w:pPr>
            <w:r w:rsidRPr="000574F0">
              <w:t>2a2. Uporabnik osveži stran in poskusi znova.</w:t>
            </w:r>
          </w:p>
          <w:p w14:paraId="2B5A34C8" w14:textId="77777777" w:rsidR="000A3971" w:rsidRPr="000574F0" w:rsidRDefault="000A3971" w:rsidP="005639F9">
            <w:pPr>
              <w:spacing w:line="276" w:lineRule="auto"/>
            </w:pPr>
            <w:r w:rsidRPr="000574F0">
              <w:t>2a3. Po osvežitvi poskusite znova.</w:t>
            </w:r>
          </w:p>
        </w:tc>
      </w:tr>
      <w:tr w:rsidR="000A3971" w:rsidRPr="000574F0" w14:paraId="6481AE2B" w14:textId="77777777" w:rsidTr="00B039EE">
        <w:tc>
          <w:tcPr>
            <w:tcW w:w="9062" w:type="dxa"/>
            <w:gridSpan w:val="2"/>
            <w:shd w:val="clear" w:color="auto" w:fill="auto"/>
          </w:tcPr>
          <w:p w14:paraId="420E4373" w14:textId="77777777" w:rsidR="000A3971" w:rsidRPr="000574F0" w:rsidRDefault="000A3971" w:rsidP="005639F9">
            <w:pPr>
              <w:spacing w:line="276" w:lineRule="auto"/>
              <w:rPr>
                <w:b/>
              </w:rPr>
            </w:pPr>
            <w:r w:rsidRPr="000574F0">
              <w:rPr>
                <w:b/>
                <w:bCs/>
              </w:rPr>
              <w:t>Izjeme:</w:t>
            </w:r>
          </w:p>
          <w:p w14:paraId="383E5F6E" w14:textId="77777777" w:rsidR="000A3971" w:rsidRPr="000574F0" w:rsidRDefault="000A3971" w:rsidP="005639F9">
            <w:pPr>
              <w:spacing w:line="276" w:lineRule="auto"/>
            </w:pPr>
            <w:r w:rsidRPr="000574F0">
              <w:t>1a1. Zaradi napake uporabnik zaposlenemu ne more dodati domene znanja, ne glede na to, kolikokrat poskusi.</w:t>
            </w:r>
          </w:p>
          <w:p w14:paraId="4BDFD1D5" w14:textId="77777777" w:rsidR="000A3971" w:rsidRPr="000574F0" w:rsidRDefault="000A3971" w:rsidP="005639F9">
            <w:pPr>
              <w:spacing w:line="276" w:lineRule="auto"/>
            </w:pPr>
            <w:r w:rsidRPr="000574F0">
              <w:t>2a1. Zaradi napake uporabnik ne more označiti domene znanja, ne glede na to, kolikokrat poskuša.</w:t>
            </w:r>
          </w:p>
        </w:tc>
      </w:tr>
    </w:tbl>
    <w:p w14:paraId="5E03A6FF"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D2A7CBF" w14:textId="77777777" w:rsidR="000A3971" w:rsidRPr="000574F0" w:rsidRDefault="000A3971" w:rsidP="005639F9">
      <w:pPr>
        <w:pStyle w:val="Naslov3"/>
        <w:spacing w:line="276" w:lineRule="auto"/>
      </w:pPr>
      <w:bookmarkStart w:id="32" w:name="_Toc1828323554"/>
      <w:bookmarkStart w:id="33" w:name="_Toc175333772"/>
      <w:r>
        <w:t>&lt;&lt; Primerjava znanja med zaposlenimi in sledenje napredku &gt;&gt;</w:t>
      </w:r>
      <w:bookmarkEnd w:id="32"/>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6"/>
        <w:gridCol w:w="1256"/>
      </w:tblGrid>
      <w:tr w:rsidR="000A3971" w:rsidRPr="000574F0" w14:paraId="3CCCF5FA" w14:textId="77777777" w:rsidTr="00B039EE">
        <w:tc>
          <w:tcPr>
            <w:tcW w:w="8075" w:type="dxa"/>
            <w:shd w:val="clear" w:color="auto" w:fill="auto"/>
          </w:tcPr>
          <w:p w14:paraId="72008BBE" w14:textId="77777777" w:rsidR="000A3971" w:rsidRPr="000574F0" w:rsidRDefault="000A3971" w:rsidP="005639F9">
            <w:pPr>
              <w:spacing w:line="276" w:lineRule="auto"/>
              <w:jc w:val="center"/>
              <w:rPr>
                <w:rFonts w:eastAsia="Calibri" w:cs="Calibri"/>
              </w:rPr>
            </w:pPr>
            <w:r w:rsidRPr="000574F0">
              <w:rPr>
                <w:b/>
                <w:bCs/>
              </w:rPr>
              <w:t>Primer uporabe: Primerjava znanja med zaposlenimi in sledenje napredku</w:t>
            </w:r>
          </w:p>
        </w:tc>
        <w:tc>
          <w:tcPr>
            <w:tcW w:w="987" w:type="dxa"/>
            <w:shd w:val="clear" w:color="auto" w:fill="auto"/>
          </w:tcPr>
          <w:p w14:paraId="19FDE87E"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15</w:t>
            </w:r>
          </w:p>
        </w:tc>
      </w:tr>
      <w:tr w:rsidR="000A3971" w:rsidRPr="000574F0" w14:paraId="2F26F0C4" w14:textId="77777777" w:rsidTr="00B039EE">
        <w:tc>
          <w:tcPr>
            <w:tcW w:w="9062" w:type="dxa"/>
            <w:gridSpan w:val="2"/>
            <w:shd w:val="clear" w:color="auto" w:fill="auto"/>
          </w:tcPr>
          <w:p w14:paraId="1E05473F" w14:textId="77777777" w:rsidR="000A3971" w:rsidRPr="000574F0" w:rsidRDefault="000A3971" w:rsidP="005639F9">
            <w:pPr>
              <w:spacing w:line="276" w:lineRule="auto"/>
              <w:rPr>
                <w:b/>
              </w:rPr>
            </w:pPr>
            <w:r w:rsidRPr="000574F0">
              <w:rPr>
                <w:b/>
                <w:bCs/>
              </w:rPr>
              <w:t>Kratek opis:</w:t>
            </w:r>
          </w:p>
          <w:p w14:paraId="4B8B040B" w14:textId="77777777" w:rsidR="000A3971" w:rsidRPr="000574F0" w:rsidRDefault="000A3971" w:rsidP="005639F9">
            <w:pPr>
              <w:spacing w:line="276" w:lineRule="auto"/>
            </w:pPr>
            <w:r w:rsidRPr="000574F0">
              <w:t>Vodstvo podjetja ima vpogled v napredek zaposlenih na posameznih področjih znanja.</w:t>
            </w:r>
          </w:p>
        </w:tc>
      </w:tr>
      <w:tr w:rsidR="000A3971" w:rsidRPr="000574F0" w14:paraId="2A985678" w14:textId="77777777" w:rsidTr="00B039EE">
        <w:tc>
          <w:tcPr>
            <w:tcW w:w="9062" w:type="dxa"/>
            <w:gridSpan w:val="2"/>
            <w:shd w:val="clear" w:color="auto" w:fill="auto"/>
          </w:tcPr>
          <w:p w14:paraId="03EF4FB8" w14:textId="77777777" w:rsidR="000A3971" w:rsidRPr="000574F0" w:rsidRDefault="000A3971" w:rsidP="005639F9">
            <w:pPr>
              <w:spacing w:line="276" w:lineRule="auto"/>
              <w:rPr>
                <w:b/>
              </w:rPr>
            </w:pPr>
            <w:r w:rsidRPr="000574F0">
              <w:rPr>
                <w:b/>
                <w:bCs/>
              </w:rPr>
              <w:t>Akterji:</w:t>
            </w:r>
          </w:p>
          <w:p w14:paraId="0ED20862" w14:textId="77777777" w:rsidR="000A3971" w:rsidRPr="000574F0" w:rsidRDefault="000A3971" w:rsidP="005639F9">
            <w:pPr>
              <w:spacing w:line="276" w:lineRule="auto"/>
            </w:pPr>
            <w:r w:rsidRPr="000574F0">
              <w:t>Vodstvo podjetja</w:t>
            </w:r>
          </w:p>
        </w:tc>
      </w:tr>
      <w:tr w:rsidR="000A3971" w:rsidRPr="000574F0" w14:paraId="6C99F1CF" w14:textId="77777777" w:rsidTr="00B039EE">
        <w:tc>
          <w:tcPr>
            <w:tcW w:w="9062" w:type="dxa"/>
            <w:gridSpan w:val="2"/>
            <w:shd w:val="clear" w:color="auto" w:fill="auto"/>
          </w:tcPr>
          <w:p w14:paraId="3139FC48" w14:textId="77777777" w:rsidR="000A3971" w:rsidRPr="000574F0" w:rsidRDefault="000A3971" w:rsidP="005639F9">
            <w:pPr>
              <w:spacing w:line="276" w:lineRule="auto"/>
              <w:rPr>
                <w:b/>
                <w:bCs/>
              </w:rPr>
            </w:pPr>
            <w:r w:rsidRPr="000574F0">
              <w:rPr>
                <w:b/>
                <w:bCs/>
              </w:rPr>
              <w:t>Predpogoji:</w:t>
            </w:r>
          </w:p>
          <w:p w14:paraId="189022F6" w14:textId="77777777" w:rsidR="000A3971" w:rsidRPr="000574F0" w:rsidRDefault="000A3971" w:rsidP="005639F9">
            <w:pPr>
              <w:spacing w:line="276" w:lineRule="auto"/>
            </w:pPr>
            <w:r w:rsidRPr="000574F0">
              <w:lastRenderedPageBreak/>
              <w:t>Področje znanja mora imeti vsaj enega zaposlenega. IS mora delovati.</w:t>
            </w:r>
          </w:p>
        </w:tc>
      </w:tr>
      <w:tr w:rsidR="000A3971" w:rsidRPr="000574F0" w14:paraId="176B948D" w14:textId="77777777" w:rsidTr="00B039EE">
        <w:tc>
          <w:tcPr>
            <w:tcW w:w="9062" w:type="dxa"/>
            <w:gridSpan w:val="2"/>
            <w:shd w:val="clear" w:color="auto" w:fill="auto"/>
          </w:tcPr>
          <w:p w14:paraId="68DE861C" w14:textId="77777777" w:rsidR="000A3971" w:rsidRPr="000574F0" w:rsidRDefault="000A3971" w:rsidP="005639F9">
            <w:pPr>
              <w:spacing w:line="276" w:lineRule="auto"/>
              <w:rPr>
                <w:b/>
              </w:rPr>
            </w:pPr>
            <w:r w:rsidRPr="000574F0">
              <w:rPr>
                <w:b/>
                <w:bCs/>
              </w:rPr>
              <w:lastRenderedPageBreak/>
              <w:t>Stanje sistema po primeru uporabe:</w:t>
            </w:r>
          </w:p>
          <w:p w14:paraId="3BCBE060" w14:textId="77777777" w:rsidR="000A3971" w:rsidRPr="000574F0" w:rsidRDefault="000A3971" w:rsidP="005639F9">
            <w:pPr>
              <w:spacing w:line="276" w:lineRule="auto"/>
            </w:pPr>
            <w:r w:rsidRPr="000574F0">
              <w:t>Profil vodstva podjetja prikazuje tabelo uporabnikov in njihov napredek po posameznih področjih znanja.</w:t>
            </w:r>
          </w:p>
        </w:tc>
      </w:tr>
      <w:tr w:rsidR="000A3971" w:rsidRPr="000574F0" w14:paraId="350D1D13" w14:textId="77777777" w:rsidTr="00B039EE">
        <w:tc>
          <w:tcPr>
            <w:tcW w:w="9062" w:type="dxa"/>
            <w:gridSpan w:val="2"/>
            <w:shd w:val="clear" w:color="auto" w:fill="auto"/>
          </w:tcPr>
          <w:p w14:paraId="152E9840" w14:textId="77777777" w:rsidR="000A3971" w:rsidRPr="000574F0" w:rsidRDefault="000A3971" w:rsidP="005639F9">
            <w:pPr>
              <w:spacing w:line="276" w:lineRule="auto"/>
              <w:rPr>
                <w:b/>
              </w:rPr>
            </w:pPr>
            <w:r w:rsidRPr="000574F0">
              <w:rPr>
                <w:b/>
                <w:bCs/>
              </w:rPr>
              <w:t>Scenarij:</w:t>
            </w:r>
          </w:p>
          <w:p w14:paraId="37939D7A" w14:textId="77777777" w:rsidR="000A3971" w:rsidRPr="000574F0" w:rsidRDefault="000A3971" w:rsidP="005639F9">
            <w:pPr>
              <w:spacing w:line="276" w:lineRule="auto"/>
            </w:pPr>
            <w:r w:rsidRPr="000574F0">
              <w:t>1. Označite določeno področje znanja v razdelku »Sledenje napredku« profila.</w:t>
            </w:r>
          </w:p>
        </w:tc>
      </w:tr>
      <w:tr w:rsidR="000A3971" w:rsidRPr="000574F0" w14:paraId="3A03E38D" w14:textId="77777777" w:rsidTr="00B039EE">
        <w:tc>
          <w:tcPr>
            <w:tcW w:w="9062" w:type="dxa"/>
            <w:gridSpan w:val="2"/>
            <w:shd w:val="clear" w:color="auto" w:fill="auto"/>
          </w:tcPr>
          <w:p w14:paraId="53212DE1" w14:textId="77777777" w:rsidR="000A3971" w:rsidRPr="000574F0" w:rsidRDefault="000A3971" w:rsidP="005639F9">
            <w:pPr>
              <w:spacing w:line="276" w:lineRule="auto"/>
            </w:pPr>
            <w:r w:rsidRPr="000574F0">
              <w:rPr>
                <w:b/>
                <w:bCs/>
              </w:rPr>
              <w:t>Alternativni tokovi:</w:t>
            </w:r>
          </w:p>
          <w:p w14:paraId="3AE9F19F" w14:textId="77777777" w:rsidR="000A3971" w:rsidRPr="000574F0" w:rsidRDefault="000A3971" w:rsidP="005639F9">
            <w:pPr>
              <w:spacing w:line="276" w:lineRule="auto"/>
              <w:rPr>
                <w:bCs/>
              </w:rPr>
            </w:pPr>
            <w:r w:rsidRPr="000574F0">
              <w:rPr>
                <w:bCs/>
              </w:rPr>
              <w:t>1a1. Uporabnik ne more izbrati domene.</w:t>
            </w:r>
          </w:p>
          <w:p w14:paraId="3BE73548" w14:textId="77777777" w:rsidR="000A3971" w:rsidRPr="000574F0" w:rsidRDefault="000A3971" w:rsidP="005639F9">
            <w:pPr>
              <w:spacing w:line="276" w:lineRule="auto"/>
              <w:rPr>
                <w:bCs/>
              </w:rPr>
            </w:pPr>
            <w:r w:rsidRPr="000574F0">
              <w:rPr>
                <w:bCs/>
              </w:rPr>
              <w:t>1a2. Uporabnik osveži stran in poskusi znova.</w:t>
            </w:r>
          </w:p>
          <w:p w14:paraId="2FF3E0CD" w14:textId="77777777" w:rsidR="000A3971" w:rsidRPr="000574F0" w:rsidRDefault="000A3971" w:rsidP="005639F9">
            <w:pPr>
              <w:spacing w:line="276" w:lineRule="auto"/>
            </w:pPr>
            <w:r w:rsidRPr="000574F0">
              <w:rPr>
                <w:bCs/>
              </w:rPr>
              <w:t>1a3. Po osvežitvi poskusite znova.</w:t>
            </w:r>
          </w:p>
        </w:tc>
      </w:tr>
      <w:tr w:rsidR="000A3971" w:rsidRPr="000574F0" w14:paraId="7BC5BF37" w14:textId="77777777" w:rsidTr="00B039EE">
        <w:tc>
          <w:tcPr>
            <w:tcW w:w="9062" w:type="dxa"/>
            <w:gridSpan w:val="2"/>
            <w:shd w:val="clear" w:color="auto" w:fill="auto"/>
          </w:tcPr>
          <w:p w14:paraId="423D7236" w14:textId="77777777" w:rsidR="000A3971" w:rsidRPr="000574F0" w:rsidRDefault="000A3971" w:rsidP="005639F9">
            <w:pPr>
              <w:spacing w:line="276" w:lineRule="auto"/>
              <w:rPr>
                <w:b/>
              </w:rPr>
            </w:pPr>
            <w:r w:rsidRPr="000574F0">
              <w:rPr>
                <w:b/>
                <w:bCs/>
              </w:rPr>
              <w:t>Izjeme:</w:t>
            </w:r>
          </w:p>
          <w:p w14:paraId="4A53613A" w14:textId="77777777" w:rsidR="000A3971" w:rsidRPr="000574F0" w:rsidRDefault="000A3971" w:rsidP="005639F9">
            <w:pPr>
              <w:spacing w:line="276" w:lineRule="auto"/>
            </w:pPr>
            <w:r w:rsidRPr="000574F0">
              <w:t>1a1. Zaradi napake sistem ne nariše tabele, ne glede na to, kolikokrat uporabnik izbere področje znanja.</w:t>
            </w:r>
          </w:p>
        </w:tc>
      </w:tr>
    </w:tbl>
    <w:p w14:paraId="6C459651"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4A48CA6" w14:textId="77777777" w:rsidR="000A3971" w:rsidRPr="000574F0" w:rsidRDefault="000A3971" w:rsidP="005639F9">
      <w:pPr>
        <w:pStyle w:val="Naslov3"/>
        <w:spacing w:line="276" w:lineRule="auto"/>
      </w:pPr>
      <w:bookmarkStart w:id="34" w:name="_Toc158238288"/>
      <w:bookmarkStart w:id="35" w:name="_Toc175333773"/>
      <w:r>
        <w:t>&lt;&lt; Dostop do učnih enot in gradiv &gt;&gt;</w:t>
      </w:r>
      <w:bookmarkEnd w:id="34"/>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22BDD02" w14:textId="77777777" w:rsidTr="00B039EE">
        <w:tc>
          <w:tcPr>
            <w:tcW w:w="6799" w:type="dxa"/>
            <w:shd w:val="clear" w:color="auto" w:fill="auto"/>
          </w:tcPr>
          <w:p w14:paraId="77B49371" w14:textId="77777777" w:rsidR="000A3971" w:rsidRPr="000574F0" w:rsidRDefault="000A3971" w:rsidP="005639F9">
            <w:pPr>
              <w:spacing w:line="276" w:lineRule="auto"/>
              <w:jc w:val="center"/>
              <w:rPr>
                <w:rFonts w:eastAsia="Calibri" w:cs="Calibri"/>
              </w:rPr>
            </w:pPr>
            <w:r w:rsidRPr="000574F0">
              <w:rPr>
                <w:b/>
                <w:bCs/>
              </w:rPr>
              <w:t>Primer uporabe: Dostop do učnih enot in gradiv</w:t>
            </w:r>
          </w:p>
        </w:tc>
        <w:tc>
          <w:tcPr>
            <w:tcW w:w="2263" w:type="dxa"/>
            <w:shd w:val="clear" w:color="auto" w:fill="auto"/>
          </w:tcPr>
          <w:p w14:paraId="65895FC4"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10</w:t>
            </w:r>
          </w:p>
        </w:tc>
      </w:tr>
      <w:tr w:rsidR="000A3971" w:rsidRPr="000574F0" w14:paraId="182B5909" w14:textId="77777777" w:rsidTr="00B039EE">
        <w:tc>
          <w:tcPr>
            <w:tcW w:w="9062" w:type="dxa"/>
            <w:gridSpan w:val="2"/>
            <w:shd w:val="clear" w:color="auto" w:fill="auto"/>
          </w:tcPr>
          <w:p w14:paraId="47CA8AC4" w14:textId="77777777" w:rsidR="000A3971" w:rsidRPr="000574F0" w:rsidRDefault="000A3971" w:rsidP="005639F9">
            <w:pPr>
              <w:spacing w:line="276" w:lineRule="auto"/>
              <w:rPr>
                <w:b/>
              </w:rPr>
            </w:pPr>
            <w:r w:rsidRPr="000574F0">
              <w:rPr>
                <w:b/>
                <w:bCs/>
              </w:rPr>
              <w:t>Kratek opis:</w:t>
            </w:r>
          </w:p>
          <w:p w14:paraId="403A5067" w14:textId="77777777" w:rsidR="000A3971" w:rsidRPr="000574F0" w:rsidRDefault="000A3971" w:rsidP="005639F9">
            <w:pPr>
              <w:spacing w:line="276" w:lineRule="auto"/>
            </w:pPr>
            <w:r w:rsidRPr="000574F0">
              <w:t>Zaposleni ima dostop do učnih gradiv določenega področja znanja.</w:t>
            </w:r>
          </w:p>
        </w:tc>
      </w:tr>
      <w:tr w:rsidR="000A3971" w:rsidRPr="000574F0" w14:paraId="4C429948" w14:textId="77777777" w:rsidTr="00B039EE">
        <w:tc>
          <w:tcPr>
            <w:tcW w:w="9062" w:type="dxa"/>
            <w:gridSpan w:val="2"/>
            <w:shd w:val="clear" w:color="auto" w:fill="auto"/>
          </w:tcPr>
          <w:p w14:paraId="52036B09" w14:textId="77777777" w:rsidR="000A3971" w:rsidRPr="000574F0" w:rsidRDefault="000A3971" w:rsidP="005639F9">
            <w:pPr>
              <w:spacing w:line="276" w:lineRule="auto"/>
              <w:rPr>
                <w:b/>
              </w:rPr>
            </w:pPr>
            <w:r w:rsidRPr="000574F0">
              <w:rPr>
                <w:b/>
                <w:bCs/>
              </w:rPr>
              <w:t>Akterji:</w:t>
            </w:r>
          </w:p>
          <w:p w14:paraId="682E1E05" w14:textId="77777777" w:rsidR="000A3971" w:rsidRPr="000574F0" w:rsidRDefault="000A3971" w:rsidP="005639F9">
            <w:pPr>
              <w:spacing w:line="276" w:lineRule="auto"/>
            </w:pPr>
            <w:r w:rsidRPr="000574F0">
              <w:t>Zaposleni v podjetju</w:t>
            </w:r>
          </w:p>
        </w:tc>
      </w:tr>
      <w:tr w:rsidR="000A3971" w:rsidRPr="000574F0" w14:paraId="46A01F3A" w14:textId="77777777" w:rsidTr="00B039EE">
        <w:tc>
          <w:tcPr>
            <w:tcW w:w="9062" w:type="dxa"/>
            <w:gridSpan w:val="2"/>
            <w:shd w:val="clear" w:color="auto" w:fill="auto"/>
          </w:tcPr>
          <w:p w14:paraId="31FF357A" w14:textId="77777777" w:rsidR="000A3971" w:rsidRPr="000574F0" w:rsidRDefault="000A3971" w:rsidP="005639F9">
            <w:pPr>
              <w:spacing w:line="276" w:lineRule="auto"/>
            </w:pPr>
            <w:r w:rsidRPr="000574F0">
              <w:rPr>
                <w:b/>
                <w:bCs/>
              </w:rPr>
              <w:t>Predpogoji:</w:t>
            </w:r>
          </w:p>
          <w:p w14:paraId="26B34664" w14:textId="77777777" w:rsidR="000A3971" w:rsidRPr="000574F0" w:rsidRDefault="000A3971" w:rsidP="005639F9">
            <w:pPr>
              <w:spacing w:line="276" w:lineRule="auto"/>
            </w:pPr>
            <w:r w:rsidRPr="000574F0">
              <w:t>Uporabnik je že prijavljen v IS in je bil dodan v domeno znanja. IS mora delovati.</w:t>
            </w:r>
          </w:p>
        </w:tc>
      </w:tr>
      <w:tr w:rsidR="000A3971" w:rsidRPr="000574F0" w14:paraId="460AB47A" w14:textId="77777777" w:rsidTr="00B039EE">
        <w:tc>
          <w:tcPr>
            <w:tcW w:w="9062" w:type="dxa"/>
            <w:gridSpan w:val="2"/>
            <w:shd w:val="clear" w:color="auto" w:fill="auto"/>
          </w:tcPr>
          <w:p w14:paraId="07DAD70E" w14:textId="77777777" w:rsidR="000A3971" w:rsidRPr="000574F0" w:rsidRDefault="000A3971" w:rsidP="005639F9">
            <w:pPr>
              <w:spacing w:line="276" w:lineRule="auto"/>
              <w:rPr>
                <w:b/>
              </w:rPr>
            </w:pPr>
            <w:r w:rsidRPr="000574F0">
              <w:rPr>
                <w:b/>
                <w:bCs/>
              </w:rPr>
              <w:t>Stanje sistema po primeru uporabe:</w:t>
            </w:r>
          </w:p>
          <w:p w14:paraId="7178E589" w14:textId="77777777" w:rsidR="000A3971" w:rsidRPr="000574F0" w:rsidRDefault="000A3971" w:rsidP="005639F9">
            <w:pPr>
              <w:spacing w:line="276" w:lineRule="auto"/>
            </w:pPr>
            <w:r w:rsidRPr="000574F0">
              <w:t>Na strani domene znanja so datoteke/povezave do gradiv prikazane v razdelku »Materiali«.</w:t>
            </w:r>
          </w:p>
        </w:tc>
      </w:tr>
      <w:tr w:rsidR="000A3971" w:rsidRPr="000574F0" w14:paraId="08BB570D" w14:textId="77777777" w:rsidTr="00B039EE">
        <w:tc>
          <w:tcPr>
            <w:tcW w:w="9062" w:type="dxa"/>
            <w:gridSpan w:val="2"/>
            <w:shd w:val="clear" w:color="auto" w:fill="auto"/>
          </w:tcPr>
          <w:p w14:paraId="23BA81F7" w14:textId="77777777" w:rsidR="000A3971" w:rsidRPr="000574F0" w:rsidRDefault="000A3971" w:rsidP="005639F9">
            <w:pPr>
              <w:spacing w:line="276" w:lineRule="auto"/>
              <w:rPr>
                <w:b/>
              </w:rPr>
            </w:pPr>
            <w:r w:rsidRPr="000574F0">
              <w:rPr>
                <w:b/>
                <w:bCs/>
              </w:rPr>
              <w:t>Scenarij:</w:t>
            </w:r>
          </w:p>
          <w:p w14:paraId="4518ABCF" w14:textId="77777777" w:rsidR="000A3971" w:rsidRPr="000574F0" w:rsidRDefault="000A3971" w:rsidP="005639F9">
            <w:pPr>
              <w:spacing w:line="276" w:lineRule="auto"/>
            </w:pPr>
            <w:r w:rsidRPr="000574F0">
              <w:t>1. Izberite področje znanja.</w:t>
            </w:r>
          </w:p>
          <w:p w14:paraId="5E83FE30" w14:textId="77777777" w:rsidR="000A3971" w:rsidRPr="000574F0" w:rsidRDefault="000A3971" w:rsidP="005639F9">
            <w:pPr>
              <w:spacing w:line="276" w:lineRule="auto"/>
            </w:pPr>
            <w:r w:rsidRPr="000574F0">
              <w:t>2. V razdelku »Materiali« izberite material in ga odprite.</w:t>
            </w:r>
          </w:p>
        </w:tc>
      </w:tr>
      <w:tr w:rsidR="000A3971" w:rsidRPr="000574F0" w14:paraId="0E7A7789" w14:textId="77777777" w:rsidTr="00B039EE">
        <w:tc>
          <w:tcPr>
            <w:tcW w:w="9062" w:type="dxa"/>
            <w:gridSpan w:val="2"/>
            <w:shd w:val="clear" w:color="auto" w:fill="auto"/>
          </w:tcPr>
          <w:p w14:paraId="16073882" w14:textId="77777777" w:rsidR="000A3971" w:rsidRPr="000574F0" w:rsidRDefault="000A3971" w:rsidP="005639F9">
            <w:pPr>
              <w:spacing w:line="276" w:lineRule="auto"/>
              <w:rPr>
                <w:b/>
              </w:rPr>
            </w:pPr>
            <w:r w:rsidRPr="000574F0">
              <w:rPr>
                <w:b/>
                <w:bCs/>
              </w:rPr>
              <w:t>Alternativni tokovi:</w:t>
            </w:r>
          </w:p>
          <w:p w14:paraId="2E0FA234" w14:textId="77777777" w:rsidR="000A3971" w:rsidRPr="000574F0" w:rsidRDefault="000A3971" w:rsidP="005639F9">
            <w:pPr>
              <w:spacing w:line="276" w:lineRule="auto"/>
              <w:rPr>
                <w:bCs/>
              </w:rPr>
            </w:pPr>
            <w:r w:rsidRPr="000574F0">
              <w:rPr>
                <w:bCs/>
              </w:rPr>
              <w:t>2a1. Uporabnik ne more izbrati gradiva.</w:t>
            </w:r>
          </w:p>
          <w:p w14:paraId="28CE699A" w14:textId="77777777" w:rsidR="000A3971" w:rsidRPr="000574F0" w:rsidRDefault="000A3971" w:rsidP="005639F9">
            <w:pPr>
              <w:spacing w:line="276" w:lineRule="auto"/>
              <w:rPr>
                <w:bCs/>
              </w:rPr>
            </w:pPr>
            <w:r w:rsidRPr="000574F0">
              <w:rPr>
                <w:bCs/>
              </w:rPr>
              <w:t>2a2. Uporabnik osveži stran in poskusi znova.</w:t>
            </w:r>
          </w:p>
          <w:p w14:paraId="11B60214" w14:textId="77777777" w:rsidR="000A3971" w:rsidRPr="000574F0" w:rsidRDefault="000A3971" w:rsidP="005639F9">
            <w:pPr>
              <w:spacing w:line="276" w:lineRule="auto"/>
            </w:pPr>
            <w:r w:rsidRPr="000574F0">
              <w:rPr>
                <w:bCs/>
              </w:rPr>
              <w:t>2a3. Po osvežitvi poskusite znova.</w:t>
            </w:r>
          </w:p>
        </w:tc>
      </w:tr>
      <w:tr w:rsidR="000A3971" w:rsidRPr="000574F0" w14:paraId="3540ACF4" w14:textId="77777777" w:rsidTr="00B039EE">
        <w:tc>
          <w:tcPr>
            <w:tcW w:w="9062" w:type="dxa"/>
            <w:gridSpan w:val="2"/>
            <w:shd w:val="clear" w:color="auto" w:fill="auto"/>
          </w:tcPr>
          <w:p w14:paraId="0B487413" w14:textId="77777777" w:rsidR="000A3971" w:rsidRPr="000574F0" w:rsidRDefault="000A3971" w:rsidP="005639F9">
            <w:pPr>
              <w:spacing w:line="276" w:lineRule="auto"/>
              <w:rPr>
                <w:b/>
              </w:rPr>
            </w:pPr>
            <w:r w:rsidRPr="000574F0">
              <w:rPr>
                <w:b/>
                <w:bCs/>
              </w:rPr>
              <w:lastRenderedPageBreak/>
              <w:t>Izjeme:</w:t>
            </w:r>
          </w:p>
          <w:p w14:paraId="7599C44E" w14:textId="77777777" w:rsidR="000A3971" w:rsidRPr="000574F0" w:rsidRDefault="000A3971" w:rsidP="005639F9">
            <w:pPr>
              <w:spacing w:line="276" w:lineRule="auto"/>
            </w:pPr>
            <w:r w:rsidRPr="000574F0">
              <w:t>1a1. Zaradi napake se domena znanja ne odpre, ko jo izbere uporabnik.</w:t>
            </w:r>
          </w:p>
          <w:p w14:paraId="270CE883" w14:textId="77777777" w:rsidR="000A3971" w:rsidRPr="000574F0" w:rsidRDefault="000A3971" w:rsidP="005639F9">
            <w:pPr>
              <w:spacing w:line="276" w:lineRule="auto"/>
            </w:pPr>
            <w:r w:rsidRPr="000574F0">
              <w:t>2a1. Zaradi napake uporabnik ne more izbrati gradiva ali pa se izbrani material ne odpre.</w:t>
            </w:r>
          </w:p>
        </w:tc>
      </w:tr>
    </w:tbl>
    <w:p w14:paraId="0D37CB6F"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30841D0B" w14:textId="77777777" w:rsidR="000A3971" w:rsidRPr="000574F0" w:rsidRDefault="000A3971" w:rsidP="005639F9">
      <w:pPr>
        <w:pStyle w:val="Naslov3"/>
        <w:spacing w:line="276" w:lineRule="auto"/>
      </w:pPr>
      <w:bookmarkStart w:id="36" w:name="_Toc510697052"/>
      <w:bookmarkStart w:id="37" w:name="_Toc175333774"/>
      <w:r>
        <w:t>&lt;&lt; Odgovarjanje na vprašanja &gt;&gt;</w:t>
      </w:r>
      <w:bookmarkEnd w:id="36"/>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4C341E9" w14:textId="77777777" w:rsidTr="00B039EE">
        <w:tc>
          <w:tcPr>
            <w:tcW w:w="6799" w:type="dxa"/>
            <w:shd w:val="clear" w:color="auto" w:fill="auto"/>
          </w:tcPr>
          <w:p w14:paraId="575AFFEB" w14:textId="77777777" w:rsidR="000A3971" w:rsidRPr="000574F0" w:rsidRDefault="000A3971" w:rsidP="005639F9">
            <w:pPr>
              <w:spacing w:line="276" w:lineRule="auto"/>
              <w:jc w:val="center"/>
              <w:rPr>
                <w:rFonts w:eastAsia="Calibri" w:cs="Calibri"/>
              </w:rPr>
            </w:pPr>
            <w:r w:rsidRPr="000574F0">
              <w:rPr>
                <w:b/>
                <w:bCs/>
              </w:rPr>
              <w:t>Primer uporabe: Odgovarjanje na vprašanja</w:t>
            </w:r>
          </w:p>
        </w:tc>
        <w:tc>
          <w:tcPr>
            <w:tcW w:w="2263" w:type="dxa"/>
            <w:shd w:val="clear" w:color="auto" w:fill="auto"/>
          </w:tcPr>
          <w:p w14:paraId="5918BACD"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11</w:t>
            </w:r>
          </w:p>
        </w:tc>
      </w:tr>
      <w:tr w:rsidR="000A3971" w:rsidRPr="000574F0" w14:paraId="470B3141" w14:textId="77777777" w:rsidTr="00B039EE">
        <w:tc>
          <w:tcPr>
            <w:tcW w:w="9062" w:type="dxa"/>
            <w:gridSpan w:val="2"/>
            <w:shd w:val="clear" w:color="auto" w:fill="auto"/>
          </w:tcPr>
          <w:p w14:paraId="71C44FA6" w14:textId="77777777" w:rsidR="000A3971" w:rsidRPr="000574F0" w:rsidRDefault="000A3971" w:rsidP="005639F9">
            <w:pPr>
              <w:spacing w:line="276" w:lineRule="auto"/>
              <w:rPr>
                <w:b/>
              </w:rPr>
            </w:pPr>
            <w:r w:rsidRPr="000574F0">
              <w:rPr>
                <w:b/>
                <w:bCs/>
              </w:rPr>
              <w:t>Kratek opis:</w:t>
            </w:r>
          </w:p>
          <w:p w14:paraId="13308280" w14:textId="77777777" w:rsidR="000A3971" w:rsidRPr="000574F0" w:rsidRDefault="000A3971" w:rsidP="005639F9">
            <w:pPr>
              <w:spacing w:line="276" w:lineRule="auto"/>
            </w:pPr>
            <w:r w:rsidRPr="000574F0">
              <w:t>Zaposleni lahko odgovarja na vprašanja z določenega področja znanja.</w:t>
            </w:r>
          </w:p>
        </w:tc>
      </w:tr>
      <w:tr w:rsidR="000A3971" w:rsidRPr="000574F0" w14:paraId="56F71111" w14:textId="77777777" w:rsidTr="00B039EE">
        <w:tc>
          <w:tcPr>
            <w:tcW w:w="9062" w:type="dxa"/>
            <w:gridSpan w:val="2"/>
            <w:shd w:val="clear" w:color="auto" w:fill="auto"/>
          </w:tcPr>
          <w:p w14:paraId="136D72C4" w14:textId="77777777" w:rsidR="000A3971" w:rsidRPr="000574F0" w:rsidRDefault="000A3971" w:rsidP="005639F9">
            <w:pPr>
              <w:spacing w:line="276" w:lineRule="auto"/>
              <w:rPr>
                <w:b/>
              </w:rPr>
            </w:pPr>
            <w:r w:rsidRPr="000574F0">
              <w:rPr>
                <w:b/>
                <w:bCs/>
              </w:rPr>
              <w:t>Akterji:</w:t>
            </w:r>
          </w:p>
          <w:p w14:paraId="68D88F1C" w14:textId="77777777" w:rsidR="000A3971" w:rsidRPr="000574F0" w:rsidRDefault="000A3971" w:rsidP="005639F9">
            <w:pPr>
              <w:spacing w:line="276" w:lineRule="auto"/>
            </w:pPr>
            <w:r w:rsidRPr="000574F0">
              <w:t>Zaposleni v podjetju</w:t>
            </w:r>
          </w:p>
        </w:tc>
      </w:tr>
      <w:tr w:rsidR="000A3971" w:rsidRPr="000574F0" w14:paraId="6E8B0F86" w14:textId="77777777" w:rsidTr="00B039EE">
        <w:tc>
          <w:tcPr>
            <w:tcW w:w="9062" w:type="dxa"/>
            <w:gridSpan w:val="2"/>
            <w:shd w:val="clear" w:color="auto" w:fill="auto"/>
          </w:tcPr>
          <w:p w14:paraId="5F56A898" w14:textId="77777777" w:rsidR="000A3971" w:rsidRPr="000574F0" w:rsidRDefault="000A3971" w:rsidP="005639F9">
            <w:pPr>
              <w:spacing w:line="276" w:lineRule="auto"/>
              <w:rPr>
                <w:b/>
                <w:bCs/>
              </w:rPr>
            </w:pPr>
            <w:r w:rsidRPr="000574F0">
              <w:rPr>
                <w:b/>
                <w:bCs/>
              </w:rPr>
              <w:t>Predpogoji:</w:t>
            </w:r>
          </w:p>
          <w:p w14:paraId="1A8EACE2" w14:textId="77777777" w:rsidR="000A3971" w:rsidRPr="000574F0" w:rsidRDefault="000A3971" w:rsidP="005639F9">
            <w:pPr>
              <w:spacing w:line="276" w:lineRule="auto"/>
            </w:pPr>
            <w:r w:rsidRPr="000574F0">
              <w:t>Uporabnik je že prijavljen v IS in je bil dodan v domeno znanja. IS mora delovati.</w:t>
            </w:r>
          </w:p>
        </w:tc>
      </w:tr>
      <w:tr w:rsidR="000A3971" w:rsidRPr="000574F0" w14:paraId="183C44C4" w14:textId="77777777" w:rsidTr="00B039EE">
        <w:tc>
          <w:tcPr>
            <w:tcW w:w="9062" w:type="dxa"/>
            <w:gridSpan w:val="2"/>
            <w:shd w:val="clear" w:color="auto" w:fill="auto"/>
          </w:tcPr>
          <w:p w14:paraId="67DF7513" w14:textId="77777777" w:rsidR="000A3971" w:rsidRPr="000574F0" w:rsidRDefault="000A3971" w:rsidP="005639F9">
            <w:pPr>
              <w:spacing w:line="276" w:lineRule="auto"/>
              <w:rPr>
                <w:b/>
              </w:rPr>
            </w:pPr>
            <w:r w:rsidRPr="000574F0">
              <w:rPr>
                <w:b/>
                <w:bCs/>
              </w:rPr>
              <w:t>Stanje sistema po primeru uporabe:</w:t>
            </w:r>
          </w:p>
          <w:p w14:paraId="029B3B3D" w14:textId="77777777" w:rsidR="000A3971" w:rsidRPr="000574F0" w:rsidRDefault="000A3971" w:rsidP="005639F9">
            <w:pPr>
              <w:spacing w:line="276" w:lineRule="auto"/>
            </w:pPr>
            <w:r w:rsidRPr="000574F0">
              <w:t>Če je odgovor pravilen, se prikaže sporočilo in napredek uporabnika se doda v profil uporabnika.</w:t>
            </w:r>
          </w:p>
        </w:tc>
      </w:tr>
      <w:tr w:rsidR="000A3971" w:rsidRPr="000574F0" w14:paraId="6434943C" w14:textId="77777777" w:rsidTr="00B039EE">
        <w:tc>
          <w:tcPr>
            <w:tcW w:w="9062" w:type="dxa"/>
            <w:gridSpan w:val="2"/>
            <w:shd w:val="clear" w:color="auto" w:fill="auto"/>
          </w:tcPr>
          <w:p w14:paraId="5B26D01F" w14:textId="77777777" w:rsidR="000A3971" w:rsidRPr="000574F0" w:rsidRDefault="000A3971" w:rsidP="005639F9">
            <w:pPr>
              <w:spacing w:line="276" w:lineRule="auto"/>
              <w:rPr>
                <w:b/>
              </w:rPr>
            </w:pPr>
            <w:r w:rsidRPr="000574F0">
              <w:rPr>
                <w:b/>
                <w:bCs/>
              </w:rPr>
              <w:t>Scenarij:</w:t>
            </w:r>
          </w:p>
          <w:p w14:paraId="7B0B1996" w14:textId="77777777" w:rsidR="000A3971" w:rsidRPr="000574F0" w:rsidRDefault="000A3971" w:rsidP="005639F9">
            <w:pPr>
              <w:spacing w:line="276" w:lineRule="auto"/>
            </w:pPr>
            <w:r w:rsidRPr="000574F0">
              <w:t>1. Izberite področje znanja.</w:t>
            </w:r>
          </w:p>
          <w:p w14:paraId="73E19802" w14:textId="77777777" w:rsidR="000A3971" w:rsidRPr="000574F0" w:rsidRDefault="000A3971" w:rsidP="005639F9">
            <w:pPr>
              <w:spacing w:line="276" w:lineRule="auto"/>
            </w:pPr>
            <w:r w:rsidRPr="000574F0">
              <w:t>2. Izberite vprašanje v razdelku »Vprašanja«.</w:t>
            </w:r>
          </w:p>
          <w:p w14:paraId="30918322" w14:textId="77777777" w:rsidR="000A3971" w:rsidRPr="000574F0" w:rsidRDefault="000A3971" w:rsidP="005639F9">
            <w:pPr>
              <w:spacing w:line="276" w:lineRule="auto"/>
            </w:pPr>
            <w:r w:rsidRPr="000574F0">
              <w:t>3. Izpolnite vnosno polje »Odgovor«.</w:t>
            </w:r>
          </w:p>
          <w:p w14:paraId="5960734F" w14:textId="77777777" w:rsidR="000A3971" w:rsidRPr="000574F0" w:rsidRDefault="000A3971" w:rsidP="005639F9">
            <w:pPr>
              <w:spacing w:line="276" w:lineRule="auto"/>
            </w:pPr>
            <w:r w:rsidRPr="000574F0">
              <w:t>4. Pritisnite gumb »Potrdi«.</w:t>
            </w:r>
          </w:p>
        </w:tc>
      </w:tr>
      <w:tr w:rsidR="000A3971" w:rsidRPr="000574F0" w14:paraId="6FDC2EC7" w14:textId="77777777" w:rsidTr="00B039EE">
        <w:tc>
          <w:tcPr>
            <w:tcW w:w="9062" w:type="dxa"/>
            <w:gridSpan w:val="2"/>
            <w:shd w:val="clear" w:color="auto" w:fill="auto"/>
          </w:tcPr>
          <w:p w14:paraId="5027A946" w14:textId="77777777" w:rsidR="000A3971" w:rsidRPr="000574F0" w:rsidRDefault="000A3971" w:rsidP="005639F9">
            <w:pPr>
              <w:spacing w:line="276" w:lineRule="auto"/>
              <w:rPr>
                <w:b/>
              </w:rPr>
            </w:pPr>
            <w:r w:rsidRPr="000574F0">
              <w:rPr>
                <w:b/>
                <w:bCs/>
              </w:rPr>
              <w:t>Alternativni tokovi:</w:t>
            </w:r>
          </w:p>
          <w:p w14:paraId="1C95B65A" w14:textId="77777777" w:rsidR="000A3971" w:rsidRPr="000574F0" w:rsidRDefault="000A3971" w:rsidP="005639F9">
            <w:pPr>
              <w:spacing w:line="276" w:lineRule="auto"/>
              <w:rPr>
                <w:bCs/>
              </w:rPr>
            </w:pPr>
            <w:r w:rsidRPr="000574F0">
              <w:rPr>
                <w:bCs/>
              </w:rPr>
              <w:t>2a1. Uporabnik ne more izbrati vprašanja.</w:t>
            </w:r>
          </w:p>
          <w:p w14:paraId="36815EF5" w14:textId="77777777" w:rsidR="000A3971" w:rsidRPr="000574F0" w:rsidRDefault="000A3971" w:rsidP="005639F9">
            <w:pPr>
              <w:spacing w:line="276" w:lineRule="auto"/>
              <w:rPr>
                <w:bCs/>
              </w:rPr>
            </w:pPr>
            <w:r w:rsidRPr="000574F0">
              <w:rPr>
                <w:bCs/>
              </w:rPr>
              <w:t>2a2. Uporabnik osveži stran in poskusi znova.</w:t>
            </w:r>
          </w:p>
          <w:p w14:paraId="1C24A2B1" w14:textId="77777777" w:rsidR="000A3971" w:rsidRPr="000574F0" w:rsidRDefault="000A3971" w:rsidP="005639F9">
            <w:pPr>
              <w:spacing w:line="276" w:lineRule="auto"/>
              <w:rPr>
                <w:bCs/>
              </w:rPr>
            </w:pPr>
            <w:r w:rsidRPr="000574F0">
              <w:rPr>
                <w:bCs/>
              </w:rPr>
              <w:t>2a3. Po osvežitvi poskusite znova.</w:t>
            </w:r>
          </w:p>
          <w:p w14:paraId="448210EE" w14:textId="77777777" w:rsidR="000A3971" w:rsidRPr="000574F0" w:rsidRDefault="000A3971" w:rsidP="005639F9">
            <w:pPr>
              <w:spacing w:line="276" w:lineRule="auto"/>
              <w:rPr>
                <w:bCs/>
              </w:rPr>
            </w:pPr>
            <w:r w:rsidRPr="000574F0">
              <w:rPr>
                <w:bCs/>
              </w:rPr>
              <w:t>4a1. Uporabnik zaradi napake ne more klikniti na gumb "Potrdi".</w:t>
            </w:r>
          </w:p>
          <w:p w14:paraId="4CD04FE1" w14:textId="77777777" w:rsidR="000A3971" w:rsidRPr="000574F0" w:rsidRDefault="000A3971" w:rsidP="005639F9">
            <w:pPr>
              <w:spacing w:line="276" w:lineRule="auto"/>
              <w:rPr>
                <w:bCs/>
              </w:rPr>
            </w:pPr>
            <w:r w:rsidRPr="000574F0">
              <w:rPr>
                <w:bCs/>
              </w:rPr>
              <w:t>4a2. Uporabnik osveži stran in poskusi znova.</w:t>
            </w:r>
          </w:p>
          <w:p w14:paraId="6E954746" w14:textId="77777777" w:rsidR="000A3971" w:rsidRPr="000574F0" w:rsidRDefault="000A3971" w:rsidP="005639F9">
            <w:pPr>
              <w:spacing w:line="276" w:lineRule="auto"/>
            </w:pPr>
            <w:r w:rsidRPr="000574F0">
              <w:rPr>
                <w:bCs/>
              </w:rPr>
              <w:t>4a3. Po osvežitvi poskusite znova.</w:t>
            </w:r>
          </w:p>
        </w:tc>
      </w:tr>
      <w:tr w:rsidR="000A3971" w:rsidRPr="000574F0" w14:paraId="1EC2693E" w14:textId="77777777" w:rsidTr="00B039EE">
        <w:tc>
          <w:tcPr>
            <w:tcW w:w="9062" w:type="dxa"/>
            <w:gridSpan w:val="2"/>
            <w:shd w:val="clear" w:color="auto" w:fill="auto"/>
          </w:tcPr>
          <w:p w14:paraId="6CFB8D4A" w14:textId="77777777" w:rsidR="000A3971" w:rsidRPr="000574F0" w:rsidRDefault="000A3971" w:rsidP="005639F9">
            <w:pPr>
              <w:spacing w:line="276" w:lineRule="auto"/>
              <w:rPr>
                <w:b/>
              </w:rPr>
            </w:pPr>
            <w:r w:rsidRPr="000574F0">
              <w:rPr>
                <w:b/>
                <w:bCs/>
              </w:rPr>
              <w:t>Izjeme:</w:t>
            </w:r>
          </w:p>
          <w:p w14:paraId="0968399C" w14:textId="77777777" w:rsidR="000A3971" w:rsidRPr="000574F0" w:rsidRDefault="000A3971" w:rsidP="005639F9">
            <w:pPr>
              <w:spacing w:line="276" w:lineRule="auto"/>
            </w:pPr>
            <w:r w:rsidRPr="000574F0">
              <w:t>1a1. Zaradi napake se domena znanja ne odpre, ko jo izbere uporabnik.</w:t>
            </w:r>
          </w:p>
          <w:p w14:paraId="7E76D489" w14:textId="77777777" w:rsidR="000A3971" w:rsidRPr="000574F0" w:rsidRDefault="000A3971" w:rsidP="005639F9">
            <w:pPr>
              <w:spacing w:line="276" w:lineRule="auto"/>
            </w:pPr>
            <w:r w:rsidRPr="000574F0">
              <w:t>2a1. Zaradi napake se možnost dodajanja odgovora ne prikaže, ko uporabnik izbere vprašanje.</w:t>
            </w:r>
          </w:p>
          <w:p w14:paraId="2FC474D2" w14:textId="77777777" w:rsidR="000A3971" w:rsidRPr="000574F0" w:rsidRDefault="000A3971" w:rsidP="005639F9">
            <w:pPr>
              <w:spacing w:line="276" w:lineRule="auto"/>
            </w:pPr>
            <w:r w:rsidRPr="000574F0">
              <w:lastRenderedPageBreak/>
              <w:t>4a1. Zaradi napake uporabnik ne more potrditi dodanega odgovora, ne glede na to, kolikokrat ga doda.</w:t>
            </w:r>
          </w:p>
        </w:tc>
      </w:tr>
    </w:tbl>
    <w:p w14:paraId="234C37E8" w14:textId="77777777" w:rsidR="000A3971" w:rsidRDefault="000A3971" w:rsidP="005639F9">
      <w:pPr>
        <w:spacing w:line="276" w:lineRule="auto"/>
      </w:pPr>
      <w:bookmarkStart w:id="38" w:name="_Toc833091577"/>
    </w:p>
    <w:p w14:paraId="3E098497" w14:textId="77777777" w:rsidR="000A3971" w:rsidRPr="000574F0" w:rsidRDefault="000A3971" w:rsidP="005639F9">
      <w:pPr>
        <w:pStyle w:val="Naslov3"/>
        <w:spacing w:line="276" w:lineRule="auto"/>
      </w:pPr>
      <w:bookmarkStart w:id="39" w:name="_Toc175333775"/>
      <w:r>
        <w:t>&lt;&lt; Ustvarjanje odgovorov z umetno inteligenco &gt;&gt;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CDC99A6" w14:textId="77777777" w:rsidTr="00B039EE">
        <w:tc>
          <w:tcPr>
            <w:tcW w:w="6799" w:type="dxa"/>
            <w:shd w:val="clear" w:color="auto" w:fill="auto"/>
          </w:tcPr>
          <w:p w14:paraId="0E306F5F" w14:textId="77777777" w:rsidR="000A3971" w:rsidRPr="000574F0" w:rsidRDefault="000A3971" w:rsidP="005639F9">
            <w:pPr>
              <w:spacing w:line="276" w:lineRule="auto"/>
              <w:jc w:val="center"/>
              <w:rPr>
                <w:rFonts w:eastAsia="Calibri" w:cs="Calibri"/>
              </w:rPr>
            </w:pPr>
            <w:r w:rsidRPr="000574F0">
              <w:rPr>
                <w:b/>
                <w:bCs/>
              </w:rPr>
              <w:t>Primer uporabe: Ustvarjanje odgovorov z umetno inteligenco</w:t>
            </w:r>
          </w:p>
        </w:tc>
        <w:tc>
          <w:tcPr>
            <w:tcW w:w="2263" w:type="dxa"/>
            <w:shd w:val="clear" w:color="auto" w:fill="auto"/>
          </w:tcPr>
          <w:p w14:paraId="732D532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13</w:t>
            </w:r>
          </w:p>
        </w:tc>
      </w:tr>
      <w:tr w:rsidR="000A3971" w:rsidRPr="000574F0" w14:paraId="689E55BB" w14:textId="77777777" w:rsidTr="00B039EE">
        <w:tc>
          <w:tcPr>
            <w:tcW w:w="9062" w:type="dxa"/>
            <w:gridSpan w:val="2"/>
            <w:shd w:val="clear" w:color="auto" w:fill="auto"/>
          </w:tcPr>
          <w:p w14:paraId="25FF470E" w14:textId="77777777" w:rsidR="000A3971" w:rsidRPr="000574F0" w:rsidRDefault="000A3971" w:rsidP="005639F9">
            <w:pPr>
              <w:spacing w:line="276" w:lineRule="auto"/>
              <w:rPr>
                <w:b/>
              </w:rPr>
            </w:pPr>
            <w:r w:rsidRPr="000574F0">
              <w:rPr>
                <w:b/>
                <w:bCs/>
              </w:rPr>
              <w:t>Kratek opis:</w:t>
            </w:r>
          </w:p>
          <w:p w14:paraId="4D559E14" w14:textId="77777777" w:rsidR="000A3971" w:rsidRPr="000574F0" w:rsidRDefault="000A3971" w:rsidP="005639F9">
            <w:pPr>
              <w:spacing w:line="276" w:lineRule="auto"/>
            </w:pPr>
            <w:r w:rsidRPr="000574F0">
              <w:t>Na podlagi učnih gradiv določenega področja znanja lahko AI odgovori na zastavljeno vprašanje.</w:t>
            </w:r>
          </w:p>
        </w:tc>
      </w:tr>
      <w:tr w:rsidR="000A3971" w:rsidRPr="000574F0" w14:paraId="2DD92C5D" w14:textId="77777777" w:rsidTr="00B039EE">
        <w:tc>
          <w:tcPr>
            <w:tcW w:w="9062" w:type="dxa"/>
            <w:gridSpan w:val="2"/>
            <w:shd w:val="clear" w:color="auto" w:fill="auto"/>
          </w:tcPr>
          <w:p w14:paraId="1D4BD96D" w14:textId="77777777" w:rsidR="000A3971" w:rsidRPr="000574F0" w:rsidRDefault="000A3971" w:rsidP="005639F9">
            <w:pPr>
              <w:spacing w:line="276" w:lineRule="auto"/>
              <w:rPr>
                <w:b/>
              </w:rPr>
            </w:pPr>
            <w:r w:rsidRPr="000574F0">
              <w:rPr>
                <w:b/>
                <w:bCs/>
              </w:rPr>
              <w:t>Akterji:</w:t>
            </w:r>
          </w:p>
          <w:p w14:paraId="01E0F30F" w14:textId="77777777" w:rsidR="000A3971" w:rsidRPr="000574F0" w:rsidRDefault="000A3971" w:rsidP="005639F9">
            <w:pPr>
              <w:spacing w:line="276" w:lineRule="auto"/>
            </w:pPr>
            <w:r w:rsidRPr="000574F0">
              <w:t>Zaposleni v podjetju</w:t>
            </w:r>
          </w:p>
        </w:tc>
      </w:tr>
      <w:tr w:rsidR="000A3971" w:rsidRPr="000574F0" w14:paraId="798148E6" w14:textId="77777777" w:rsidTr="00B039EE">
        <w:tc>
          <w:tcPr>
            <w:tcW w:w="9062" w:type="dxa"/>
            <w:gridSpan w:val="2"/>
            <w:shd w:val="clear" w:color="auto" w:fill="auto"/>
          </w:tcPr>
          <w:p w14:paraId="7F87C22D" w14:textId="77777777" w:rsidR="000A3971" w:rsidRPr="000574F0" w:rsidRDefault="000A3971" w:rsidP="005639F9">
            <w:pPr>
              <w:spacing w:line="276" w:lineRule="auto"/>
              <w:rPr>
                <w:b/>
                <w:bCs/>
              </w:rPr>
            </w:pPr>
            <w:r w:rsidRPr="000574F0">
              <w:rPr>
                <w:b/>
                <w:bCs/>
              </w:rPr>
              <w:t>Predpogoji:</w:t>
            </w:r>
          </w:p>
          <w:p w14:paraId="163139C0" w14:textId="77777777" w:rsidR="000A3971" w:rsidRPr="000574F0" w:rsidRDefault="000A3971" w:rsidP="005639F9">
            <w:pPr>
              <w:spacing w:line="276" w:lineRule="auto"/>
            </w:pPr>
            <w:r w:rsidRPr="000574F0">
              <w:t>Učno gradivo določenega področja znanja se doda učnemu nizu umetne inteligence. IS mora delovati.</w:t>
            </w:r>
          </w:p>
        </w:tc>
      </w:tr>
      <w:tr w:rsidR="000A3971" w:rsidRPr="000574F0" w14:paraId="09C3BABD" w14:textId="77777777" w:rsidTr="00B039EE">
        <w:tc>
          <w:tcPr>
            <w:tcW w:w="9062" w:type="dxa"/>
            <w:gridSpan w:val="2"/>
            <w:shd w:val="clear" w:color="auto" w:fill="auto"/>
          </w:tcPr>
          <w:p w14:paraId="6FD68AB3" w14:textId="77777777" w:rsidR="000A3971" w:rsidRPr="000574F0" w:rsidRDefault="000A3971" w:rsidP="005639F9">
            <w:pPr>
              <w:spacing w:line="276" w:lineRule="auto"/>
              <w:rPr>
                <w:b/>
              </w:rPr>
            </w:pPr>
            <w:r w:rsidRPr="000574F0">
              <w:rPr>
                <w:b/>
                <w:bCs/>
              </w:rPr>
              <w:t>Stanje sistema po primeru uporabe:</w:t>
            </w:r>
          </w:p>
          <w:p w14:paraId="1493EBA4" w14:textId="77777777" w:rsidR="000A3971" w:rsidRPr="000574F0" w:rsidRDefault="000A3971" w:rsidP="005639F9">
            <w:pPr>
              <w:spacing w:line="276" w:lineRule="auto"/>
            </w:pPr>
            <w:r w:rsidRPr="000574F0">
              <w:t>Prikaže se odgovor na vprašanje.</w:t>
            </w:r>
          </w:p>
        </w:tc>
      </w:tr>
      <w:tr w:rsidR="000A3971" w:rsidRPr="000574F0" w14:paraId="38A99149" w14:textId="77777777" w:rsidTr="00B039EE">
        <w:tc>
          <w:tcPr>
            <w:tcW w:w="9062" w:type="dxa"/>
            <w:gridSpan w:val="2"/>
            <w:shd w:val="clear" w:color="auto" w:fill="auto"/>
          </w:tcPr>
          <w:p w14:paraId="34DF9511" w14:textId="77777777" w:rsidR="000A3971" w:rsidRPr="000574F0" w:rsidRDefault="000A3971" w:rsidP="005639F9">
            <w:pPr>
              <w:spacing w:line="276" w:lineRule="auto"/>
              <w:rPr>
                <w:b/>
              </w:rPr>
            </w:pPr>
            <w:r w:rsidRPr="000574F0">
              <w:rPr>
                <w:b/>
                <w:bCs/>
              </w:rPr>
              <w:t>Scenarij:</w:t>
            </w:r>
          </w:p>
          <w:p w14:paraId="00666DB1" w14:textId="77777777" w:rsidR="000A3971" w:rsidRPr="000574F0" w:rsidRDefault="000A3971" w:rsidP="005639F9">
            <w:pPr>
              <w:spacing w:line="276" w:lineRule="auto"/>
            </w:pPr>
            <w:r w:rsidRPr="000574F0">
              <w:t>1. Izberite področje znanja.</w:t>
            </w:r>
          </w:p>
          <w:p w14:paraId="748AE1D6" w14:textId="77777777" w:rsidR="000A3971" w:rsidRPr="000574F0" w:rsidRDefault="000A3971" w:rsidP="005639F9">
            <w:pPr>
              <w:spacing w:line="276" w:lineRule="auto"/>
            </w:pPr>
            <w:r w:rsidRPr="000574F0">
              <w:t>2. Pritisnite gumb »Več«.</w:t>
            </w:r>
          </w:p>
          <w:p w14:paraId="0F06B3FA" w14:textId="77777777" w:rsidR="000A3971" w:rsidRPr="000574F0" w:rsidRDefault="000A3971" w:rsidP="005639F9">
            <w:pPr>
              <w:spacing w:line="276" w:lineRule="auto"/>
            </w:pPr>
            <w:r w:rsidRPr="000574F0">
              <w:t>3. Izpolnite vnosno polje »Vprašanje«.</w:t>
            </w:r>
          </w:p>
          <w:p w14:paraId="0F33289C" w14:textId="77777777" w:rsidR="000A3971" w:rsidRPr="000574F0" w:rsidRDefault="000A3971" w:rsidP="005639F9">
            <w:pPr>
              <w:spacing w:line="276" w:lineRule="auto"/>
            </w:pPr>
            <w:r w:rsidRPr="000574F0">
              <w:t>4. Pritisnite gumb »Potrdi«.</w:t>
            </w:r>
          </w:p>
        </w:tc>
      </w:tr>
      <w:tr w:rsidR="000A3971" w:rsidRPr="000574F0" w14:paraId="430DDFA3" w14:textId="77777777" w:rsidTr="00B039EE">
        <w:tc>
          <w:tcPr>
            <w:tcW w:w="9062" w:type="dxa"/>
            <w:gridSpan w:val="2"/>
            <w:shd w:val="clear" w:color="auto" w:fill="auto"/>
          </w:tcPr>
          <w:p w14:paraId="5C37623A" w14:textId="77777777" w:rsidR="000A3971" w:rsidRPr="000574F0" w:rsidRDefault="000A3971" w:rsidP="005639F9">
            <w:pPr>
              <w:spacing w:line="276" w:lineRule="auto"/>
              <w:rPr>
                <w:b/>
              </w:rPr>
            </w:pPr>
            <w:r w:rsidRPr="000574F0">
              <w:rPr>
                <w:b/>
                <w:bCs/>
              </w:rPr>
              <w:t>Alternativni tokovi:</w:t>
            </w:r>
          </w:p>
          <w:p w14:paraId="53C03A90" w14:textId="77777777" w:rsidR="000A3971" w:rsidRPr="000574F0" w:rsidRDefault="000A3971" w:rsidP="005639F9">
            <w:pPr>
              <w:spacing w:line="276" w:lineRule="auto"/>
            </w:pPr>
            <w:r w:rsidRPr="000574F0">
              <w:t>2a1. Uporabnik zaradi napake ne more klikniti na gumb "Več".</w:t>
            </w:r>
          </w:p>
          <w:p w14:paraId="10938AF2" w14:textId="77777777" w:rsidR="000A3971" w:rsidRPr="000574F0" w:rsidRDefault="000A3971" w:rsidP="005639F9">
            <w:pPr>
              <w:spacing w:line="276" w:lineRule="auto"/>
            </w:pPr>
            <w:r w:rsidRPr="000574F0">
              <w:t>2a2. Uporabnik osveži stran in poskusi znova.</w:t>
            </w:r>
          </w:p>
          <w:p w14:paraId="07461738" w14:textId="77777777" w:rsidR="000A3971" w:rsidRPr="000574F0" w:rsidRDefault="000A3971" w:rsidP="005639F9">
            <w:pPr>
              <w:spacing w:line="276" w:lineRule="auto"/>
            </w:pPr>
            <w:r w:rsidRPr="000574F0">
              <w:t>2a3. Po osvežitvi poskusite znova.</w:t>
            </w:r>
          </w:p>
          <w:p w14:paraId="26F586C1" w14:textId="77777777" w:rsidR="000A3971" w:rsidRPr="000574F0" w:rsidRDefault="000A3971" w:rsidP="005639F9">
            <w:pPr>
              <w:spacing w:line="276" w:lineRule="auto"/>
            </w:pPr>
            <w:r w:rsidRPr="000574F0">
              <w:t>4a1. Uporabnik zaradi napake ne more klikniti na gumb "Potrdi".</w:t>
            </w:r>
          </w:p>
          <w:p w14:paraId="343F5190" w14:textId="77777777" w:rsidR="000A3971" w:rsidRPr="000574F0" w:rsidRDefault="000A3971" w:rsidP="005639F9">
            <w:pPr>
              <w:spacing w:line="276" w:lineRule="auto"/>
            </w:pPr>
            <w:r w:rsidRPr="000574F0">
              <w:t>4a2. Uporabnik osveži stran.</w:t>
            </w:r>
          </w:p>
          <w:p w14:paraId="7C28C4AB" w14:textId="77777777" w:rsidR="000A3971" w:rsidRPr="000574F0" w:rsidRDefault="000A3971" w:rsidP="005639F9">
            <w:pPr>
              <w:spacing w:line="276" w:lineRule="auto"/>
            </w:pPr>
            <w:r w:rsidRPr="000574F0">
              <w:t>4a3. Po osvežitvi poskusite znova.</w:t>
            </w:r>
          </w:p>
        </w:tc>
      </w:tr>
      <w:tr w:rsidR="000A3971" w:rsidRPr="000574F0" w14:paraId="3E139F75" w14:textId="77777777" w:rsidTr="00B039EE">
        <w:tc>
          <w:tcPr>
            <w:tcW w:w="9062" w:type="dxa"/>
            <w:gridSpan w:val="2"/>
            <w:shd w:val="clear" w:color="auto" w:fill="auto"/>
          </w:tcPr>
          <w:p w14:paraId="06495273" w14:textId="77777777" w:rsidR="000A3971" w:rsidRPr="000574F0" w:rsidRDefault="000A3971" w:rsidP="005639F9">
            <w:pPr>
              <w:spacing w:line="276" w:lineRule="auto"/>
              <w:rPr>
                <w:b/>
              </w:rPr>
            </w:pPr>
            <w:r w:rsidRPr="000574F0">
              <w:rPr>
                <w:b/>
                <w:bCs/>
              </w:rPr>
              <w:t>Izjeme:</w:t>
            </w:r>
          </w:p>
          <w:p w14:paraId="45ECBE46" w14:textId="77777777" w:rsidR="000A3971" w:rsidRPr="000574F0" w:rsidRDefault="000A3971" w:rsidP="005639F9">
            <w:pPr>
              <w:spacing w:line="276" w:lineRule="auto"/>
            </w:pPr>
            <w:r w:rsidRPr="000574F0">
              <w:t>1a1. Zaradi napake se domena znanja ne odpre, ko jo izbere uporabnik.</w:t>
            </w:r>
          </w:p>
          <w:p w14:paraId="264C5B9F" w14:textId="77777777" w:rsidR="000A3971" w:rsidRPr="000574F0" w:rsidRDefault="000A3971" w:rsidP="005639F9">
            <w:pPr>
              <w:spacing w:line="276" w:lineRule="auto"/>
            </w:pPr>
            <w:r w:rsidRPr="000574F0">
              <w:t>2a1. Zaradi napake se možnost postavljanja vprašanja ne prikaže, ko uporabnik pritisne gumb.</w:t>
            </w:r>
          </w:p>
          <w:p w14:paraId="5A63B495" w14:textId="77777777" w:rsidR="000A3971" w:rsidRPr="000574F0" w:rsidRDefault="000A3971" w:rsidP="005639F9">
            <w:pPr>
              <w:spacing w:line="276" w:lineRule="auto"/>
            </w:pPr>
            <w:r w:rsidRPr="000574F0">
              <w:t>4a1. Zaradi napake uporabnik ne more potrditi vprašanja, ne glede na to, kolikokrat ga doda.</w:t>
            </w:r>
          </w:p>
        </w:tc>
      </w:tr>
    </w:tbl>
    <w:p w14:paraId="11D9117D" w14:textId="77777777" w:rsidR="000A3971" w:rsidRDefault="000A3971" w:rsidP="005639F9">
      <w:pPr>
        <w:spacing w:line="276" w:lineRule="auto"/>
      </w:pPr>
      <w:bookmarkStart w:id="40" w:name="_Toc643891820"/>
    </w:p>
    <w:p w14:paraId="4F80B4E9" w14:textId="77777777" w:rsidR="000A3971" w:rsidRPr="000574F0" w:rsidRDefault="000A3971" w:rsidP="005639F9">
      <w:pPr>
        <w:pStyle w:val="Naslov3"/>
        <w:spacing w:line="276" w:lineRule="auto"/>
      </w:pPr>
      <w:bookmarkStart w:id="41" w:name="_Toc175333776"/>
      <w:r>
        <w:t>&lt;&lt; Ustvarjanje in posodabljanje matrike znanja &gt;&gt;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4B2342C2" w14:textId="77777777" w:rsidTr="00B039EE">
        <w:tc>
          <w:tcPr>
            <w:tcW w:w="6799" w:type="dxa"/>
            <w:shd w:val="clear" w:color="auto" w:fill="auto"/>
          </w:tcPr>
          <w:p w14:paraId="17A939F2" w14:textId="77777777" w:rsidR="000A3971" w:rsidRPr="000574F0" w:rsidRDefault="000A3971" w:rsidP="005639F9">
            <w:pPr>
              <w:spacing w:line="276" w:lineRule="auto"/>
              <w:jc w:val="center"/>
              <w:rPr>
                <w:rFonts w:eastAsia="Calibri" w:cs="Calibri"/>
              </w:rPr>
            </w:pPr>
            <w:r w:rsidRPr="000574F0">
              <w:rPr>
                <w:b/>
                <w:bCs/>
              </w:rPr>
              <w:t>Primer uporabe: Ustvarjanje in posodabljanje matrike znanja</w:t>
            </w:r>
          </w:p>
        </w:tc>
        <w:tc>
          <w:tcPr>
            <w:tcW w:w="2263" w:type="dxa"/>
            <w:shd w:val="clear" w:color="auto" w:fill="auto"/>
          </w:tcPr>
          <w:p w14:paraId="5220B096"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16</w:t>
            </w:r>
          </w:p>
        </w:tc>
      </w:tr>
      <w:tr w:rsidR="000A3971" w:rsidRPr="000574F0" w14:paraId="640C6500" w14:textId="77777777" w:rsidTr="00B039EE">
        <w:tc>
          <w:tcPr>
            <w:tcW w:w="9062" w:type="dxa"/>
            <w:gridSpan w:val="2"/>
            <w:shd w:val="clear" w:color="auto" w:fill="auto"/>
          </w:tcPr>
          <w:p w14:paraId="22C4E545" w14:textId="77777777" w:rsidR="000A3971" w:rsidRPr="000574F0" w:rsidRDefault="000A3971" w:rsidP="005639F9">
            <w:pPr>
              <w:spacing w:line="276" w:lineRule="auto"/>
              <w:rPr>
                <w:b/>
              </w:rPr>
            </w:pPr>
            <w:r w:rsidRPr="000574F0">
              <w:rPr>
                <w:b/>
                <w:bCs/>
              </w:rPr>
              <w:t>Kratek opis:</w:t>
            </w:r>
          </w:p>
          <w:p w14:paraId="769C44E8" w14:textId="77777777" w:rsidR="000A3971" w:rsidRPr="000574F0" w:rsidRDefault="000A3971" w:rsidP="005639F9">
            <w:pPr>
              <w:spacing w:line="276" w:lineRule="auto"/>
            </w:pPr>
            <w:r w:rsidRPr="000574F0">
              <w:t>Zaposleni ima lahko vpogled v svoj napredek na posameznih področjih znanja.</w:t>
            </w:r>
          </w:p>
        </w:tc>
      </w:tr>
      <w:tr w:rsidR="000A3971" w:rsidRPr="000574F0" w14:paraId="3B856B32" w14:textId="77777777" w:rsidTr="00B039EE">
        <w:tc>
          <w:tcPr>
            <w:tcW w:w="9062" w:type="dxa"/>
            <w:gridSpan w:val="2"/>
            <w:shd w:val="clear" w:color="auto" w:fill="auto"/>
          </w:tcPr>
          <w:p w14:paraId="4A8BA06B" w14:textId="77777777" w:rsidR="000A3971" w:rsidRPr="000574F0" w:rsidRDefault="000A3971" w:rsidP="005639F9">
            <w:pPr>
              <w:spacing w:line="276" w:lineRule="auto"/>
              <w:rPr>
                <w:b/>
              </w:rPr>
            </w:pPr>
            <w:r w:rsidRPr="000574F0">
              <w:rPr>
                <w:b/>
                <w:bCs/>
              </w:rPr>
              <w:t>Akterji:</w:t>
            </w:r>
          </w:p>
          <w:p w14:paraId="69960687" w14:textId="77777777" w:rsidR="000A3971" w:rsidRPr="000574F0" w:rsidRDefault="000A3971" w:rsidP="005639F9">
            <w:pPr>
              <w:spacing w:line="276" w:lineRule="auto"/>
            </w:pPr>
            <w:r w:rsidRPr="000574F0">
              <w:t>Zaposleni v podjetju</w:t>
            </w:r>
          </w:p>
        </w:tc>
      </w:tr>
      <w:tr w:rsidR="000A3971" w:rsidRPr="000574F0" w14:paraId="42AEA71A" w14:textId="77777777" w:rsidTr="00B039EE">
        <w:tc>
          <w:tcPr>
            <w:tcW w:w="9062" w:type="dxa"/>
            <w:gridSpan w:val="2"/>
            <w:shd w:val="clear" w:color="auto" w:fill="auto"/>
          </w:tcPr>
          <w:p w14:paraId="086E2433" w14:textId="77777777" w:rsidR="000A3971" w:rsidRPr="000574F0" w:rsidRDefault="000A3971" w:rsidP="005639F9">
            <w:pPr>
              <w:spacing w:line="276" w:lineRule="auto"/>
              <w:rPr>
                <w:b/>
                <w:bCs/>
              </w:rPr>
            </w:pPr>
            <w:r w:rsidRPr="000574F0">
              <w:rPr>
                <w:b/>
                <w:bCs/>
              </w:rPr>
              <w:t>Predpogoji:</w:t>
            </w:r>
          </w:p>
          <w:p w14:paraId="046F7380" w14:textId="77777777" w:rsidR="000A3971" w:rsidRPr="000574F0" w:rsidRDefault="000A3971" w:rsidP="005639F9">
            <w:pPr>
              <w:spacing w:line="276" w:lineRule="auto"/>
            </w:pPr>
            <w:r w:rsidRPr="000574F0">
              <w:t>Zaposleni mora imeti dostop do vsaj enega področja znanja. IS mora delovati.</w:t>
            </w:r>
          </w:p>
        </w:tc>
      </w:tr>
      <w:tr w:rsidR="000A3971" w:rsidRPr="000574F0" w14:paraId="4334036A" w14:textId="77777777" w:rsidTr="00B039EE">
        <w:tc>
          <w:tcPr>
            <w:tcW w:w="9062" w:type="dxa"/>
            <w:gridSpan w:val="2"/>
            <w:shd w:val="clear" w:color="auto" w:fill="auto"/>
          </w:tcPr>
          <w:p w14:paraId="414D73BA" w14:textId="77777777" w:rsidR="000A3971" w:rsidRPr="000574F0" w:rsidRDefault="000A3971" w:rsidP="005639F9">
            <w:pPr>
              <w:spacing w:line="276" w:lineRule="auto"/>
              <w:rPr>
                <w:b/>
              </w:rPr>
            </w:pPr>
            <w:r w:rsidRPr="000574F0">
              <w:rPr>
                <w:b/>
                <w:bCs/>
              </w:rPr>
              <w:t>Stanje sistema po primeru uporabe:</w:t>
            </w:r>
          </w:p>
          <w:p w14:paraId="535D73E5" w14:textId="77777777" w:rsidR="000A3971" w:rsidRPr="000574F0" w:rsidRDefault="000A3971" w:rsidP="005639F9">
            <w:pPr>
              <w:spacing w:line="276" w:lineRule="auto"/>
            </w:pPr>
            <w:r w:rsidRPr="000574F0">
              <w:t>Profil zaposlenega prikazuje matriko znanja z napredkom iz vseh domen znanja, do katerih ima uporabnik dostop.</w:t>
            </w:r>
          </w:p>
        </w:tc>
      </w:tr>
      <w:tr w:rsidR="000A3971" w:rsidRPr="000574F0" w14:paraId="1507E4CD" w14:textId="77777777" w:rsidTr="00B039EE">
        <w:tc>
          <w:tcPr>
            <w:tcW w:w="9062" w:type="dxa"/>
            <w:gridSpan w:val="2"/>
            <w:shd w:val="clear" w:color="auto" w:fill="auto"/>
          </w:tcPr>
          <w:p w14:paraId="3D73D093" w14:textId="77777777" w:rsidR="000A3971" w:rsidRPr="000574F0" w:rsidRDefault="000A3971" w:rsidP="005639F9">
            <w:pPr>
              <w:spacing w:line="276" w:lineRule="auto"/>
              <w:rPr>
                <w:b/>
              </w:rPr>
            </w:pPr>
            <w:r w:rsidRPr="000574F0">
              <w:rPr>
                <w:b/>
                <w:bCs/>
              </w:rPr>
              <w:t>Scenarij:</w:t>
            </w:r>
          </w:p>
          <w:p w14:paraId="1F1573CB" w14:textId="77777777" w:rsidR="000A3971" w:rsidRPr="000574F0" w:rsidRDefault="000A3971" w:rsidP="005639F9">
            <w:pPr>
              <w:spacing w:line="276" w:lineRule="auto"/>
            </w:pPr>
            <w:r w:rsidRPr="000574F0">
              <w:t>1. Matrika znanja je prikazana v profilu v razdelku »Sledenje napredku«.</w:t>
            </w:r>
          </w:p>
        </w:tc>
      </w:tr>
      <w:tr w:rsidR="000A3971" w:rsidRPr="000574F0" w14:paraId="1371D056" w14:textId="77777777" w:rsidTr="00B039EE">
        <w:tc>
          <w:tcPr>
            <w:tcW w:w="9062" w:type="dxa"/>
            <w:gridSpan w:val="2"/>
            <w:shd w:val="clear" w:color="auto" w:fill="auto"/>
          </w:tcPr>
          <w:p w14:paraId="6AE14CD5" w14:textId="77777777" w:rsidR="000A3971" w:rsidRPr="000574F0" w:rsidRDefault="000A3971" w:rsidP="005639F9">
            <w:pPr>
              <w:spacing w:line="276" w:lineRule="auto"/>
              <w:rPr>
                <w:b/>
              </w:rPr>
            </w:pPr>
            <w:r w:rsidRPr="000574F0">
              <w:rPr>
                <w:b/>
                <w:bCs/>
              </w:rPr>
              <w:t>Alternativni tokovi:</w:t>
            </w:r>
          </w:p>
          <w:p w14:paraId="604D88B4" w14:textId="77777777" w:rsidR="000A3971" w:rsidRPr="000574F0" w:rsidRDefault="000A3971" w:rsidP="005639F9">
            <w:pPr>
              <w:spacing w:line="276" w:lineRule="auto"/>
              <w:rPr>
                <w:bCs/>
              </w:rPr>
            </w:pPr>
            <w:r w:rsidRPr="000574F0">
              <w:rPr>
                <w:bCs/>
              </w:rPr>
              <w:t>1a1. Matrika znanja ni prikazana v profilu.</w:t>
            </w:r>
          </w:p>
          <w:p w14:paraId="19824F03" w14:textId="77777777" w:rsidR="000A3971" w:rsidRPr="000574F0" w:rsidRDefault="000A3971" w:rsidP="005639F9">
            <w:pPr>
              <w:spacing w:line="276" w:lineRule="auto"/>
              <w:rPr>
                <w:bCs/>
              </w:rPr>
            </w:pPr>
            <w:r w:rsidRPr="000574F0">
              <w:rPr>
                <w:bCs/>
              </w:rPr>
              <w:t>1a2. Uporabnik osveži stran.</w:t>
            </w:r>
          </w:p>
          <w:p w14:paraId="371DF5F7" w14:textId="77777777" w:rsidR="000A3971" w:rsidRPr="000574F0" w:rsidRDefault="000A3971" w:rsidP="005639F9">
            <w:pPr>
              <w:spacing w:line="276" w:lineRule="auto"/>
            </w:pPr>
            <w:r w:rsidRPr="000574F0">
              <w:rPr>
                <w:bCs/>
              </w:rPr>
              <w:t>1a3. Po osvežitvi poskusite znova.</w:t>
            </w:r>
          </w:p>
        </w:tc>
      </w:tr>
      <w:tr w:rsidR="000A3971" w:rsidRPr="000574F0" w14:paraId="04FB1DEE" w14:textId="77777777" w:rsidTr="00B039EE">
        <w:tc>
          <w:tcPr>
            <w:tcW w:w="9062" w:type="dxa"/>
            <w:gridSpan w:val="2"/>
            <w:shd w:val="clear" w:color="auto" w:fill="auto"/>
          </w:tcPr>
          <w:p w14:paraId="10523149" w14:textId="77777777" w:rsidR="000A3971" w:rsidRPr="000574F0" w:rsidRDefault="000A3971" w:rsidP="005639F9">
            <w:pPr>
              <w:spacing w:line="276" w:lineRule="auto"/>
              <w:rPr>
                <w:b/>
              </w:rPr>
            </w:pPr>
            <w:r w:rsidRPr="000574F0">
              <w:rPr>
                <w:b/>
                <w:bCs/>
              </w:rPr>
              <w:t>Izjeme:</w:t>
            </w:r>
          </w:p>
          <w:p w14:paraId="3C398048" w14:textId="77777777" w:rsidR="000A3971" w:rsidRPr="000574F0" w:rsidRDefault="000A3971" w:rsidP="005639F9">
            <w:pPr>
              <w:spacing w:line="276" w:lineRule="auto"/>
            </w:pPr>
            <w:r w:rsidRPr="000574F0">
              <w:t>1a1. Zaradi napake sistem ne nariše matrike znanja, ne glede na to, kolikokrat uporabnik osveži stran.</w:t>
            </w:r>
          </w:p>
        </w:tc>
      </w:tr>
    </w:tbl>
    <w:p w14:paraId="30B7E9C9"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1A9091F3" w14:textId="77777777" w:rsidR="000A3971" w:rsidRPr="000574F0" w:rsidRDefault="000A3971" w:rsidP="005639F9">
      <w:pPr>
        <w:pStyle w:val="Naslov3"/>
        <w:spacing w:line="276" w:lineRule="auto"/>
      </w:pPr>
      <w:bookmarkStart w:id="42" w:name="_Toc144065934"/>
      <w:bookmarkStart w:id="43" w:name="_Toc175333777"/>
      <w:r>
        <w:t>&lt;&lt; Analiza odgovorov &gt;&gt;</w:t>
      </w:r>
      <w:bookmarkEnd w:id="42"/>
      <w:bookmarkEnd w:id="4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364260A8" w14:textId="77777777" w:rsidTr="00B039EE">
        <w:tc>
          <w:tcPr>
            <w:tcW w:w="6799" w:type="dxa"/>
            <w:shd w:val="clear" w:color="auto" w:fill="auto"/>
          </w:tcPr>
          <w:p w14:paraId="373BC728" w14:textId="77777777" w:rsidR="000A3971" w:rsidRPr="000574F0" w:rsidRDefault="000A3971" w:rsidP="005639F9">
            <w:pPr>
              <w:spacing w:line="276" w:lineRule="auto"/>
              <w:jc w:val="center"/>
              <w:rPr>
                <w:rFonts w:eastAsia="Calibri" w:cs="Calibri"/>
              </w:rPr>
            </w:pPr>
            <w:r w:rsidRPr="000574F0">
              <w:rPr>
                <w:b/>
                <w:bCs/>
              </w:rPr>
              <w:t>Primer uporabe: Analiza odgovorov</w:t>
            </w:r>
          </w:p>
        </w:tc>
        <w:tc>
          <w:tcPr>
            <w:tcW w:w="2263" w:type="dxa"/>
            <w:shd w:val="clear" w:color="auto" w:fill="auto"/>
          </w:tcPr>
          <w:p w14:paraId="0B5425FF"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14</w:t>
            </w:r>
          </w:p>
        </w:tc>
      </w:tr>
      <w:tr w:rsidR="000A3971" w:rsidRPr="000574F0" w14:paraId="259DDA2C" w14:textId="77777777" w:rsidTr="00B039EE">
        <w:tc>
          <w:tcPr>
            <w:tcW w:w="9062" w:type="dxa"/>
            <w:gridSpan w:val="2"/>
            <w:shd w:val="clear" w:color="auto" w:fill="auto"/>
          </w:tcPr>
          <w:p w14:paraId="2B82EFA3" w14:textId="77777777" w:rsidR="000A3971" w:rsidRPr="000574F0" w:rsidRDefault="000A3971" w:rsidP="005639F9">
            <w:pPr>
              <w:spacing w:line="276" w:lineRule="auto"/>
              <w:rPr>
                <w:b/>
              </w:rPr>
            </w:pPr>
            <w:r w:rsidRPr="000574F0">
              <w:rPr>
                <w:b/>
                <w:bCs/>
              </w:rPr>
              <w:t>Kratek opis:</w:t>
            </w:r>
          </w:p>
          <w:p w14:paraId="59301B8D" w14:textId="77777777" w:rsidR="000A3971" w:rsidRPr="000574F0" w:rsidRDefault="000A3971" w:rsidP="005639F9">
            <w:pPr>
              <w:spacing w:line="276" w:lineRule="auto"/>
            </w:pPr>
            <w:r w:rsidRPr="000574F0">
              <w:t>Odgovor uporabnika na odprto vprašanje lahko AI analizira in ugotovi, ali je odgovor pravilen ali ne.</w:t>
            </w:r>
          </w:p>
        </w:tc>
      </w:tr>
      <w:tr w:rsidR="000A3971" w:rsidRPr="000574F0" w14:paraId="68660981" w14:textId="77777777" w:rsidTr="00B039EE">
        <w:tc>
          <w:tcPr>
            <w:tcW w:w="9062" w:type="dxa"/>
            <w:gridSpan w:val="2"/>
            <w:shd w:val="clear" w:color="auto" w:fill="auto"/>
          </w:tcPr>
          <w:p w14:paraId="33C79DAE" w14:textId="77777777" w:rsidR="000A3971" w:rsidRPr="000574F0" w:rsidRDefault="000A3971" w:rsidP="005639F9">
            <w:pPr>
              <w:spacing w:line="276" w:lineRule="auto"/>
              <w:rPr>
                <w:b/>
              </w:rPr>
            </w:pPr>
            <w:r w:rsidRPr="000574F0">
              <w:rPr>
                <w:b/>
                <w:bCs/>
              </w:rPr>
              <w:t>Akterji:</w:t>
            </w:r>
          </w:p>
          <w:p w14:paraId="0BF8F1EF" w14:textId="77777777" w:rsidR="000A3971" w:rsidRPr="000574F0" w:rsidRDefault="000A3971" w:rsidP="005639F9">
            <w:pPr>
              <w:spacing w:line="276" w:lineRule="auto"/>
            </w:pPr>
            <w:r w:rsidRPr="000574F0">
              <w:t>AI</w:t>
            </w:r>
          </w:p>
        </w:tc>
      </w:tr>
      <w:tr w:rsidR="000A3971" w:rsidRPr="000574F0" w14:paraId="25262505" w14:textId="77777777" w:rsidTr="00B039EE">
        <w:tc>
          <w:tcPr>
            <w:tcW w:w="9062" w:type="dxa"/>
            <w:gridSpan w:val="2"/>
            <w:shd w:val="clear" w:color="auto" w:fill="auto"/>
          </w:tcPr>
          <w:p w14:paraId="2D879619" w14:textId="77777777" w:rsidR="000A3971" w:rsidRPr="000574F0" w:rsidRDefault="000A3971" w:rsidP="005639F9">
            <w:pPr>
              <w:spacing w:line="276" w:lineRule="auto"/>
              <w:rPr>
                <w:b/>
                <w:bCs/>
              </w:rPr>
            </w:pPr>
            <w:r w:rsidRPr="000574F0">
              <w:rPr>
                <w:b/>
                <w:bCs/>
              </w:rPr>
              <w:t>Predpogoji:</w:t>
            </w:r>
          </w:p>
          <w:p w14:paraId="4595F6B4" w14:textId="77777777" w:rsidR="000A3971" w:rsidRPr="000574F0" w:rsidRDefault="000A3971" w:rsidP="005639F9">
            <w:pPr>
              <w:spacing w:line="276" w:lineRule="auto"/>
            </w:pPr>
            <w:r w:rsidRPr="000574F0">
              <w:lastRenderedPageBreak/>
              <w:t>Učno gradivo določenega področja znanja se doda učnemu nizu umetne inteligence. IS mora delovati.</w:t>
            </w:r>
          </w:p>
        </w:tc>
      </w:tr>
      <w:tr w:rsidR="000A3971" w:rsidRPr="000574F0" w14:paraId="246C38B4" w14:textId="77777777" w:rsidTr="00B039EE">
        <w:tc>
          <w:tcPr>
            <w:tcW w:w="9062" w:type="dxa"/>
            <w:gridSpan w:val="2"/>
            <w:shd w:val="clear" w:color="auto" w:fill="auto"/>
          </w:tcPr>
          <w:p w14:paraId="4366EB30" w14:textId="77777777" w:rsidR="000A3971" w:rsidRPr="000574F0" w:rsidRDefault="000A3971" w:rsidP="005639F9">
            <w:pPr>
              <w:spacing w:line="276" w:lineRule="auto"/>
              <w:rPr>
                <w:b/>
              </w:rPr>
            </w:pPr>
            <w:r w:rsidRPr="000574F0">
              <w:rPr>
                <w:b/>
                <w:bCs/>
              </w:rPr>
              <w:lastRenderedPageBreak/>
              <w:t>Stanje sistema po primeru uporabe:</w:t>
            </w:r>
          </w:p>
          <w:p w14:paraId="5E595705" w14:textId="77777777" w:rsidR="000A3971" w:rsidRPr="000574F0" w:rsidRDefault="000A3971" w:rsidP="005639F9">
            <w:pPr>
              <w:spacing w:line="276" w:lineRule="auto"/>
            </w:pPr>
            <w:r w:rsidRPr="000574F0">
              <w:t>Prikaže, ali je odgovor pravilen ali ne.</w:t>
            </w:r>
          </w:p>
        </w:tc>
      </w:tr>
      <w:tr w:rsidR="000A3971" w:rsidRPr="000574F0" w14:paraId="56D534FE" w14:textId="77777777" w:rsidTr="00B039EE">
        <w:tc>
          <w:tcPr>
            <w:tcW w:w="9062" w:type="dxa"/>
            <w:gridSpan w:val="2"/>
            <w:shd w:val="clear" w:color="auto" w:fill="auto"/>
          </w:tcPr>
          <w:p w14:paraId="66C81BB8" w14:textId="77777777" w:rsidR="000A3971" w:rsidRPr="000574F0" w:rsidRDefault="000A3971" w:rsidP="005639F9">
            <w:pPr>
              <w:spacing w:line="276" w:lineRule="auto"/>
              <w:rPr>
                <w:b/>
              </w:rPr>
            </w:pPr>
            <w:r w:rsidRPr="000574F0">
              <w:rPr>
                <w:b/>
                <w:bCs/>
              </w:rPr>
              <w:t>Scenarij:</w:t>
            </w:r>
          </w:p>
          <w:p w14:paraId="25DC42E1" w14:textId="77777777" w:rsidR="000A3971" w:rsidRPr="000574F0" w:rsidRDefault="000A3971" w:rsidP="005639F9">
            <w:pPr>
              <w:spacing w:line="276" w:lineRule="auto"/>
            </w:pPr>
            <w:r w:rsidRPr="000574F0">
              <w:t>1. Prebere uporabnikov odgovor.</w:t>
            </w:r>
          </w:p>
          <w:p w14:paraId="0DFE6DD6" w14:textId="77777777" w:rsidR="000A3971" w:rsidRPr="000574F0" w:rsidRDefault="000A3971" w:rsidP="005639F9">
            <w:pPr>
              <w:spacing w:line="276" w:lineRule="auto"/>
            </w:pPr>
            <w:r w:rsidRPr="000574F0">
              <w:t>2. Algoritem umetne inteligence se uči iz učnih gradiv na področju znanja.</w:t>
            </w:r>
          </w:p>
          <w:p w14:paraId="74C851C7" w14:textId="77777777" w:rsidR="000A3971" w:rsidRPr="000574F0" w:rsidRDefault="000A3971" w:rsidP="005639F9">
            <w:pPr>
              <w:spacing w:line="276" w:lineRule="auto"/>
            </w:pPr>
            <w:r w:rsidRPr="000574F0">
              <w:t>3. Primerja odgovor z vprašanjem.</w:t>
            </w:r>
          </w:p>
          <w:p w14:paraId="43F6317C" w14:textId="77777777" w:rsidR="000A3971" w:rsidRPr="000574F0" w:rsidRDefault="000A3971" w:rsidP="005639F9">
            <w:pPr>
              <w:spacing w:line="276" w:lineRule="auto"/>
            </w:pPr>
            <w:r w:rsidRPr="000574F0">
              <w:t>3. Natisne, ali je odgovor pravilen ali ne.</w:t>
            </w:r>
          </w:p>
        </w:tc>
      </w:tr>
      <w:tr w:rsidR="000A3971" w:rsidRPr="000574F0" w14:paraId="3D4AAB20" w14:textId="77777777" w:rsidTr="00B039EE">
        <w:tc>
          <w:tcPr>
            <w:tcW w:w="9062" w:type="dxa"/>
            <w:gridSpan w:val="2"/>
            <w:shd w:val="clear" w:color="auto" w:fill="auto"/>
          </w:tcPr>
          <w:p w14:paraId="4C5ED109" w14:textId="77777777" w:rsidR="000A3971" w:rsidRPr="000574F0" w:rsidRDefault="000A3971" w:rsidP="005639F9">
            <w:pPr>
              <w:spacing w:line="276" w:lineRule="auto"/>
              <w:rPr>
                <w:b/>
              </w:rPr>
            </w:pPr>
            <w:r w:rsidRPr="000574F0">
              <w:rPr>
                <w:b/>
                <w:bCs/>
              </w:rPr>
              <w:t>Alternativni tokovi:</w:t>
            </w:r>
          </w:p>
          <w:p w14:paraId="6C861B29" w14:textId="77777777" w:rsidR="000A3971" w:rsidRPr="000574F0" w:rsidRDefault="000A3971" w:rsidP="005639F9">
            <w:pPr>
              <w:spacing w:line="276" w:lineRule="auto"/>
            </w:pPr>
            <w:r w:rsidRPr="000574F0">
              <w:t>1a1. Odgovor za branje je prazen.</w:t>
            </w:r>
          </w:p>
          <w:p w14:paraId="6FCCEC60" w14:textId="77777777" w:rsidR="000A3971" w:rsidRPr="000574F0" w:rsidRDefault="000A3971" w:rsidP="005639F9">
            <w:pPr>
              <w:spacing w:line="276" w:lineRule="auto"/>
            </w:pPr>
            <w:r w:rsidRPr="000574F0">
              <w:t>1a2. Ustavi postopek.</w:t>
            </w:r>
          </w:p>
          <w:p w14:paraId="23952214" w14:textId="77777777" w:rsidR="000A3971" w:rsidRPr="000574F0" w:rsidRDefault="000A3971" w:rsidP="005639F9">
            <w:pPr>
              <w:spacing w:line="276" w:lineRule="auto"/>
            </w:pPr>
            <w:r w:rsidRPr="000574F0">
              <w:t>3a1. Vprašanje je prazno.</w:t>
            </w:r>
          </w:p>
          <w:p w14:paraId="2B490ED7" w14:textId="77777777" w:rsidR="000A3971" w:rsidRPr="000574F0" w:rsidRDefault="000A3971" w:rsidP="005639F9">
            <w:pPr>
              <w:spacing w:line="276" w:lineRule="auto"/>
            </w:pPr>
            <w:r w:rsidRPr="000574F0">
              <w:t>3a2. Ustavi postopek.</w:t>
            </w:r>
          </w:p>
          <w:p w14:paraId="2CCB2313" w14:textId="77777777" w:rsidR="000A3971" w:rsidRPr="000574F0" w:rsidRDefault="000A3971" w:rsidP="005639F9">
            <w:pPr>
              <w:spacing w:line="276" w:lineRule="auto"/>
            </w:pPr>
            <w:r w:rsidRPr="000574F0">
              <w:t>3a1. Sistem vrne napako kot odgovor.</w:t>
            </w:r>
          </w:p>
          <w:p w14:paraId="080D68FF" w14:textId="77777777" w:rsidR="000A3971" w:rsidRPr="000574F0" w:rsidRDefault="000A3971" w:rsidP="005639F9">
            <w:pPr>
              <w:spacing w:line="276" w:lineRule="auto"/>
            </w:pPr>
            <w:r w:rsidRPr="000574F0">
              <w:t>3a2. Poskusite ponovno prebrati odgovor.</w:t>
            </w:r>
          </w:p>
          <w:p w14:paraId="0581B0FE" w14:textId="77777777" w:rsidR="000A3971" w:rsidRPr="000574F0" w:rsidRDefault="000A3971" w:rsidP="005639F9">
            <w:pPr>
              <w:spacing w:line="276" w:lineRule="auto"/>
            </w:pPr>
            <w:r w:rsidRPr="000574F0">
              <w:t>3a3. Ponovno se uči iz učnih gradiv s področja znanja.</w:t>
            </w:r>
          </w:p>
          <w:p w14:paraId="5B6FB625" w14:textId="77777777" w:rsidR="000A3971" w:rsidRPr="000574F0" w:rsidRDefault="000A3971" w:rsidP="005639F9">
            <w:pPr>
              <w:spacing w:line="276" w:lineRule="auto"/>
            </w:pPr>
            <w:r w:rsidRPr="000574F0">
              <w:t>3a4. Ponovno primerja odgovor z vprašanjem.</w:t>
            </w:r>
          </w:p>
          <w:p w14:paraId="67AB9A48" w14:textId="77777777" w:rsidR="000A3971" w:rsidRPr="000574F0" w:rsidRDefault="000A3971" w:rsidP="005639F9">
            <w:pPr>
              <w:spacing w:line="276" w:lineRule="auto"/>
            </w:pPr>
            <w:r w:rsidRPr="000574F0">
              <w:t>3a5. Ponovno napiše odgovor na vprašanje.</w:t>
            </w:r>
          </w:p>
        </w:tc>
      </w:tr>
      <w:tr w:rsidR="000A3971" w:rsidRPr="000574F0" w14:paraId="21227AD0" w14:textId="77777777" w:rsidTr="00B039EE">
        <w:tc>
          <w:tcPr>
            <w:tcW w:w="9062" w:type="dxa"/>
            <w:gridSpan w:val="2"/>
            <w:shd w:val="clear" w:color="auto" w:fill="auto"/>
          </w:tcPr>
          <w:p w14:paraId="7493C4D6" w14:textId="77777777" w:rsidR="000A3971" w:rsidRPr="000574F0" w:rsidRDefault="000A3971" w:rsidP="005639F9">
            <w:pPr>
              <w:spacing w:line="276" w:lineRule="auto"/>
              <w:rPr>
                <w:b/>
              </w:rPr>
            </w:pPr>
            <w:r w:rsidRPr="000574F0">
              <w:rPr>
                <w:b/>
                <w:bCs/>
              </w:rPr>
              <w:t>Izjeme:</w:t>
            </w:r>
          </w:p>
          <w:p w14:paraId="63F33A41" w14:textId="77777777" w:rsidR="000A3971" w:rsidRPr="000574F0" w:rsidRDefault="000A3971" w:rsidP="005639F9">
            <w:pPr>
              <w:spacing w:line="276" w:lineRule="auto"/>
            </w:pPr>
            <w:r w:rsidRPr="000574F0">
              <w:t>2a1. Zaradi napake sistem nima dostopa do učnega gradiva.</w:t>
            </w:r>
          </w:p>
          <w:p w14:paraId="050EBAD7" w14:textId="77777777" w:rsidR="000A3971" w:rsidRPr="000574F0" w:rsidRDefault="000A3971" w:rsidP="005639F9">
            <w:pPr>
              <w:spacing w:line="276" w:lineRule="auto"/>
            </w:pPr>
            <w:r w:rsidRPr="000574F0">
              <w:t>4a1. Zaradi napake sistem ne vrne odgovora, ne glede na to, ali je bila napaka vrnjena ali ne.</w:t>
            </w:r>
          </w:p>
        </w:tc>
      </w:tr>
    </w:tbl>
    <w:p w14:paraId="02BACA9D" w14:textId="77777777" w:rsidR="009715DC" w:rsidRPr="009715DC" w:rsidRDefault="009715DC" w:rsidP="005639F9">
      <w:pPr>
        <w:spacing w:line="276" w:lineRule="auto"/>
      </w:pPr>
    </w:p>
    <w:p w14:paraId="26B97905" w14:textId="53FAF34C" w:rsidR="00F04DDD" w:rsidRPr="000574F0" w:rsidRDefault="00F04DDD" w:rsidP="005639F9">
      <w:pPr>
        <w:pStyle w:val="Naslov2"/>
        <w:spacing w:line="276" w:lineRule="auto"/>
      </w:pPr>
      <w:bookmarkStart w:id="44" w:name="_Toc175333778"/>
      <w:r>
        <w:t>Funkcionalnost</w:t>
      </w:r>
      <w:bookmarkEnd w:id="10"/>
      <w:r w:rsidR="007416A7">
        <w:t>i</w:t>
      </w:r>
      <w:bookmarkEnd w:id="44"/>
    </w:p>
    <w:p w14:paraId="34648A9C" w14:textId="77777777" w:rsidR="00F04DDD" w:rsidRPr="00D109F3" w:rsidRDefault="00F04DDD" w:rsidP="005639F9">
      <w:pPr>
        <w:spacing w:line="276" w:lineRule="auto"/>
        <w:rPr>
          <w:b/>
          <w:bCs/>
        </w:rPr>
      </w:pPr>
      <w:r w:rsidRPr="00D109F3">
        <w:rPr>
          <w:b/>
          <w:bCs/>
        </w:rPr>
        <w:t>Upravljanje domen znanja:</w:t>
      </w:r>
    </w:p>
    <w:p w14:paraId="10265BB1" w14:textId="77777777" w:rsidR="00F04DDD" w:rsidRDefault="00F04DDD" w:rsidP="005639F9">
      <w:pPr>
        <w:pStyle w:val="Odstavekseznama"/>
        <w:numPr>
          <w:ilvl w:val="0"/>
          <w:numId w:val="53"/>
        </w:numPr>
        <w:spacing w:after="160" w:line="276" w:lineRule="auto"/>
      </w:pPr>
      <w:r>
        <w:t>Enostavno dodajanje in upravljanje domen znanja</w:t>
      </w:r>
    </w:p>
    <w:p w14:paraId="2A9840B0" w14:textId="79C6B274" w:rsidR="00F04DDD" w:rsidRDefault="0057237A" w:rsidP="005639F9">
      <w:pPr>
        <w:pStyle w:val="Odstavekseznama"/>
        <w:numPr>
          <w:ilvl w:val="0"/>
          <w:numId w:val="53"/>
        </w:numPr>
        <w:spacing w:after="160" w:line="276" w:lineRule="auto"/>
      </w:pPr>
      <w:r>
        <w:t>Opredeljevanje</w:t>
      </w:r>
      <w:r w:rsidR="00F04DDD">
        <w:t xml:space="preserve"> ključn</w:t>
      </w:r>
      <w:r>
        <w:t>ih</w:t>
      </w:r>
      <w:r w:rsidR="00F04DDD">
        <w:t xml:space="preserve"> kompetenc znotraj vsake domene</w:t>
      </w:r>
    </w:p>
    <w:p w14:paraId="7FF94B97" w14:textId="77777777" w:rsidR="00723B3E" w:rsidRDefault="00F04DDD" w:rsidP="005639F9">
      <w:pPr>
        <w:keepNext/>
        <w:spacing w:line="276" w:lineRule="auto"/>
        <w:jc w:val="center"/>
      </w:pPr>
      <w:r>
        <w:rPr>
          <w:noProof/>
        </w:rPr>
        <w:lastRenderedPageBreak/>
        <w:drawing>
          <wp:inline distT="0" distB="0" distL="0" distR="0" wp14:anchorId="51DD6F62" wp14:editId="0FABEE4A">
            <wp:extent cx="5389590" cy="1844040"/>
            <wp:effectExtent l="0" t="0" r="1905" b="3810"/>
            <wp:docPr id="264999957" name="Slika 78821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882165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880" cy="1857825"/>
                    </a:xfrm>
                    <a:prstGeom prst="rect">
                      <a:avLst/>
                    </a:prstGeom>
                  </pic:spPr>
                </pic:pic>
              </a:graphicData>
            </a:graphic>
          </wp:inline>
        </w:drawing>
      </w:r>
    </w:p>
    <w:p w14:paraId="19732E15" w14:textId="7A7A1E7E" w:rsidR="00D9392B" w:rsidRDefault="00723B3E" w:rsidP="005639F9">
      <w:pPr>
        <w:pStyle w:val="Napis"/>
        <w:spacing w:line="276" w:lineRule="auto"/>
        <w:jc w:val="center"/>
      </w:pPr>
      <w:bookmarkStart w:id="45" w:name="_Toc175333814"/>
      <w:r>
        <w:t xml:space="preserve">Slika </w:t>
      </w:r>
      <w:r>
        <w:fldChar w:fldCharType="begin"/>
      </w:r>
      <w:r>
        <w:instrText xml:space="preserve"> SEQ Slika \* ARABIC </w:instrText>
      </w:r>
      <w:r>
        <w:fldChar w:fldCharType="separate"/>
      </w:r>
      <w:r>
        <w:rPr>
          <w:noProof/>
        </w:rPr>
        <w:t>2</w:t>
      </w:r>
      <w:r>
        <w:fldChar w:fldCharType="end"/>
      </w:r>
      <w:r>
        <w:t xml:space="preserve"> - Prikaz začetka strani domene znanja</w:t>
      </w:r>
      <w:bookmarkEnd w:id="45"/>
    </w:p>
    <w:p w14:paraId="585DD946" w14:textId="77777777" w:rsidR="00D9392B" w:rsidRDefault="00F04DDD" w:rsidP="005639F9">
      <w:pPr>
        <w:keepNext/>
        <w:spacing w:line="276" w:lineRule="auto"/>
        <w:jc w:val="center"/>
      </w:pPr>
      <w:r>
        <w:rPr>
          <w:noProof/>
        </w:rPr>
        <w:drawing>
          <wp:inline distT="0" distB="0" distL="0" distR="0" wp14:anchorId="2062C8C6" wp14:editId="08BD0C34">
            <wp:extent cx="1454586" cy="2405796"/>
            <wp:effectExtent l="0" t="0" r="0" b="0"/>
            <wp:docPr id="620904339" name="Slika 62090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20904339"/>
                    <pic:cNvPicPr/>
                  </pic:nvPicPr>
                  <pic:blipFill>
                    <a:blip r:embed="rId17">
                      <a:extLst>
                        <a:ext uri="{28A0092B-C50C-407E-A947-70E740481C1C}">
                          <a14:useLocalDpi xmlns:a14="http://schemas.microsoft.com/office/drawing/2010/main" val="0"/>
                        </a:ext>
                      </a:extLst>
                    </a:blip>
                    <a:srcRect t="27008"/>
                    <a:stretch>
                      <a:fillRect/>
                    </a:stretch>
                  </pic:blipFill>
                  <pic:spPr>
                    <a:xfrm>
                      <a:off x="0" y="0"/>
                      <a:ext cx="1454586" cy="2405796"/>
                    </a:xfrm>
                    <a:prstGeom prst="rect">
                      <a:avLst/>
                    </a:prstGeom>
                  </pic:spPr>
                </pic:pic>
              </a:graphicData>
            </a:graphic>
          </wp:inline>
        </w:drawing>
      </w:r>
    </w:p>
    <w:p w14:paraId="5EE4EFED" w14:textId="01AFAFC4" w:rsidR="00F04DDD" w:rsidRDefault="00D9392B" w:rsidP="005639F9">
      <w:pPr>
        <w:pStyle w:val="Napis"/>
        <w:spacing w:line="276" w:lineRule="auto"/>
        <w:jc w:val="center"/>
      </w:pPr>
      <w:bookmarkStart w:id="46" w:name="_Toc175333815"/>
      <w:r>
        <w:t xml:space="preserve">Slika </w:t>
      </w:r>
      <w:r>
        <w:fldChar w:fldCharType="begin"/>
      </w:r>
      <w:r>
        <w:instrText xml:space="preserve"> SEQ Slika \* ARABIC </w:instrText>
      </w:r>
      <w:r>
        <w:fldChar w:fldCharType="separate"/>
      </w:r>
      <w:r w:rsidR="00723B3E">
        <w:rPr>
          <w:noProof/>
        </w:rPr>
        <w:t>3</w:t>
      </w:r>
      <w:r>
        <w:fldChar w:fldCharType="end"/>
      </w:r>
      <w:r>
        <w:t xml:space="preserve"> - Dodajanje nove domene znanja</w:t>
      </w:r>
      <w:bookmarkEnd w:id="46"/>
    </w:p>
    <w:p w14:paraId="0FD54997" w14:textId="77777777" w:rsidR="00F04DDD" w:rsidRPr="00D109F3" w:rsidRDefault="00F04DDD" w:rsidP="005639F9">
      <w:pPr>
        <w:spacing w:line="276" w:lineRule="auto"/>
        <w:rPr>
          <w:b/>
          <w:bCs/>
        </w:rPr>
      </w:pPr>
      <w:r w:rsidRPr="00D109F3">
        <w:rPr>
          <w:b/>
          <w:bCs/>
        </w:rPr>
        <w:t>Upravljanje vprašanj</w:t>
      </w:r>
    </w:p>
    <w:p w14:paraId="0474EE51" w14:textId="77777777" w:rsidR="00F04DDD" w:rsidRDefault="00F04DDD" w:rsidP="005639F9">
      <w:pPr>
        <w:pStyle w:val="Odstavekseznama"/>
        <w:numPr>
          <w:ilvl w:val="0"/>
          <w:numId w:val="65"/>
        </w:numPr>
        <w:spacing w:after="160" w:line="276" w:lineRule="auto"/>
      </w:pPr>
      <w:r>
        <w:t>Uporabniku prijazen vmesnik za ustvarjanje in brisanje vprašanj znotraj domene</w:t>
      </w:r>
    </w:p>
    <w:p w14:paraId="14E73F58" w14:textId="77777777" w:rsidR="00F04DDD" w:rsidRDefault="00F04DDD" w:rsidP="005639F9">
      <w:pPr>
        <w:pStyle w:val="Odstavekseznama"/>
        <w:numPr>
          <w:ilvl w:val="0"/>
          <w:numId w:val="65"/>
        </w:numPr>
        <w:spacing w:after="160" w:line="276" w:lineRule="auto"/>
      </w:pPr>
      <w:r>
        <w:t>Možnost vključitve pravilnih in nepravilnih odgovorov za vsako vprašanje</w:t>
      </w:r>
    </w:p>
    <w:p w14:paraId="0675C300" w14:textId="77777777" w:rsidR="00F04DDD" w:rsidRDefault="00F04DDD" w:rsidP="005639F9">
      <w:pPr>
        <w:pStyle w:val="Odstavekseznama"/>
        <w:numPr>
          <w:ilvl w:val="0"/>
          <w:numId w:val="65"/>
        </w:numPr>
        <w:spacing w:after="160" w:line="276" w:lineRule="auto"/>
      </w:pPr>
      <w:r>
        <w:t>Povezovanje vprašanj s teoretičnim znanjem ali ustreznimi učnimi viri</w:t>
      </w:r>
    </w:p>
    <w:p w14:paraId="110C7B5E" w14:textId="77777777" w:rsidR="00791800" w:rsidRDefault="00F04DDD" w:rsidP="005639F9">
      <w:pPr>
        <w:keepNext/>
        <w:spacing w:line="276" w:lineRule="auto"/>
        <w:jc w:val="center"/>
      </w:pPr>
      <w:r>
        <w:rPr>
          <w:noProof/>
        </w:rPr>
        <w:drawing>
          <wp:inline distT="0" distB="0" distL="0" distR="0" wp14:anchorId="5789EA2D" wp14:editId="60E99E88">
            <wp:extent cx="3827830" cy="2467526"/>
            <wp:effectExtent l="0" t="0" r="0" b="0"/>
            <wp:docPr id="1649783213" name="Slika 164978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7830" cy="2467526"/>
                    </a:xfrm>
                    <a:prstGeom prst="rect">
                      <a:avLst/>
                    </a:prstGeom>
                  </pic:spPr>
                </pic:pic>
              </a:graphicData>
            </a:graphic>
          </wp:inline>
        </w:drawing>
      </w:r>
    </w:p>
    <w:p w14:paraId="6EC69B08" w14:textId="0FBEB55E" w:rsidR="00F04DDD" w:rsidRDefault="00791800" w:rsidP="005639F9">
      <w:pPr>
        <w:pStyle w:val="Napis"/>
        <w:spacing w:line="276" w:lineRule="auto"/>
        <w:jc w:val="center"/>
      </w:pPr>
      <w:bookmarkStart w:id="47" w:name="_Toc175333816"/>
      <w:r>
        <w:t xml:space="preserve">Slika </w:t>
      </w:r>
      <w:r>
        <w:fldChar w:fldCharType="begin"/>
      </w:r>
      <w:r>
        <w:instrText xml:space="preserve"> SEQ Slika \* ARABIC </w:instrText>
      </w:r>
      <w:r>
        <w:fldChar w:fldCharType="separate"/>
      </w:r>
      <w:r w:rsidR="00723B3E">
        <w:rPr>
          <w:noProof/>
        </w:rPr>
        <w:t>4</w:t>
      </w:r>
      <w:r>
        <w:fldChar w:fldCharType="end"/>
      </w:r>
      <w:r>
        <w:t xml:space="preserve"> - Dodajanje kviza</w:t>
      </w:r>
      <w:bookmarkEnd w:id="47"/>
    </w:p>
    <w:p w14:paraId="54367F69" w14:textId="77777777" w:rsidR="00F04DDD" w:rsidRPr="00D109F3" w:rsidRDefault="00F04DDD" w:rsidP="005639F9">
      <w:pPr>
        <w:spacing w:line="276" w:lineRule="auto"/>
        <w:rPr>
          <w:b/>
          <w:bCs/>
        </w:rPr>
      </w:pPr>
      <w:r w:rsidRPr="00D109F3">
        <w:rPr>
          <w:b/>
          <w:bCs/>
        </w:rPr>
        <w:lastRenderedPageBreak/>
        <w:t>Vključitev umetne inteligence</w:t>
      </w:r>
    </w:p>
    <w:p w14:paraId="49C2C293" w14:textId="77777777" w:rsidR="00F04DDD" w:rsidRDefault="00F04DDD" w:rsidP="005639F9">
      <w:pPr>
        <w:pStyle w:val="Odstavekseznama"/>
        <w:numPr>
          <w:ilvl w:val="0"/>
          <w:numId w:val="64"/>
        </w:numPr>
        <w:spacing w:after="160" w:line="276" w:lineRule="auto"/>
      </w:pPr>
      <w:r>
        <w:t>Ustvarjanje odgovorov na vprašanja uporabnikov s pomočjo umetne inteligence</w:t>
      </w:r>
    </w:p>
    <w:p w14:paraId="4FAF5CAA" w14:textId="74DA52A2" w:rsidR="00F04DDD" w:rsidRDefault="00F04DDD" w:rsidP="005639F9">
      <w:pPr>
        <w:pStyle w:val="Odstavekseznama"/>
        <w:numPr>
          <w:ilvl w:val="0"/>
          <w:numId w:val="64"/>
        </w:numPr>
        <w:spacing w:after="160" w:line="276" w:lineRule="auto"/>
      </w:pPr>
      <w:r>
        <w:t xml:space="preserve">Možnost uporabe specializiranih modelov AI, ki razumejo in poznajo </w:t>
      </w:r>
      <w:r w:rsidR="002B77EA">
        <w:t>domeno</w:t>
      </w:r>
      <w:r>
        <w:t xml:space="preserve"> znanja</w:t>
      </w:r>
    </w:p>
    <w:p w14:paraId="1582C8BE" w14:textId="06701D9C" w:rsidR="00F04DDD" w:rsidRDefault="00F04DDD" w:rsidP="005639F9">
      <w:pPr>
        <w:pStyle w:val="Odstavekseznama"/>
        <w:numPr>
          <w:ilvl w:val="0"/>
          <w:numId w:val="64"/>
        </w:numPr>
        <w:spacing w:after="160" w:line="276" w:lineRule="auto"/>
      </w:pPr>
      <w:r>
        <w:t>Analiz</w:t>
      </w:r>
      <w:r w:rsidR="005978AE">
        <w:t>iranje</w:t>
      </w:r>
      <w:r>
        <w:t xml:space="preserve"> odgovorov in pravilnosti kvizov</w:t>
      </w:r>
    </w:p>
    <w:p w14:paraId="1FCB678C" w14:textId="77777777" w:rsidR="00FE2911" w:rsidRDefault="00F04DDD" w:rsidP="005639F9">
      <w:pPr>
        <w:keepNext/>
        <w:spacing w:line="276" w:lineRule="auto"/>
        <w:jc w:val="center"/>
      </w:pPr>
      <w:r>
        <w:rPr>
          <w:noProof/>
        </w:rPr>
        <w:drawing>
          <wp:inline distT="0" distB="0" distL="0" distR="0" wp14:anchorId="7D73AD9B" wp14:editId="71AA9E81">
            <wp:extent cx="5762625" cy="657225"/>
            <wp:effectExtent l="0" t="0" r="0" b="0"/>
            <wp:docPr id="1803551438" name="Slika 197444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9744484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657225"/>
                    </a:xfrm>
                    <a:prstGeom prst="rect">
                      <a:avLst/>
                    </a:prstGeom>
                  </pic:spPr>
                </pic:pic>
              </a:graphicData>
            </a:graphic>
          </wp:inline>
        </w:drawing>
      </w:r>
    </w:p>
    <w:p w14:paraId="555BD27A" w14:textId="0E76960A" w:rsidR="00F04DDD" w:rsidRDefault="00FE2911" w:rsidP="005639F9">
      <w:pPr>
        <w:pStyle w:val="Napis"/>
        <w:spacing w:line="276" w:lineRule="auto"/>
        <w:jc w:val="center"/>
      </w:pPr>
      <w:bookmarkStart w:id="48" w:name="_Toc175333817"/>
      <w:r>
        <w:t xml:space="preserve">Slika </w:t>
      </w:r>
      <w:r>
        <w:fldChar w:fldCharType="begin"/>
      </w:r>
      <w:r>
        <w:instrText xml:space="preserve"> SEQ Slika \* ARABIC </w:instrText>
      </w:r>
      <w:r>
        <w:fldChar w:fldCharType="separate"/>
      </w:r>
      <w:r w:rsidR="00723B3E">
        <w:rPr>
          <w:noProof/>
        </w:rPr>
        <w:t>5</w:t>
      </w:r>
      <w:r>
        <w:fldChar w:fldCharType="end"/>
      </w:r>
      <w:r>
        <w:t xml:space="preserve"> - Gumb za posodobitev učnega modela domene znanja</w:t>
      </w:r>
      <w:bookmarkEnd w:id="48"/>
    </w:p>
    <w:p w14:paraId="1A46F10C" w14:textId="77777777" w:rsidR="00FE2911" w:rsidRDefault="00F04DDD" w:rsidP="005639F9">
      <w:pPr>
        <w:keepNext/>
        <w:spacing w:line="276" w:lineRule="auto"/>
        <w:jc w:val="center"/>
      </w:pPr>
      <w:r>
        <w:rPr>
          <w:noProof/>
        </w:rPr>
        <w:drawing>
          <wp:inline distT="0" distB="0" distL="0" distR="0" wp14:anchorId="500CEA5F" wp14:editId="75FB3B31">
            <wp:extent cx="1896463" cy="1805940"/>
            <wp:effectExtent l="0" t="0" r="8890" b="3810"/>
            <wp:docPr id="1459933963" name="Slika 14599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59933963"/>
                    <pic:cNvPicPr/>
                  </pic:nvPicPr>
                  <pic:blipFill>
                    <a:blip r:embed="rId20">
                      <a:extLst>
                        <a:ext uri="{28A0092B-C50C-407E-A947-70E740481C1C}">
                          <a14:useLocalDpi xmlns:a14="http://schemas.microsoft.com/office/drawing/2010/main" val="0"/>
                        </a:ext>
                      </a:extLst>
                    </a:blip>
                    <a:stretch>
                      <a:fillRect/>
                    </a:stretch>
                  </pic:blipFill>
                  <pic:spPr>
                    <a:xfrm>
                      <a:off x="0" y="0"/>
                      <a:ext cx="1901871" cy="1811090"/>
                    </a:xfrm>
                    <a:prstGeom prst="rect">
                      <a:avLst/>
                    </a:prstGeom>
                  </pic:spPr>
                </pic:pic>
              </a:graphicData>
            </a:graphic>
          </wp:inline>
        </w:drawing>
      </w:r>
    </w:p>
    <w:p w14:paraId="3EA667AA" w14:textId="774CF61F" w:rsidR="00F04DDD" w:rsidRDefault="00FE2911" w:rsidP="005639F9">
      <w:pPr>
        <w:pStyle w:val="Napis"/>
        <w:spacing w:line="276" w:lineRule="auto"/>
        <w:jc w:val="center"/>
      </w:pPr>
      <w:bookmarkStart w:id="49" w:name="_Toc175333818"/>
      <w:r>
        <w:t xml:space="preserve">Slika </w:t>
      </w:r>
      <w:r>
        <w:fldChar w:fldCharType="begin"/>
      </w:r>
      <w:r>
        <w:instrText xml:space="preserve"> SEQ Slika \* ARABIC </w:instrText>
      </w:r>
      <w:r>
        <w:fldChar w:fldCharType="separate"/>
      </w:r>
      <w:r w:rsidR="00723B3E">
        <w:rPr>
          <w:noProof/>
        </w:rPr>
        <w:t>6</w:t>
      </w:r>
      <w:r>
        <w:fldChar w:fldCharType="end"/>
      </w:r>
      <w:r>
        <w:t xml:space="preserve"> - Okno za postavljanje vprašanj umetni inteligenci</w:t>
      </w:r>
      <w:bookmarkEnd w:id="49"/>
    </w:p>
    <w:p w14:paraId="10E3BA54" w14:textId="77777777" w:rsidR="00F04DDD" w:rsidRPr="00D109F3" w:rsidRDefault="00F04DDD" w:rsidP="005639F9">
      <w:pPr>
        <w:spacing w:line="276" w:lineRule="auto"/>
        <w:rPr>
          <w:b/>
          <w:bCs/>
        </w:rPr>
      </w:pPr>
      <w:r w:rsidRPr="00D109F3">
        <w:rPr>
          <w:b/>
          <w:bCs/>
        </w:rPr>
        <w:t xml:space="preserve"> Učno gradivo</w:t>
      </w:r>
    </w:p>
    <w:p w14:paraId="0B6FECA1" w14:textId="77777777" w:rsidR="00F04DDD" w:rsidRDefault="00F04DDD" w:rsidP="005639F9">
      <w:pPr>
        <w:pStyle w:val="Odstavekseznama"/>
        <w:numPr>
          <w:ilvl w:val="0"/>
          <w:numId w:val="63"/>
        </w:numPr>
        <w:spacing w:after="160" w:line="276" w:lineRule="auto"/>
      </w:pPr>
      <w:r>
        <w:t>Povezovanje ali nalaganje učnega gradiva, kot so članki, videoposnetki, e-knjige ali spletni viri, pomembni za razširjanje znanja.</w:t>
      </w:r>
    </w:p>
    <w:p w14:paraId="5FD5943C" w14:textId="1986818F" w:rsidR="00F04DDD" w:rsidRDefault="00D0591E" w:rsidP="005639F9">
      <w:pPr>
        <w:pStyle w:val="Odstavekseznama"/>
        <w:numPr>
          <w:ilvl w:val="0"/>
          <w:numId w:val="63"/>
        </w:numPr>
        <w:spacing w:after="160" w:line="276" w:lineRule="auto"/>
      </w:pPr>
      <w:r>
        <w:t>O</w:t>
      </w:r>
      <w:r w:rsidR="00F04DDD">
        <w:t>rganiz</w:t>
      </w:r>
      <w:r>
        <w:t>iranje učnega gradiva</w:t>
      </w:r>
      <w:r w:rsidR="00F04DDD">
        <w:t xml:space="preserve"> po domenah in specifičnih kompetencah.</w:t>
      </w:r>
    </w:p>
    <w:p w14:paraId="3AD06AA6" w14:textId="77777777" w:rsidR="00C867AE" w:rsidRDefault="00F04DDD" w:rsidP="005639F9">
      <w:pPr>
        <w:keepNext/>
        <w:spacing w:line="276" w:lineRule="auto"/>
        <w:jc w:val="center"/>
      </w:pPr>
      <w:r>
        <w:rPr>
          <w:noProof/>
        </w:rPr>
        <w:drawing>
          <wp:inline distT="0" distB="0" distL="0" distR="0" wp14:anchorId="74EC85E7" wp14:editId="5FA1208F">
            <wp:extent cx="5601272" cy="1851660"/>
            <wp:effectExtent l="0" t="0" r="0" b="0"/>
            <wp:docPr id="1072700850" name="Slika 107270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771" cy="1856123"/>
                    </a:xfrm>
                    <a:prstGeom prst="rect">
                      <a:avLst/>
                    </a:prstGeom>
                  </pic:spPr>
                </pic:pic>
              </a:graphicData>
            </a:graphic>
          </wp:inline>
        </w:drawing>
      </w:r>
    </w:p>
    <w:p w14:paraId="1FA4A108" w14:textId="1C9ABEF7" w:rsidR="00F04DDD" w:rsidRDefault="00C867AE" w:rsidP="005639F9">
      <w:pPr>
        <w:pStyle w:val="Napis"/>
        <w:spacing w:line="276" w:lineRule="auto"/>
        <w:jc w:val="center"/>
      </w:pPr>
      <w:bookmarkStart w:id="50" w:name="_Toc175333819"/>
      <w:r>
        <w:t xml:space="preserve">Slika </w:t>
      </w:r>
      <w:r>
        <w:fldChar w:fldCharType="begin"/>
      </w:r>
      <w:r>
        <w:instrText xml:space="preserve"> SEQ Slika \* ARABIC </w:instrText>
      </w:r>
      <w:r>
        <w:fldChar w:fldCharType="separate"/>
      </w:r>
      <w:r w:rsidR="00723B3E">
        <w:rPr>
          <w:noProof/>
        </w:rPr>
        <w:t>7</w:t>
      </w:r>
      <w:r>
        <w:fldChar w:fldCharType="end"/>
      </w:r>
      <w:r>
        <w:t xml:space="preserve"> - Dodajanje učnih gradiv</w:t>
      </w:r>
      <w:bookmarkEnd w:id="50"/>
    </w:p>
    <w:p w14:paraId="09C28494" w14:textId="77777777" w:rsidR="00F04DDD" w:rsidRPr="00D109F3" w:rsidRDefault="00F04DDD" w:rsidP="005639F9">
      <w:pPr>
        <w:spacing w:line="276" w:lineRule="auto"/>
        <w:rPr>
          <w:b/>
          <w:bCs/>
        </w:rPr>
      </w:pPr>
      <w:r w:rsidRPr="00D109F3">
        <w:rPr>
          <w:b/>
          <w:bCs/>
        </w:rPr>
        <w:t xml:space="preserve">Ustvarjanje matrike </w:t>
      </w:r>
      <w:r w:rsidRPr="3995742B">
        <w:rPr>
          <w:b/>
          <w:bCs/>
        </w:rPr>
        <w:t>znanja</w:t>
      </w:r>
    </w:p>
    <w:p w14:paraId="0664DEFC" w14:textId="77777777" w:rsidR="00F04DDD" w:rsidRDefault="00F04DDD" w:rsidP="005639F9">
      <w:pPr>
        <w:pStyle w:val="Odstavekseznama"/>
        <w:numPr>
          <w:ilvl w:val="0"/>
          <w:numId w:val="62"/>
        </w:numPr>
        <w:spacing w:after="160" w:line="276" w:lineRule="auto"/>
      </w:pPr>
      <w:r>
        <w:t>Spremljanje napredka zaposlenih in primerjava ravni znanja.</w:t>
      </w:r>
    </w:p>
    <w:p w14:paraId="66CB2C62" w14:textId="02360C13" w:rsidR="00F04DDD" w:rsidRDefault="00F04DDD" w:rsidP="005639F9">
      <w:pPr>
        <w:pStyle w:val="Odstavekseznama"/>
        <w:numPr>
          <w:ilvl w:val="0"/>
          <w:numId w:val="62"/>
        </w:numPr>
        <w:spacing w:after="160" w:line="276" w:lineRule="auto"/>
      </w:pPr>
      <w:r>
        <w:t xml:space="preserve">Samodejno </w:t>
      </w:r>
      <w:r w:rsidR="005D179E">
        <w:t>ustvarjanje</w:t>
      </w:r>
      <w:r>
        <w:t xml:space="preserve"> in </w:t>
      </w:r>
      <w:r w:rsidR="005D179E">
        <w:t>posodabljanje</w:t>
      </w:r>
      <w:r>
        <w:t xml:space="preserve"> matrik</w:t>
      </w:r>
      <w:r w:rsidR="005D179E">
        <w:t>e</w:t>
      </w:r>
      <w:r>
        <w:t xml:space="preserve"> znanj</w:t>
      </w:r>
      <w:r w:rsidR="005D179E">
        <w:t>a</w:t>
      </w:r>
      <w:r>
        <w:t xml:space="preserve"> na podlagi napredka zaposlenega.</w:t>
      </w:r>
    </w:p>
    <w:p w14:paraId="7EA30F67" w14:textId="77777777" w:rsidR="00A363EA" w:rsidRDefault="00F04DDD" w:rsidP="005639F9">
      <w:pPr>
        <w:keepNext/>
        <w:spacing w:line="276" w:lineRule="auto"/>
        <w:jc w:val="center"/>
      </w:pPr>
      <w:r>
        <w:rPr>
          <w:noProof/>
        </w:rPr>
        <w:lastRenderedPageBreak/>
        <w:drawing>
          <wp:inline distT="0" distB="0" distL="0" distR="0" wp14:anchorId="33DCA841" wp14:editId="5DB8E9CF">
            <wp:extent cx="5720287" cy="2316480"/>
            <wp:effectExtent l="0" t="0" r="0" b="7620"/>
            <wp:docPr id="956551105" name="Slika 95655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3350" cy="2317720"/>
                    </a:xfrm>
                    <a:prstGeom prst="rect">
                      <a:avLst/>
                    </a:prstGeom>
                  </pic:spPr>
                </pic:pic>
              </a:graphicData>
            </a:graphic>
          </wp:inline>
        </w:drawing>
      </w:r>
    </w:p>
    <w:p w14:paraId="1B728658" w14:textId="17D6D5AD" w:rsidR="00F04DDD" w:rsidRDefault="00A363EA" w:rsidP="005639F9">
      <w:pPr>
        <w:pStyle w:val="Napis"/>
        <w:spacing w:line="276" w:lineRule="auto"/>
        <w:jc w:val="center"/>
      </w:pPr>
      <w:bookmarkStart w:id="51" w:name="_Toc175333820"/>
      <w:r>
        <w:t xml:space="preserve">Slika </w:t>
      </w:r>
      <w:r>
        <w:fldChar w:fldCharType="begin"/>
      </w:r>
      <w:r>
        <w:instrText xml:space="preserve"> SEQ Slika \* ARABIC </w:instrText>
      </w:r>
      <w:r>
        <w:fldChar w:fldCharType="separate"/>
      </w:r>
      <w:r w:rsidR="00723B3E">
        <w:rPr>
          <w:noProof/>
        </w:rPr>
        <w:t>8</w:t>
      </w:r>
      <w:r>
        <w:fldChar w:fldCharType="end"/>
      </w:r>
      <w:r>
        <w:t xml:space="preserve"> - Matrika znanja, ki primerja rezultate zaposlenih po domenah znanja</w:t>
      </w:r>
      <w:bookmarkEnd w:id="51"/>
    </w:p>
    <w:p w14:paraId="1398902C" w14:textId="77777777" w:rsidR="00F04DDD" w:rsidRPr="00D109F3" w:rsidRDefault="00F04DDD" w:rsidP="005639F9">
      <w:pPr>
        <w:pStyle w:val="Naslov2"/>
        <w:spacing w:line="276" w:lineRule="auto"/>
        <w:rPr>
          <w:b w:val="0"/>
          <w:bCs w:val="0"/>
        </w:rPr>
      </w:pPr>
      <w:bookmarkStart w:id="52" w:name="_Toc2085277791"/>
      <w:bookmarkStart w:id="53" w:name="_Toc175333779"/>
      <w:r>
        <w:t>Odzivnost in dostopnost</w:t>
      </w:r>
      <w:bookmarkEnd w:id="52"/>
      <w:bookmarkEnd w:id="53"/>
    </w:p>
    <w:p w14:paraId="5EDFB648" w14:textId="77777777" w:rsidR="00F04DDD" w:rsidRDefault="00F04DDD" w:rsidP="005639F9">
      <w:pPr>
        <w:pStyle w:val="Odstavekseznama"/>
        <w:numPr>
          <w:ilvl w:val="0"/>
          <w:numId w:val="59"/>
        </w:numPr>
        <w:spacing w:after="160" w:line="276" w:lineRule="auto"/>
      </w:pPr>
      <w:r>
        <w:t>Intuitiven in uporabniku prijazen vmesnik za enostavno navigacijo in uporabo</w:t>
      </w:r>
    </w:p>
    <w:p w14:paraId="4760E13E" w14:textId="77777777" w:rsidR="00F04DDD" w:rsidRDefault="00F04DDD" w:rsidP="005639F9">
      <w:pPr>
        <w:pStyle w:val="Odstavekseznama"/>
        <w:numPr>
          <w:ilvl w:val="0"/>
          <w:numId w:val="59"/>
        </w:numPr>
        <w:spacing w:after="160" w:line="276" w:lineRule="auto"/>
      </w:pPr>
      <w:r>
        <w:t>Dostopen na različnih napravah (računalnikih, tabličnih računalnikih in pametnih telefonih) s prilagodljivostjo različnim velikostim zaslona</w:t>
      </w:r>
    </w:p>
    <w:p w14:paraId="6AADCF61" w14:textId="77777777" w:rsidR="00F04DDD" w:rsidRPr="009B2008" w:rsidRDefault="00F04DDD" w:rsidP="005639F9">
      <w:pPr>
        <w:pStyle w:val="Naslov2"/>
        <w:spacing w:line="276" w:lineRule="auto"/>
        <w:rPr>
          <w:b w:val="0"/>
          <w:bCs w:val="0"/>
        </w:rPr>
      </w:pPr>
      <w:bookmarkStart w:id="54" w:name="_Toc1410537198"/>
      <w:bookmarkStart w:id="55" w:name="_Toc175333780"/>
      <w:r>
        <w:t>Vloge in funkcije</w:t>
      </w:r>
      <w:bookmarkEnd w:id="54"/>
      <w:bookmarkEnd w:id="55"/>
    </w:p>
    <w:p w14:paraId="28F99D7F" w14:textId="77777777" w:rsidR="00F04DDD" w:rsidRDefault="00F04DDD" w:rsidP="005639F9">
      <w:pPr>
        <w:pStyle w:val="Odstavekseznama"/>
        <w:numPr>
          <w:ilvl w:val="0"/>
          <w:numId w:val="66"/>
        </w:numPr>
        <w:spacing w:after="160" w:line="276" w:lineRule="auto"/>
      </w:pPr>
      <w:r w:rsidRPr="009B2008">
        <w:rPr>
          <w:b/>
          <w:bCs/>
        </w:rPr>
        <w:t>Administrator</w:t>
      </w:r>
      <w:r w:rsidRPr="3995742B">
        <w:rPr>
          <w:b/>
          <w:bCs/>
        </w:rPr>
        <w:t xml:space="preserve"> (ang. </w:t>
      </w:r>
      <w:proofErr w:type="spellStart"/>
      <w:r w:rsidRPr="3995742B">
        <w:rPr>
          <w:b/>
          <w:bCs/>
        </w:rPr>
        <w:t>Admin</w:t>
      </w:r>
      <w:proofErr w:type="spellEnd"/>
      <w:r w:rsidRPr="3995742B">
        <w:rPr>
          <w:b/>
          <w:bCs/>
        </w:rPr>
        <w:t>)</w:t>
      </w:r>
      <w:r>
        <w:t>:</w:t>
      </w:r>
      <w:r w:rsidRPr="009B2008">
        <w:t xml:space="preserve"> Lahko registrira podjetje, dodaja uporabnike in dodeljuje vloge</w:t>
      </w:r>
      <w:r>
        <w:t xml:space="preserve"> uporabnikom</w:t>
      </w:r>
      <w:r w:rsidRPr="009B2008">
        <w:t>.</w:t>
      </w:r>
    </w:p>
    <w:p w14:paraId="5692C132" w14:textId="77777777" w:rsidR="00793110" w:rsidRDefault="00F04DDD" w:rsidP="005639F9">
      <w:pPr>
        <w:keepNext/>
        <w:spacing w:line="276" w:lineRule="auto"/>
        <w:jc w:val="center"/>
      </w:pPr>
      <w:r>
        <w:rPr>
          <w:noProof/>
        </w:rPr>
        <w:drawing>
          <wp:inline distT="0" distB="0" distL="0" distR="0" wp14:anchorId="42AC31D7" wp14:editId="4360C1FA">
            <wp:extent cx="2856115" cy="2240280"/>
            <wp:effectExtent l="0" t="0" r="1905" b="7620"/>
            <wp:docPr id="325826173" name="Slika 32582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59429" cy="2242879"/>
                    </a:xfrm>
                    <a:prstGeom prst="rect">
                      <a:avLst/>
                    </a:prstGeom>
                  </pic:spPr>
                </pic:pic>
              </a:graphicData>
            </a:graphic>
          </wp:inline>
        </w:drawing>
      </w:r>
    </w:p>
    <w:p w14:paraId="0B1BE223" w14:textId="735BC7AD" w:rsidR="00F04DDD" w:rsidRDefault="00793110" w:rsidP="005639F9">
      <w:pPr>
        <w:pStyle w:val="Napis"/>
        <w:spacing w:line="276" w:lineRule="auto"/>
        <w:jc w:val="center"/>
      </w:pPr>
      <w:bookmarkStart w:id="56" w:name="_Toc175333821"/>
      <w:r>
        <w:t xml:space="preserve">Slika </w:t>
      </w:r>
      <w:r>
        <w:fldChar w:fldCharType="begin"/>
      </w:r>
      <w:r>
        <w:instrText xml:space="preserve"> SEQ Slika \* ARABIC </w:instrText>
      </w:r>
      <w:r>
        <w:fldChar w:fldCharType="separate"/>
      </w:r>
      <w:r w:rsidR="00723B3E">
        <w:rPr>
          <w:noProof/>
        </w:rPr>
        <w:t>9</w:t>
      </w:r>
      <w:r>
        <w:fldChar w:fldCharType="end"/>
      </w:r>
      <w:r>
        <w:t xml:space="preserve"> - Dodajanje uporabnika</w:t>
      </w:r>
      <w:bookmarkEnd w:id="56"/>
    </w:p>
    <w:p w14:paraId="47BF19C1" w14:textId="477366AA" w:rsidR="00F04DDD" w:rsidRDefault="00F04DDD" w:rsidP="005639F9">
      <w:pPr>
        <w:pStyle w:val="Odstavekseznama"/>
        <w:numPr>
          <w:ilvl w:val="0"/>
          <w:numId w:val="66"/>
        </w:numPr>
        <w:spacing w:after="160" w:line="276" w:lineRule="auto"/>
      </w:pPr>
      <w:r w:rsidRPr="009B2008">
        <w:rPr>
          <w:b/>
          <w:bCs/>
        </w:rPr>
        <w:t>Upravitelj</w:t>
      </w:r>
      <w:r w:rsidRPr="3995742B">
        <w:rPr>
          <w:b/>
          <w:bCs/>
        </w:rPr>
        <w:t xml:space="preserve"> (ang. Manager)</w:t>
      </w:r>
      <w:r>
        <w:t>:</w:t>
      </w:r>
      <w:r w:rsidRPr="009B2008">
        <w:t xml:space="preserve"> </w:t>
      </w:r>
      <w:r w:rsidR="00576029">
        <w:t>L</w:t>
      </w:r>
      <w:r w:rsidRPr="009B2008">
        <w:t>ahko upravlja z uporabniki</w:t>
      </w:r>
      <w:r>
        <w:t>, upravlja</w:t>
      </w:r>
      <w:r w:rsidRPr="009B2008">
        <w:t xml:space="preserve"> domene znanja, dodeljuje uporabnike domenam</w:t>
      </w:r>
      <w:r w:rsidR="00695BDD">
        <w:t xml:space="preserve"> znanja</w:t>
      </w:r>
      <w:r w:rsidRPr="009B2008">
        <w:t>, nalaga učno gradivo, ustvarja kvize, posodablja učni model in spremlja napredek uporabnikov.</w:t>
      </w:r>
    </w:p>
    <w:p w14:paraId="68C2B45A" w14:textId="77777777" w:rsidR="004C4A21" w:rsidRDefault="00F04DDD" w:rsidP="005639F9">
      <w:pPr>
        <w:keepNext/>
        <w:spacing w:line="276" w:lineRule="auto"/>
        <w:jc w:val="center"/>
      </w:pPr>
      <w:r>
        <w:rPr>
          <w:noProof/>
        </w:rPr>
        <w:lastRenderedPageBreak/>
        <w:drawing>
          <wp:inline distT="0" distB="0" distL="0" distR="0" wp14:anchorId="35FC7E7D" wp14:editId="776E4E25">
            <wp:extent cx="5684298" cy="1935480"/>
            <wp:effectExtent l="0" t="0" r="0" b="7620"/>
            <wp:docPr id="860713385" name="Slika 86071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7746" cy="1936654"/>
                    </a:xfrm>
                    <a:prstGeom prst="rect">
                      <a:avLst/>
                    </a:prstGeom>
                  </pic:spPr>
                </pic:pic>
              </a:graphicData>
            </a:graphic>
          </wp:inline>
        </w:drawing>
      </w:r>
    </w:p>
    <w:p w14:paraId="094BCE11" w14:textId="0021264B" w:rsidR="00F04DDD" w:rsidRDefault="004C4A21" w:rsidP="005639F9">
      <w:pPr>
        <w:pStyle w:val="Napis"/>
        <w:spacing w:line="276" w:lineRule="auto"/>
        <w:jc w:val="center"/>
      </w:pPr>
      <w:bookmarkStart w:id="57" w:name="_Toc175333822"/>
      <w:r>
        <w:t xml:space="preserve">Slika </w:t>
      </w:r>
      <w:r>
        <w:fldChar w:fldCharType="begin"/>
      </w:r>
      <w:r>
        <w:instrText xml:space="preserve"> SEQ Slika \* ARABIC </w:instrText>
      </w:r>
      <w:r>
        <w:fldChar w:fldCharType="separate"/>
      </w:r>
      <w:r w:rsidR="00723B3E">
        <w:rPr>
          <w:noProof/>
        </w:rPr>
        <w:t>10</w:t>
      </w:r>
      <w:r>
        <w:fldChar w:fldCharType="end"/>
      </w:r>
      <w:r>
        <w:t xml:space="preserve"> - Dodajanje uporabnikov v domene znanja</w:t>
      </w:r>
      <w:bookmarkEnd w:id="57"/>
    </w:p>
    <w:p w14:paraId="3C2D2A8F" w14:textId="33B50254" w:rsidR="00F04DDD" w:rsidRPr="009B2008" w:rsidRDefault="00F04DDD" w:rsidP="005639F9">
      <w:pPr>
        <w:pStyle w:val="Odstavekseznama"/>
        <w:numPr>
          <w:ilvl w:val="0"/>
          <w:numId w:val="66"/>
        </w:numPr>
        <w:spacing w:after="160" w:line="276" w:lineRule="auto"/>
      </w:pPr>
      <w:r w:rsidRPr="3995742B">
        <w:rPr>
          <w:b/>
          <w:bCs/>
        </w:rPr>
        <w:t xml:space="preserve">Zaposleni (ang. </w:t>
      </w:r>
      <w:proofErr w:type="spellStart"/>
      <w:r w:rsidRPr="3995742B">
        <w:rPr>
          <w:b/>
          <w:bCs/>
        </w:rPr>
        <w:t>Employee</w:t>
      </w:r>
      <w:proofErr w:type="spellEnd"/>
      <w:r w:rsidRPr="3995742B">
        <w:rPr>
          <w:b/>
          <w:bCs/>
        </w:rPr>
        <w:t>)</w:t>
      </w:r>
      <w:r>
        <w:t>:</w:t>
      </w:r>
      <w:r w:rsidRPr="009B2008">
        <w:t xml:space="preserve"> Ogleda si lahko svoj profil, dostopa do domen</w:t>
      </w:r>
      <w:r w:rsidR="00443F80">
        <w:t xml:space="preserve"> znanja</w:t>
      </w:r>
      <w:r w:rsidRPr="009B2008">
        <w:t xml:space="preserve">, v katere je dodan, </w:t>
      </w:r>
      <w:r w:rsidR="009200DB">
        <w:t>pregleduje</w:t>
      </w:r>
      <w:r w:rsidRPr="009B2008">
        <w:t xml:space="preserve"> in prenaša naloženo učno gradivo, rešuje kvize in za pomoč pri učenju uporablja pomočnika z umetno inteligenco.</w:t>
      </w:r>
    </w:p>
    <w:p w14:paraId="1255E880" w14:textId="77777777" w:rsidR="009200DB" w:rsidRDefault="00F04DDD" w:rsidP="005639F9">
      <w:pPr>
        <w:keepNext/>
        <w:spacing w:line="276" w:lineRule="auto"/>
        <w:jc w:val="center"/>
      </w:pPr>
      <w:r>
        <w:rPr>
          <w:noProof/>
        </w:rPr>
        <w:drawing>
          <wp:inline distT="0" distB="0" distL="0" distR="0" wp14:anchorId="72E723F2" wp14:editId="52D2AE1C">
            <wp:extent cx="5668880" cy="1958340"/>
            <wp:effectExtent l="0" t="0" r="8255" b="3810"/>
            <wp:docPr id="1983573986" name="Slika 198357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1945" cy="1959399"/>
                    </a:xfrm>
                    <a:prstGeom prst="rect">
                      <a:avLst/>
                    </a:prstGeom>
                  </pic:spPr>
                </pic:pic>
              </a:graphicData>
            </a:graphic>
          </wp:inline>
        </w:drawing>
      </w:r>
    </w:p>
    <w:p w14:paraId="2BC67542" w14:textId="301209B1" w:rsidR="00F04DDD" w:rsidRDefault="009200DB" w:rsidP="005639F9">
      <w:pPr>
        <w:pStyle w:val="Napis"/>
        <w:spacing w:line="276" w:lineRule="auto"/>
        <w:jc w:val="center"/>
      </w:pPr>
      <w:bookmarkStart w:id="58" w:name="_Toc175333823"/>
      <w:r>
        <w:t xml:space="preserve">Slika </w:t>
      </w:r>
      <w:r>
        <w:fldChar w:fldCharType="begin"/>
      </w:r>
      <w:r>
        <w:instrText xml:space="preserve"> SEQ Slika \* ARABIC </w:instrText>
      </w:r>
      <w:r>
        <w:fldChar w:fldCharType="separate"/>
      </w:r>
      <w:r w:rsidR="00723B3E">
        <w:rPr>
          <w:noProof/>
        </w:rPr>
        <w:t>11</w:t>
      </w:r>
      <w:r>
        <w:fldChar w:fldCharType="end"/>
      </w:r>
      <w:r>
        <w:t xml:space="preserve"> - Sledenje napredka posameznega uporabnika</w:t>
      </w:r>
      <w:bookmarkEnd w:id="58"/>
    </w:p>
    <w:p w14:paraId="28CA53F7" w14:textId="77777777" w:rsidR="00F06874" w:rsidRDefault="00F04DDD" w:rsidP="005639F9">
      <w:pPr>
        <w:keepNext/>
        <w:spacing w:line="276" w:lineRule="auto"/>
        <w:jc w:val="center"/>
      </w:pPr>
      <w:r>
        <w:rPr>
          <w:noProof/>
        </w:rPr>
        <w:drawing>
          <wp:inline distT="0" distB="0" distL="0" distR="0" wp14:anchorId="4540E0FE" wp14:editId="6028E1C6">
            <wp:extent cx="2331720" cy="1618943"/>
            <wp:effectExtent l="0" t="0" r="0" b="635"/>
            <wp:docPr id="2015670999" name="Slika 201567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33799" cy="1620386"/>
                    </a:xfrm>
                    <a:prstGeom prst="rect">
                      <a:avLst/>
                    </a:prstGeom>
                  </pic:spPr>
                </pic:pic>
              </a:graphicData>
            </a:graphic>
          </wp:inline>
        </w:drawing>
      </w:r>
    </w:p>
    <w:p w14:paraId="778D3F7D" w14:textId="08757C1C" w:rsidR="00F04DDD" w:rsidRDefault="00F06874" w:rsidP="005639F9">
      <w:pPr>
        <w:pStyle w:val="Napis"/>
        <w:spacing w:line="276" w:lineRule="auto"/>
        <w:jc w:val="center"/>
      </w:pPr>
      <w:bookmarkStart w:id="59" w:name="_Toc175333824"/>
      <w:r>
        <w:t xml:space="preserve">Slika </w:t>
      </w:r>
      <w:r>
        <w:fldChar w:fldCharType="begin"/>
      </w:r>
      <w:r>
        <w:instrText xml:space="preserve"> SEQ Slika \* ARABIC </w:instrText>
      </w:r>
      <w:r>
        <w:fldChar w:fldCharType="separate"/>
      </w:r>
      <w:r w:rsidR="00723B3E">
        <w:rPr>
          <w:noProof/>
        </w:rPr>
        <w:t>12</w:t>
      </w:r>
      <w:r>
        <w:fldChar w:fldCharType="end"/>
      </w:r>
      <w:r>
        <w:t xml:space="preserve"> - Povezave do učnega gradiva</w:t>
      </w:r>
      <w:bookmarkEnd w:id="59"/>
    </w:p>
    <w:p w14:paraId="48B6F65C" w14:textId="77777777" w:rsidR="00F06874" w:rsidRDefault="00F04DDD" w:rsidP="005639F9">
      <w:pPr>
        <w:keepNext/>
        <w:spacing w:line="276" w:lineRule="auto"/>
        <w:jc w:val="center"/>
      </w:pPr>
      <w:r>
        <w:rPr>
          <w:noProof/>
        </w:rPr>
        <w:drawing>
          <wp:inline distT="0" distB="0" distL="0" distR="0" wp14:anchorId="719620F4" wp14:editId="519EC404">
            <wp:extent cx="5623560" cy="790087"/>
            <wp:effectExtent l="0" t="0" r="0" b="0"/>
            <wp:docPr id="1760887682" name="Slika 176088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0493" cy="795276"/>
                    </a:xfrm>
                    <a:prstGeom prst="rect">
                      <a:avLst/>
                    </a:prstGeom>
                  </pic:spPr>
                </pic:pic>
              </a:graphicData>
            </a:graphic>
          </wp:inline>
        </w:drawing>
      </w:r>
    </w:p>
    <w:p w14:paraId="3C59ABEE" w14:textId="4BAAFC1E" w:rsidR="00F04DDD" w:rsidRPr="000574F0" w:rsidRDefault="00F06874" w:rsidP="005639F9">
      <w:pPr>
        <w:pStyle w:val="Napis"/>
        <w:spacing w:line="276" w:lineRule="auto"/>
        <w:jc w:val="center"/>
      </w:pPr>
      <w:bookmarkStart w:id="60" w:name="_Toc175333825"/>
      <w:r>
        <w:t xml:space="preserve">Slika </w:t>
      </w:r>
      <w:r>
        <w:fldChar w:fldCharType="begin"/>
      </w:r>
      <w:r>
        <w:instrText xml:space="preserve"> SEQ Slika \* ARABIC </w:instrText>
      </w:r>
      <w:r>
        <w:fldChar w:fldCharType="separate"/>
      </w:r>
      <w:r w:rsidR="00723B3E">
        <w:rPr>
          <w:noProof/>
        </w:rPr>
        <w:t>13</w:t>
      </w:r>
      <w:r>
        <w:fldChar w:fldCharType="end"/>
      </w:r>
      <w:r>
        <w:t xml:space="preserve"> - Prikaz rešenih/nerešenih kvizov</w:t>
      </w:r>
      <w:bookmarkEnd w:id="60"/>
    </w:p>
    <w:p w14:paraId="12FBD094" w14:textId="77777777" w:rsidR="00F04DDD" w:rsidRPr="000574F0" w:rsidRDefault="00F04DDD" w:rsidP="005639F9">
      <w:pPr>
        <w:pStyle w:val="Naslov1"/>
        <w:spacing w:line="276" w:lineRule="auto"/>
      </w:pPr>
      <w:bookmarkStart w:id="61" w:name="_Toc1349737962"/>
      <w:bookmarkStart w:id="62" w:name="_Toc175333781"/>
      <w:r>
        <w:lastRenderedPageBreak/>
        <w:t>Arhitektura</w:t>
      </w:r>
      <w:bookmarkEnd w:id="61"/>
      <w:bookmarkEnd w:id="62"/>
    </w:p>
    <w:p w14:paraId="617D706A" w14:textId="77777777" w:rsidR="00F04DDD" w:rsidRPr="0008345E" w:rsidRDefault="00F04DDD" w:rsidP="005639F9">
      <w:pPr>
        <w:pStyle w:val="Naslov2"/>
        <w:spacing w:line="276" w:lineRule="auto"/>
      </w:pPr>
      <w:bookmarkStart w:id="63" w:name="_Toc863014132"/>
      <w:bookmarkStart w:id="64" w:name="_Toc175333782"/>
      <w:r>
        <w:t>Uporabniški vmesnik in vmesnik obličja</w:t>
      </w:r>
      <w:bookmarkEnd w:id="63"/>
      <w:bookmarkEnd w:id="64"/>
    </w:p>
    <w:p w14:paraId="244E8A9F" w14:textId="77777777" w:rsidR="00F04DDD" w:rsidRDefault="00F04DDD" w:rsidP="005639F9">
      <w:pPr>
        <w:pStyle w:val="Odstavekseznama"/>
        <w:numPr>
          <w:ilvl w:val="0"/>
          <w:numId w:val="67"/>
        </w:numPr>
        <w:spacing w:after="160" w:line="276" w:lineRule="auto"/>
      </w:pPr>
      <w:r>
        <w:rPr>
          <w:b/>
          <w:bCs/>
        </w:rPr>
        <w:t>Obličje</w:t>
      </w:r>
      <w:r w:rsidRPr="0008345E">
        <w:t xml:space="preserve"> (React.js): Uporabniki s sistemom komunicirajo prek spletnega vmesnika na strani odjemalca, ki je dostopen prek računalnikov, tabličnih računalnikov in pametnih telefonov. </w:t>
      </w:r>
      <w:r>
        <w:t>To obličje</w:t>
      </w:r>
      <w:r w:rsidRPr="0008345E">
        <w:t xml:space="preserve"> komunicira z zaledjem prek zahtevkov in odzivov HTTP. </w:t>
      </w:r>
    </w:p>
    <w:p w14:paraId="7428AFC1" w14:textId="77777777" w:rsidR="00F04DDD" w:rsidRPr="007C3E09" w:rsidRDefault="00F04DDD" w:rsidP="005639F9">
      <w:pPr>
        <w:pStyle w:val="Naslov2"/>
        <w:spacing w:line="276" w:lineRule="auto"/>
      </w:pPr>
      <w:bookmarkStart w:id="65" w:name="_Toc456758659"/>
      <w:bookmarkStart w:id="66" w:name="_Toc175333783"/>
      <w:r>
        <w:t>Komponente zalednega dela</w:t>
      </w:r>
      <w:bookmarkEnd w:id="65"/>
      <w:bookmarkEnd w:id="66"/>
    </w:p>
    <w:p w14:paraId="57EB6F94" w14:textId="3D4C7EDB" w:rsidR="00F04DDD" w:rsidRDefault="00F04DDD" w:rsidP="005639F9">
      <w:pPr>
        <w:pStyle w:val="Odstavekseznama"/>
        <w:numPr>
          <w:ilvl w:val="0"/>
          <w:numId w:val="67"/>
        </w:numPr>
        <w:spacing w:after="160" w:line="276" w:lineRule="auto"/>
      </w:pPr>
      <w:r w:rsidRPr="007C3E09">
        <w:rPr>
          <w:b/>
          <w:bCs/>
        </w:rPr>
        <w:t>Spletni vmesnik API (Express.js):</w:t>
      </w:r>
      <w:r w:rsidRPr="007C3E09">
        <w:t xml:space="preserve"> </w:t>
      </w:r>
      <w:r>
        <w:t>Zaledna</w:t>
      </w:r>
      <w:r w:rsidRPr="007C3E09">
        <w:t xml:space="preserve"> stran, ki vključuje spletni vmesnik API, skrbi za glavno logiko sistema. Obdeluje zahteve uporabnikov, komunicira s podatkovno zbirko in vključuje zmogljivosti umetne inteligence za zagotavljanje inteligentnih funkcij, kot so preverjanje odgovorov</w:t>
      </w:r>
      <w:r w:rsidR="006A6A80">
        <w:t xml:space="preserve"> in</w:t>
      </w:r>
      <w:r w:rsidRPr="007C3E09">
        <w:t xml:space="preserve"> odgovarjanje na vprašanja.</w:t>
      </w:r>
    </w:p>
    <w:p w14:paraId="7E247354" w14:textId="77777777" w:rsidR="00F04DDD" w:rsidRDefault="00F04DDD" w:rsidP="005639F9">
      <w:pPr>
        <w:pStyle w:val="Odstavekseznama"/>
        <w:numPr>
          <w:ilvl w:val="0"/>
          <w:numId w:val="67"/>
        </w:numPr>
        <w:spacing w:after="160" w:line="276" w:lineRule="auto"/>
      </w:pPr>
      <w:r w:rsidRPr="00937A49">
        <w:rPr>
          <w:b/>
          <w:bCs/>
        </w:rPr>
        <w:t>Preverjanje pristnosti (</w:t>
      </w:r>
      <w:proofErr w:type="spellStart"/>
      <w:r w:rsidRPr="00937A49">
        <w:rPr>
          <w:b/>
          <w:bCs/>
        </w:rPr>
        <w:t>Firebase</w:t>
      </w:r>
      <w:proofErr w:type="spellEnd"/>
      <w:r w:rsidRPr="3995742B">
        <w:rPr>
          <w:b/>
          <w:bCs/>
        </w:rPr>
        <w:t xml:space="preserve"> </w:t>
      </w:r>
      <w:proofErr w:type="spellStart"/>
      <w:r w:rsidRPr="3995742B">
        <w:rPr>
          <w:b/>
          <w:bCs/>
        </w:rPr>
        <w:t>Authentication</w:t>
      </w:r>
      <w:proofErr w:type="spellEnd"/>
      <w:r w:rsidRPr="007C3E09">
        <w:t xml:space="preserve">): </w:t>
      </w:r>
      <w:proofErr w:type="spellStart"/>
      <w:r w:rsidRPr="007C3E09">
        <w:t>Firebase</w:t>
      </w:r>
      <w:proofErr w:type="spellEnd"/>
      <w:r w:rsidRPr="007C3E09">
        <w:t xml:space="preserve"> se uporablja za preverjanje pristnosti uporabnikov in shranjevanje podatkov o uporabnikih. Zagotavlja varno prijavo in upravljanje podatkov za različne vloge uporabnikov, kot so administratorji, </w:t>
      </w:r>
      <w:r>
        <w:t>upravniki</w:t>
      </w:r>
      <w:r w:rsidRPr="007C3E09">
        <w:t xml:space="preserve"> in </w:t>
      </w:r>
      <w:r>
        <w:t>zaposleni</w:t>
      </w:r>
      <w:r w:rsidRPr="007C3E09">
        <w:t xml:space="preserve">.  </w:t>
      </w:r>
    </w:p>
    <w:p w14:paraId="5769534D" w14:textId="77777777" w:rsidR="00F04DDD" w:rsidRPr="000574F0" w:rsidRDefault="00F04DDD" w:rsidP="005639F9">
      <w:pPr>
        <w:pStyle w:val="Odstavekseznama"/>
        <w:numPr>
          <w:ilvl w:val="0"/>
          <w:numId w:val="67"/>
        </w:numPr>
        <w:spacing w:after="160" w:line="276" w:lineRule="auto"/>
      </w:pPr>
      <w:r w:rsidRPr="3E192822">
        <w:rPr>
          <w:b/>
          <w:bCs/>
        </w:rPr>
        <w:t>Shranjevanje v oblaku</w:t>
      </w:r>
      <w:r>
        <w:t xml:space="preserve"> </w:t>
      </w:r>
      <w:r w:rsidRPr="3E192822">
        <w:rPr>
          <w:b/>
          <w:bCs/>
        </w:rPr>
        <w:t>(</w:t>
      </w:r>
      <w:proofErr w:type="spellStart"/>
      <w:r w:rsidRPr="3E192822">
        <w:rPr>
          <w:b/>
          <w:bCs/>
        </w:rPr>
        <w:t>Cloud</w:t>
      </w:r>
      <w:proofErr w:type="spellEnd"/>
      <w:r w:rsidRPr="3E192822">
        <w:rPr>
          <w:b/>
          <w:bCs/>
        </w:rPr>
        <w:t xml:space="preserve"> </w:t>
      </w:r>
      <w:proofErr w:type="spellStart"/>
      <w:r w:rsidRPr="3E192822">
        <w:rPr>
          <w:b/>
          <w:bCs/>
        </w:rPr>
        <w:t>Firestore</w:t>
      </w:r>
      <w:proofErr w:type="spellEnd"/>
      <w:r w:rsidRPr="3E192822">
        <w:rPr>
          <w:b/>
          <w:bCs/>
        </w:rPr>
        <w:t>):</w:t>
      </w:r>
      <w:r>
        <w:t xml:space="preserve"> </w:t>
      </w:r>
      <w:proofErr w:type="spellStart"/>
      <w:r>
        <w:t>Firebase</w:t>
      </w:r>
      <w:proofErr w:type="spellEnd"/>
      <w:r>
        <w:t xml:space="preserve"> upravlja tudi shrambo v oblaku za shranjevanje podatkov, kot so podjetja, domene znanja, kvizi, vprašanja in uporabniki. Hrani tudi datoteke, ki jih naložijo uporabniki in lahko vključujejo učno gradivo, kot so članki, videoposnetki, e-knjige itd. Ta gradiva so urejena po domenah znanja.</w:t>
      </w:r>
    </w:p>
    <w:p w14:paraId="7EAD9F7D" w14:textId="77777777" w:rsidR="00F04DDD" w:rsidRDefault="00F04DDD" w:rsidP="005639F9">
      <w:pPr>
        <w:pStyle w:val="Naslov2"/>
        <w:spacing w:line="276" w:lineRule="auto"/>
      </w:pPr>
      <w:bookmarkStart w:id="67" w:name="_Toc1226217947"/>
      <w:bookmarkStart w:id="68" w:name="_Toc175333784"/>
      <w:r>
        <w:t>Integracija umetne inteligence</w:t>
      </w:r>
      <w:bookmarkEnd w:id="67"/>
      <w:bookmarkEnd w:id="68"/>
    </w:p>
    <w:p w14:paraId="65CC7B8A" w14:textId="4A983205" w:rsidR="00F04DDD" w:rsidRPr="000574F0" w:rsidRDefault="00F04DDD" w:rsidP="005639F9">
      <w:pPr>
        <w:pStyle w:val="Odstavekseznama"/>
        <w:numPr>
          <w:ilvl w:val="0"/>
          <w:numId w:val="68"/>
        </w:numPr>
        <w:spacing w:after="160" w:line="276" w:lineRule="auto"/>
      </w:pPr>
      <w:r w:rsidRPr="00937A49">
        <w:rPr>
          <w:b/>
          <w:bCs/>
        </w:rPr>
        <w:t>Model umetne inteligence (</w:t>
      </w:r>
      <w:proofErr w:type="spellStart"/>
      <w:r w:rsidRPr="00937A49">
        <w:rPr>
          <w:b/>
          <w:bCs/>
        </w:rPr>
        <w:t>Python</w:t>
      </w:r>
      <w:proofErr w:type="spellEnd"/>
      <w:r w:rsidRPr="00937A49">
        <w:rPr>
          <w:b/>
          <w:bCs/>
        </w:rPr>
        <w:t>):</w:t>
      </w:r>
      <w:r w:rsidR="006A6A80">
        <w:rPr>
          <w:b/>
          <w:bCs/>
        </w:rPr>
        <w:t xml:space="preserve"> </w:t>
      </w:r>
      <w:r w:rsidRPr="000574F0">
        <w:t xml:space="preserve">Model umetne inteligence je razvit za analizo datotek, ki jih </w:t>
      </w:r>
      <w:r>
        <w:t>upravljalci</w:t>
      </w:r>
      <w:r w:rsidRPr="000574F0">
        <w:t xml:space="preserve"> naložijo, in za odgovarjanje na vprašanja uporabnikov. Prav tako preučuje kvize, ki jih izpolnijo uporabniki, </w:t>
      </w:r>
      <w:r w:rsidR="00C74C41">
        <w:t>ter le-te</w:t>
      </w:r>
      <w:r w:rsidRPr="000574F0">
        <w:t xml:space="preserve"> ocenjuje.</w:t>
      </w:r>
    </w:p>
    <w:p w14:paraId="70AC4428" w14:textId="77777777" w:rsidR="00F04DDD" w:rsidRDefault="00F04DDD" w:rsidP="005639F9">
      <w:pPr>
        <w:pStyle w:val="Naslov2"/>
        <w:spacing w:line="276" w:lineRule="auto"/>
      </w:pPr>
      <w:bookmarkStart w:id="69" w:name="_Toc78857989"/>
      <w:bookmarkStart w:id="70" w:name="_Toc175333785"/>
      <w:proofErr w:type="spellStart"/>
      <w:r>
        <w:t>Deployment</w:t>
      </w:r>
      <w:bookmarkEnd w:id="69"/>
      <w:bookmarkEnd w:id="70"/>
      <w:proofErr w:type="spellEnd"/>
    </w:p>
    <w:p w14:paraId="22D15849" w14:textId="08907659" w:rsidR="00F04DDD" w:rsidRPr="008E5B45" w:rsidRDefault="00F04DDD" w:rsidP="005639F9">
      <w:pPr>
        <w:pStyle w:val="Odstavekseznama"/>
        <w:numPr>
          <w:ilvl w:val="0"/>
          <w:numId w:val="46"/>
        </w:numPr>
        <w:spacing w:after="160" w:line="276" w:lineRule="auto"/>
        <w:rPr>
          <w:b/>
          <w:bCs/>
        </w:rPr>
      </w:pPr>
      <w:proofErr w:type="spellStart"/>
      <w:r w:rsidRPr="47940BD1">
        <w:rPr>
          <w:b/>
          <w:bCs/>
        </w:rPr>
        <w:t>Vercel</w:t>
      </w:r>
      <w:proofErr w:type="spellEnd"/>
      <w:r w:rsidRPr="47940BD1">
        <w:rPr>
          <w:b/>
          <w:bCs/>
        </w:rPr>
        <w:t xml:space="preserve">: </w:t>
      </w:r>
      <w:proofErr w:type="spellStart"/>
      <w:r>
        <w:t>Vercel</w:t>
      </w:r>
      <w:proofErr w:type="spellEnd"/>
      <w:r>
        <w:t xml:space="preserve"> smo uporabili za uvajanje našega zaledja in obličja iz naše platforme. </w:t>
      </w:r>
      <w:proofErr w:type="spellStart"/>
      <w:r>
        <w:t>Vercelova</w:t>
      </w:r>
      <w:proofErr w:type="spellEnd"/>
      <w:r>
        <w:t xml:space="preserve"> zmogljiva infrastruktura omogoča samodejno </w:t>
      </w:r>
      <w:proofErr w:type="spellStart"/>
      <w:r>
        <w:t>skaliranje</w:t>
      </w:r>
      <w:proofErr w:type="spellEnd"/>
      <w:r>
        <w:t>, optimizirano delovanje in racionalizirano stalno uvajanje. To nam omogoča, da učinkovito zagotovimo robustno, visoko zmogljivo aplikacijo z minimalnim naporom, kar zagotavlja nemoteno uporabniško izkušnjo in hitre razvojne cikle.</w:t>
      </w:r>
    </w:p>
    <w:p w14:paraId="05CC43B6" w14:textId="7CB140AB" w:rsidR="00F04DDD" w:rsidRDefault="00F04DDD" w:rsidP="005639F9">
      <w:pPr>
        <w:pStyle w:val="Odstavekseznama"/>
        <w:numPr>
          <w:ilvl w:val="0"/>
          <w:numId w:val="46"/>
        </w:numPr>
        <w:spacing w:after="160" w:line="276" w:lineRule="auto"/>
      </w:pPr>
      <w:proofErr w:type="spellStart"/>
      <w:r w:rsidRPr="47940BD1">
        <w:rPr>
          <w:b/>
          <w:bCs/>
        </w:rPr>
        <w:t>Render</w:t>
      </w:r>
      <w:proofErr w:type="spellEnd"/>
      <w:r w:rsidRPr="47940BD1">
        <w:rPr>
          <w:b/>
          <w:bCs/>
        </w:rPr>
        <w:t xml:space="preserve">: </w:t>
      </w:r>
      <w:proofErr w:type="spellStart"/>
      <w:r>
        <w:t>Render</w:t>
      </w:r>
      <w:proofErr w:type="spellEnd"/>
      <w:r>
        <w:t xml:space="preserve"> smo uporabili za uvajanje dela našega zaledja, ki se ukvarja z AI, učenjem in treniranjem AI ter generacijo učnih primerkov</w:t>
      </w:r>
      <w:r w:rsidRPr="47940BD1">
        <w:rPr>
          <w:b/>
          <w:bCs/>
        </w:rPr>
        <w:t>.</w:t>
      </w:r>
      <w:r>
        <w:t xml:space="preserve"> </w:t>
      </w:r>
      <w:proofErr w:type="spellStart"/>
      <w:r>
        <w:t>Renderjeva</w:t>
      </w:r>
      <w:proofErr w:type="spellEnd"/>
      <w:r>
        <w:t xml:space="preserve"> zmogljiva infrastruktura omogoča samodejno </w:t>
      </w:r>
      <w:proofErr w:type="spellStart"/>
      <w:r>
        <w:t>skaliranje</w:t>
      </w:r>
      <w:proofErr w:type="spellEnd"/>
      <w:r>
        <w:t>, optimizirano delovanje in racionalizirano stalno uvajanje. To nam omogoča, da učinkovito zagotovimo robustno, visoko zmogljivo aplikacijo z minimalnim naporom, kar zagotavlja nemoteno uporabniško izkušnjo in pospešene razvojne cikle. Takšen način nam omogoča tudi ločitev vitalnih procesov od požrešnejših procesov za zagotavljanje konstantne dostopnosti in funkcionalnosti.</w:t>
      </w:r>
    </w:p>
    <w:p w14:paraId="084E5578" w14:textId="77777777" w:rsidR="00F04DDD" w:rsidRDefault="00F04DDD" w:rsidP="005639F9">
      <w:pPr>
        <w:pStyle w:val="Odstavekseznama"/>
        <w:numPr>
          <w:ilvl w:val="0"/>
          <w:numId w:val="46"/>
        </w:numPr>
        <w:spacing w:after="160" w:line="276" w:lineRule="auto"/>
      </w:pPr>
      <w:proofErr w:type="spellStart"/>
      <w:r w:rsidRPr="00230B64">
        <w:rPr>
          <w:b/>
          <w:bCs/>
        </w:rPr>
        <w:t>OpenAI</w:t>
      </w:r>
      <w:proofErr w:type="spellEnd"/>
      <w:r>
        <w:t xml:space="preserve">: </w:t>
      </w:r>
      <w:proofErr w:type="spellStart"/>
      <w:r>
        <w:t>OpenAI</w:t>
      </w:r>
      <w:proofErr w:type="spellEnd"/>
      <w:r>
        <w:t xml:space="preserve"> smo uporabili za gostovanje modelov umetne inteligence, hrambo učnih podatkov in trening modelov. </w:t>
      </w:r>
      <w:proofErr w:type="spellStart"/>
      <w:r>
        <w:t>OpenAI</w:t>
      </w:r>
      <w:proofErr w:type="spellEnd"/>
      <w:r>
        <w:t xml:space="preserve"> infrastruktura omogoča samodejno </w:t>
      </w:r>
      <w:proofErr w:type="spellStart"/>
      <w:r>
        <w:lastRenderedPageBreak/>
        <w:t>skaliranje</w:t>
      </w:r>
      <w:proofErr w:type="spellEnd"/>
      <w:r>
        <w:t>, optimizirano delovanje in racionalizirano stalno uvajanje. To nam omogoča, da učinkovito zagotovimo robustno in nemoteno uporabniško izkušnjo.</w:t>
      </w:r>
    </w:p>
    <w:p w14:paraId="4BA29821" w14:textId="77777777" w:rsidR="004E39EF" w:rsidRDefault="004E39EF" w:rsidP="005639F9">
      <w:pPr>
        <w:keepNext/>
        <w:spacing w:line="276" w:lineRule="auto"/>
        <w:jc w:val="center"/>
      </w:pPr>
      <w:r w:rsidRPr="000574F0">
        <w:rPr>
          <w:noProof/>
        </w:rPr>
        <w:drawing>
          <wp:inline distT="0" distB="0" distL="0" distR="0" wp14:anchorId="55A38419" wp14:editId="298576F9">
            <wp:extent cx="3672840" cy="3223599"/>
            <wp:effectExtent l="0" t="0" r="3810" b="0"/>
            <wp:docPr id="548616139" name="Picture 548616139" descr="Diagram arhitekture iz orodja Skills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8373" cy="3246009"/>
                    </a:xfrm>
                    <a:prstGeom prst="rect">
                      <a:avLst/>
                    </a:prstGeom>
                  </pic:spPr>
                </pic:pic>
              </a:graphicData>
            </a:graphic>
          </wp:inline>
        </w:drawing>
      </w:r>
    </w:p>
    <w:p w14:paraId="4031807C" w14:textId="728D11E3" w:rsidR="00F04DDD" w:rsidRDefault="004E39EF" w:rsidP="005639F9">
      <w:pPr>
        <w:pStyle w:val="Napis"/>
        <w:spacing w:line="276" w:lineRule="auto"/>
        <w:jc w:val="center"/>
      </w:pPr>
      <w:bookmarkStart w:id="71" w:name="_Toc175333826"/>
      <w:r>
        <w:t xml:space="preserve">Slika </w:t>
      </w:r>
      <w:r>
        <w:fldChar w:fldCharType="begin"/>
      </w:r>
      <w:r>
        <w:instrText xml:space="preserve"> SEQ Slika \* ARABIC </w:instrText>
      </w:r>
      <w:r>
        <w:fldChar w:fldCharType="separate"/>
      </w:r>
      <w:r w:rsidR="00723B3E">
        <w:rPr>
          <w:noProof/>
        </w:rPr>
        <w:t>14</w:t>
      </w:r>
      <w:r>
        <w:fldChar w:fldCharType="end"/>
      </w:r>
      <w:r>
        <w:t xml:space="preserve"> - Arhitekturni diagram</w:t>
      </w:r>
      <w:bookmarkEnd w:id="71"/>
    </w:p>
    <w:p w14:paraId="1253EBC0" w14:textId="5967425A" w:rsidR="00F04DDD" w:rsidRPr="000574F0" w:rsidRDefault="00F04DDD" w:rsidP="005639F9">
      <w:pPr>
        <w:spacing w:line="276" w:lineRule="auto"/>
        <w:jc w:val="left"/>
      </w:pPr>
      <w:r w:rsidRPr="000574F0">
        <w:t xml:space="preserve">Ta arhitektura podpira </w:t>
      </w:r>
      <w:r>
        <w:t>cilje</w:t>
      </w:r>
      <w:r w:rsidRPr="000574F0">
        <w:t xml:space="preserve"> platforme </w:t>
      </w:r>
      <w:proofErr w:type="spellStart"/>
      <w:r w:rsidRPr="000574F0">
        <w:t>SkillsBooster</w:t>
      </w:r>
      <w:proofErr w:type="spellEnd"/>
      <w:r w:rsidRPr="000574F0">
        <w:t xml:space="preserve">, </w:t>
      </w:r>
      <w:r>
        <w:t>ki</w:t>
      </w:r>
      <w:r w:rsidRPr="000574F0">
        <w:t xml:space="preserve"> ocenjuje in razvija spretnosti zaposlenih s kombinacijo uporabniku prijaznih vmesnikov, vpogledov, ki jih poganja umetna inteligenca, in celovitih orodij za upravljanje.</w:t>
      </w:r>
    </w:p>
    <w:p w14:paraId="3887F1C7" w14:textId="77777777" w:rsidR="00F04DDD" w:rsidRPr="000574F0" w:rsidRDefault="00F04DDD" w:rsidP="005639F9">
      <w:pPr>
        <w:pStyle w:val="Naslov1"/>
        <w:spacing w:line="276" w:lineRule="auto"/>
      </w:pPr>
      <w:bookmarkStart w:id="72" w:name="_Toc2118204860"/>
      <w:bookmarkStart w:id="73" w:name="_Toc175333786"/>
      <w:r>
        <w:t>Tehnologije</w:t>
      </w:r>
      <w:bookmarkEnd w:id="72"/>
      <w:bookmarkEnd w:id="73"/>
    </w:p>
    <w:p w14:paraId="52532EA4" w14:textId="77777777" w:rsidR="00F04DDD" w:rsidRPr="000574F0" w:rsidRDefault="00F04DDD" w:rsidP="005639F9">
      <w:pPr>
        <w:pStyle w:val="Naslov2"/>
        <w:spacing w:line="276" w:lineRule="auto"/>
      </w:pPr>
      <w:bookmarkStart w:id="74" w:name="_Toc541031426"/>
      <w:bookmarkStart w:id="75" w:name="_Toc175333787"/>
      <w:proofErr w:type="spellStart"/>
      <w:r>
        <w:t>Openai</w:t>
      </w:r>
      <w:bookmarkEnd w:id="74"/>
      <w:bookmarkEnd w:id="75"/>
      <w:proofErr w:type="spellEnd"/>
    </w:p>
    <w:p w14:paraId="5C313121" w14:textId="298527BF" w:rsidR="00F04DDD" w:rsidRPr="000574F0" w:rsidRDefault="009E6853" w:rsidP="005639F9">
      <w:pPr>
        <w:spacing w:line="276" w:lineRule="auto"/>
      </w:pPr>
      <w:r>
        <w:t>Uporabljali smo</w:t>
      </w:r>
      <w:r w:rsidR="00F04DDD" w:rsidRPr="000574F0">
        <w:t xml:space="preserve"> tehnologije </w:t>
      </w:r>
      <w:proofErr w:type="spellStart"/>
      <w:r w:rsidR="00F04DDD" w:rsidRPr="000574F0">
        <w:t>OpenAI</w:t>
      </w:r>
      <w:proofErr w:type="spellEnd"/>
      <w:r w:rsidR="00F04DDD" w:rsidRPr="000574F0">
        <w:t xml:space="preserve"> skupaj z usposabljanjem lastnih modelov AI. Napredni modeli </w:t>
      </w:r>
      <w:proofErr w:type="spellStart"/>
      <w:r w:rsidR="00F04DDD" w:rsidRPr="000574F0">
        <w:t>OpenAI</w:t>
      </w:r>
      <w:proofErr w:type="spellEnd"/>
      <w:r w:rsidR="00F04DDD" w:rsidRPr="000574F0">
        <w:t xml:space="preserve"> so igrali ključno vlogo pri izboljšanju našega sistema, saj nam omogočajo analizo datotek, ki so jih naložili upravitelji, učenje iz njihove vsebine in zagotavljanje inteligentne pomoči uporabnikom.</w:t>
      </w:r>
    </w:p>
    <w:p w14:paraId="663699E0" w14:textId="5C0ACEE5" w:rsidR="00F04DDD" w:rsidRPr="000574F0" w:rsidRDefault="00F04DDD" w:rsidP="005639F9">
      <w:pPr>
        <w:spacing w:line="276" w:lineRule="auto"/>
      </w:pPr>
      <w:r w:rsidRPr="000574F0">
        <w:t>Naši modeli umetne inteligence so razvrščeni v specializiran</w:t>
      </w:r>
      <w:r w:rsidR="009E6853">
        <w:t>e</w:t>
      </w:r>
      <w:r w:rsidRPr="000574F0">
        <w:t xml:space="preserve"> </w:t>
      </w:r>
      <w:r w:rsidR="009E6853">
        <w:t>domene</w:t>
      </w:r>
      <w:r w:rsidRPr="000574F0">
        <w:t xml:space="preserve"> znanja. Na primer, v domeni, kot je "statistika", imamo namenski model umetne inteligence, ki je bil posebej usposobljen za to področje. Študijska gradiva, ki so na voljo študentom, se uporabljajo tudi za izboljšanje in poglabljanje razumevanja predmeta umetne inteligence, kar zagotavlja nenehno izboljševanje. Uporabniki lahko postavljajo vprašanja specializirani umetni inteligenci, ki bo dala najbolj natančne in pronicljive odgovore.</w:t>
      </w:r>
    </w:p>
    <w:p w14:paraId="57BA0CE0" w14:textId="3D35AB88" w:rsidR="00F04DDD" w:rsidRPr="000574F0" w:rsidRDefault="00F04DDD" w:rsidP="005639F9">
      <w:pPr>
        <w:spacing w:line="276" w:lineRule="auto"/>
      </w:pPr>
      <w:r w:rsidRPr="000574F0">
        <w:t xml:space="preserve">Postopek natančne nastavitve je avtomatiziran in zahteva le, da učitelji kliknejo zeleni gumb »Posodobi model«, da osvežijo AI. Medtem ko se model posodablja, so prejšnje različice še vedno dostopne. Poleg tega je AI na voljo vsem študentom prek </w:t>
      </w:r>
      <w:r w:rsidR="009E6853">
        <w:t>okna</w:t>
      </w:r>
      <w:r w:rsidRPr="000574F0">
        <w:t xml:space="preserve"> v spodnjem desnem kotu domene, ki zagotavlja takojšnjo podporo za njihova vprašanja. Prav tako je sposoben pregledati in ocenjevati kvize, ki jih izpolnijo uporabniki.</w:t>
      </w:r>
    </w:p>
    <w:p w14:paraId="178CD9CD" w14:textId="77777777" w:rsidR="00F04DDD" w:rsidRPr="000574F0" w:rsidRDefault="00F04DDD" w:rsidP="005639F9">
      <w:pPr>
        <w:pStyle w:val="Naslov2"/>
        <w:spacing w:line="276" w:lineRule="auto"/>
      </w:pPr>
      <w:bookmarkStart w:id="76" w:name="_Toc258932175"/>
      <w:bookmarkStart w:id="77" w:name="_Toc175333788"/>
      <w:proofErr w:type="spellStart"/>
      <w:r>
        <w:lastRenderedPageBreak/>
        <w:t>Python</w:t>
      </w:r>
      <w:bookmarkEnd w:id="76"/>
      <w:bookmarkEnd w:id="77"/>
      <w:proofErr w:type="spellEnd"/>
    </w:p>
    <w:p w14:paraId="118C3A95" w14:textId="39805B18" w:rsidR="00F04DDD" w:rsidRPr="000574F0" w:rsidRDefault="00F04DDD" w:rsidP="005639F9">
      <w:pPr>
        <w:spacing w:line="276" w:lineRule="auto"/>
      </w:pPr>
      <w:r w:rsidRPr="000574F0">
        <w:t xml:space="preserve">V našem projektu smo uporabili </w:t>
      </w:r>
      <w:proofErr w:type="spellStart"/>
      <w:r w:rsidRPr="000574F0">
        <w:t>Python</w:t>
      </w:r>
      <w:proofErr w:type="spellEnd"/>
      <w:r w:rsidRPr="000574F0">
        <w:t xml:space="preserve"> za pisanje kode za usposabljanje naših modelov AI. </w:t>
      </w:r>
      <w:proofErr w:type="spellStart"/>
      <w:r w:rsidRPr="000574F0">
        <w:t>Python</w:t>
      </w:r>
      <w:proofErr w:type="spellEnd"/>
      <w:r w:rsidR="009E6853">
        <w:t>-</w:t>
      </w:r>
      <w:r w:rsidRPr="000574F0">
        <w:t xml:space="preserve">ov robusten ekosistem knjižnic in ogrodij je idealna izbira za razvoj in natančno nastavitev algoritmov strojnega učenja. </w:t>
      </w:r>
      <w:proofErr w:type="spellStart"/>
      <w:r w:rsidRPr="000574F0">
        <w:t>Python</w:t>
      </w:r>
      <w:r w:rsidR="009E6853">
        <w:t>-</w:t>
      </w:r>
      <w:r w:rsidRPr="000574F0">
        <w:t>ova</w:t>
      </w:r>
      <w:proofErr w:type="spellEnd"/>
      <w:r w:rsidRPr="000574F0">
        <w:t xml:space="preserve"> vsestranskost in obsežna podpora strojnemu učenju sta omogočila učinkovit in uspešen proces usposabljanja modelov.</w:t>
      </w:r>
    </w:p>
    <w:p w14:paraId="4BB026F1" w14:textId="77777777" w:rsidR="00F04DDD" w:rsidRPr="000574F0" w:rsidRDefault="00F04DDD" w:rsidP="005639F9">
      <w:pPr>
        <w:pStyle w:val="Naslov2"/>
        <w:spacing w:line="276" w:lineRule="auto"/>
      </w:pPr>
      <w:bookmarkStart w:id="78" w:name="_Toc1129256647"/>
      <w:bookmarkStart w:id="79" w:name="_Toc175333789"/>
      <w:proofErr w:type="spellStart"/>
      <w:r>
        <w:t>Firebase</w:t>
      </w:r>
      <w:bookmarkEnd w:id="78"/>
      <w:bookmarkEnd w:id="79"/>
      <w:proofErr w:type="spellEnd"/>
    </w:p>
    <w:p w14:paraId="3FD2C9F6" w14:textId="05BFD6E5" w:rsidR="00F04DDD" w:rsidRPr="000574F0" w:rsidRDefault="00F04DDD" w:rsidP="005639F9">
      <w:pPr>
        <w:spacing w:line="276" w:lineRule="auto"/>
      </w:pPr>
      <w:proofErr w:type="spellStart"/>
      <w:r w:rsidRPr="000574F0">
        <w:t>Firebase</w:t>
      </w:r>
      <w:proofErr w:type="spellEnd"/>
      <w:r w:rsidRPr="000574F0">
        <w:t xml:space="preserve"> smo v veliki meri uporabljali za podporo različnim funkcionalnostim znotraj naše platforme. Za upravljanje uporabnikov smo uvedli </w:t>
      </w:r>
      <w:proofErr w:type="spellStart"/>
      <w:r w:rsidRPr="000574F0">
        <w:t>Firebase</w:t>
      </w:r>
      <w:proofErr w:type="spellEnd"/>
      <w:r w:rsidR="005D4409">
        <w:t xml:space="preserve"> </w:t>
      </w:r>
      <w:proofErr w:type="spellStart"/>
      <w:r w:rsidR="005D4409">
        <w:t>Authentication</w:t>
      </w:r>
      <w:proofErr w:type="spellEnd"/>
      <w:r w:rsidRPr="000574F0">
        <w:t>, ki je uporabnikom omogočilo registracijo, prijavo in odjavo z e-poštnim naslovom in geslom. Ta storitev nam je omogočila tudi upravljanje trajanja sej, s čimer smo zagotovili, da so uporabniki samodejno odjavljeni po določenem obdobju nedejavnosti</w:t>
      </w:r>
      <w:r w:rsidR="00182A8F">
        <w:t>.</w:t>
      </w:r>
    </w:p>
    <w:p w14:paraId="149AB71D" w14:textId="7983ED7B" w:rsidR="00F04DDD" w:rsidRPr="000574F0" w:rsidRDefault="00F04DDD" w:rsidP="005639F9">
      <w:pPr>
        <w:spacing w:line="276" w:lineRule="auto"/>
      </w:pPr>
      <w:r w:rsidRPr="000574F0">
        <w:t xml:space="preserve">Poleg tega je bil </w:t>
      </w:r>
      <w:proofErr w:type="spellStart"/>
      <w:r w:rsidRPr="000574F0">
        <w:t>Firebase</w:t>
      </w:r>
      <w:proofErr w:type="spellEnd"/>
      <w:r w:rsidRPr="000574F0">
        <w:t xml:space="preserve"> </w:t>
      </w:r>
      <w:proofErr w:type="spellStart"/>
      <w:r w:rsidRPr="000574F0">
        <w:t>Storage</w:t>
      </w:r>
      <w:proofErr w:type="spellEnd"/>
      <w:r w:rsidRPr="000574F0">
        <w:t xml:space="preserve"> uporabljen za upravljanje in shranjevanje </w:t>
      </w:r>
      <w:r w:rsidR="00182A8F">
        <w:t>učnega</w:t>
      </w:r>
      <w:r w:rsidRPr="000574F0">
        <w:t xml:space="preserve"> gradiva v dinamično dodanih domenah znanja. Ta storitev nam je omogočila nalaganje in varno shranjevanje datotek, ki so jih prispevali </w:t>
      </w:r>
      <w:r w:rsidR="00740000">
        <w:t>upravitelji</w:t>
      </w:r>
      <w:r w:rsidRPr="000574F0">
        <w:t xml:space="preserve"> podjetja, s čimer smo zagotovili, da so bili viri zlahka dostopni in dobro organizirani.</w:t>
      </w:r>
    </w:p>
    <w:p w14:paraId="0E6F97B9" w14:textId="3C53BC1B" w:rsidR="00F04DDD" w:rsidRDefault="00F04DDD" w:rsidP="005639F9">
      <w:pPr>
        <w:spacing w:line="276" w:lineRule="auto"/>
      </w:pPr>
      <w:r>
        <w:t xml:space="preserve">Za shranjevanje podatkov smo uporabili </w:t>
      </w:r>
      <w:proofErr w:type="spellStart"/>
      <w:r>
        <w:t>Firebase</w:t>
      </w:r>
      <w:proofErr w:type="spellEnd"/>
      <w:r>
        <w:t xml:space="preserve"> </w:t>
      </w:r>
      <w:proofErr w:type="spellStart"/>
      <w:r>
        <w:t>Cloud</w:t>
      </w:r>
      <w:proofErr w:type="spellEnd"/>
      <w:r>
        <w:t xml:space="preserve"> </w:t>
      </w:r>
      <w:proofErr w:type="spellStart"/>
      <w:r>
        <w:t>Firestore</w:t>
      </w:r>
      <w:proofErr w:type="spellEnd"/>
      <w:r>
        <w:t xml:space="preserve">, kjer smo organizirali in vzdrževali naše </w:t>
      </w:r>
      <w:r w:rsidR="002868F6">
        <w:t>entitete</w:t>
      </w:r>
      <w:r>
        <w:t xml:space="preserve">. Ta baza podatkov </w:t>
      </w:r>
      <w:proofErr w:type="spellStart"/>
      <w:r>
        <w:t>NoSQL</w:t>
      </w:r>
      <w:proofErr w:type="spellEnd"/>
      <w:r>
        <w:t xml:space="preserve"> nam je omogočila obdelavo in poizvedovanje po naših podatkih na prilagodljiv in razširljiv način, kar podpira dinamične potrebe naše aplikacije. Struktura naše baze podatkov je vključevala različne zbirke in dokumente, vsak s posebnimi atributi, prilagojenimi zahtevam naše aplikacije.</w:t>
      </w:r>
    </w:p>
    <w:p w14:paraId="6A1C52EB" w14:textId="77777777" w:rsidR="00F04DDD" w:rsidRPr="000574F0" w:rsidRDefault="00F04DDD" w:rsidP="005639F9">
      <w:pPr>
        <w:pStyle w:val="Naslov2"/>
        <w:spacing w:line="276" w:lineRule="auto"/>
      </w:pPr>
      <w:bookmarkStart w:id="80" w:name="_Toc67094518"/>
      <w:bookmarkStart w:id="81" w:name="_Toc175333790"/>
      <w:r>
        <w:t xml:space="preserve">Express </w:t>
      </w:r>
      <w:proofErr w:type="spellStart"/>
      <w:r>
        <w:t>Js</w:t>
      </w:r>
      <w:bookmarkEnd w:id="80"/>
      <w:bookmarkEnd w:id="81"/>
      <w:proofErr w:type="spellEnd"/>
    </w:p>
    <w:p w14:paraId="5BA602D9" w14:textId="14AFD48D" w:rsidR="00F04DDD" w:rsidRPr="000574F0" w:rsidRDefault="00F04DDD" w:rsidP="005639F9">
      <w:pPr>
        <w:spacing w:line="276" w:lineRule="auto"/>
      </w:pPr>
      <w:r w:rsidRPr="000574F0">
        <w:t>Za zaledje smo uporabili Express.js, minimalen in prilagodljiv okvir Node.js spletnih aplikacij. Express.js je zagotovil robusten nabor funkcij za izdelavo strežniških aplikacij in API-jev, kar je poenostavilo naš razvojni proces. Njegova vmesna arhitektura nam je omogočila obravnavo zahtev HTTP, upravljanje poti in nemoteno integracijo različnih funkcionalnosti</w:t>
      </w:r>
      <w:r w:rsidR="00622F4A">
        <w:t>.</w:t>
      </w:r>
    </w:p>
    <w:p w14:paraId="0AC813E1" w14:textId="77777777" w:rsidR="00F04DDD" w:rsidRPr="000574F0" w:rsidRDefault="00F04DDD" w:rsidP="005639F9">
      <w:pPr>
        <w:pStyle w:val="Naslov2"/>
        <w:spacing w:line="276" w:lineRule="auto"/>
      </w:pPr>
      <w:bookmarkStart w:id="82" w:name="_Toc108685181"/>
      <w:bookmarkStart w:id="83" w:name="_Toc175333791"/>
      <w:r>
        <w:t>Vite</w:t>
      </w:r>
      <w:bookmarkEnd w:id="82"/>
      <w:bookmarkEnd w:id="83"/>
    </w:p>
    <w:p w14:paraId="38AF586F" w14:textId="62362A6D" w:rsidR="00F04DDD" w:rsidRPr="000574F0" w:rsidRDefault="00F04DDD" w:rsidP="005639F9">
      <w:pPr>
        <w:spacing w:line="276" w:lineRule="auto"/>
      </w:pPr>
      <w:r w:rsidRPr="000574F0">
        <w:t xml:space="preserve">Vite smo uporabili kot naše sodobno orodje za izdelavo </w:t>
      </w:r>
      <w:r w:rsidR="00075175">
        <w:t>obličja</w:t>
      </w:r>
      <w:r w:rsidRPr="000574F0">
        <w:t xml:space="preserve">, ki je izboljšalo razvojno izkušnjo za naše spletne aplikacije. Vite, ki ga je razvil ustvarjalec Vue.js, obravnava omejitve zmogljivosti tradicionalnih orodij za gradnjo, kot je </w:t>
      </w:r>
      <w:proofErr w:type="spellStart"/>
      <w:r w:rsidRPr="000574F0">
        <w:t>Webpack</w:t>
      </w:r>
      <w:proofErr w:type="spellEnd"/>
      <w:r w:rsidRPr="000574F0">
        <w:t xml:space="preserve">, zlasti v velikih projektih. Njegov hiter čas izdelave in učinkovit razvojni potek dela sta nam omogočila, da smo racionalizirali naš proces razvoja </w:t>
      </w:r>
      <w:r w:rsidR="009751D8">
        <w:t>obličja</w:t>
      </w:r>
      <w:r w:rsidRPr="000574F0">
        <w:t>, zaradi česar je bil bolj odziven in produktiven.</w:t>
      </w:r>
    </w:p>
    <w:p w14:paraId="39E06EEB" w14:textId="77777777" w:rsidR="00F04DDD" w:rsidRPr="000574F0" w:rsidRDefault="00F04DDD" w:rsidP="005639F9">
      <w:pPr>
        <w:pStyle w:val="Naslov2"/>
        <w:spacing w:line="276" w:lineRule="auto"/>
      </w:pPr>
      <w:bookmarkStart w:id="84" w:name="_Toc626328572"/>
      <w:bookmarkStart w:id="85" w:name="_Toc175333792"/>
      <w:proofErr w:type="spellStart"/>
      <w:r>
        <w:t>React</w:t>
      </w:r>
      <w:proofErr w:type="spellEnd"/>
      <w:r>
        <w:t xml:space="preserve"> </w:t>
      </w:r>
      <w:proofErr w:type="spellStart"/>
      <w:r>
        <w:t>Jsx</w:t>
      </w:r>
      <w:bookmarkEnd w:id="84"/>
      <w:bookmarkEnd w:id="85"/>
      <w:proofErr w:type="spellEnd"/>
    </w:p>
    <w:p w14:paraId="720C09FB" w14:textId="5FD784C4" w:rsidR="00F04DDD" w:rsidRDefault="00F04DDD" w:rsidP="005639F9">
      <w:pPr>
        <w:spacing w:line="276" w:lineRule="auto"/>
      </w:pPr>
      <w:r w:rsidRPr="000574F0">
        <w:t xml:space="preserve">Za izdelavo uporabniških vmesnikov smo uporabili </w:t>
      </w:r>
      <w:proofErr w:type="spellStart"/>
      <w:r w:rsidRPr="000574F0">
        <w:t>React</w:t>
      </w:r>
      <w:proofErr w:type="spellEnd"/>
      <w:r w:rsidRPr="000574F0">
        <w:t xml:space="preserve"> JSX. JSX je razširitev sintakse za </w:t>
      </w:r>
      <w:proofErr w:type="spellStart"/>
      <w:r w:rsidRPr="000574F0">
        <w:t>JavaScript</w:t>
      </w:r>
      <w:proofErr w:type="spellEnd"/>
      <w:r w:rsidRPr="000574F0">
        <w:t>, ki nam omogoča pisanje HTML-</w:t>
      </w:r>
      <w:r w:rsidR="00347F61">
        <w:t xml:space="preserve">ju </w:t>
      </w:r>
      <w:r w:rsidRPr="000574F0">
        <w:t xml:space="preserve">podobne kode neposredno v datotekah </w:t>
      </w:r>
      <w:proofErr w:type="spellStart"/>
      <w:r w:rsidRPr="000574F0">
        <w:t>JavaScript</w:t>
      </w:r>
      <w:proofErr w:type="spellEnd"/>
      <w:r w:rsidRPr="000574F0">
        <w:t>. Ta pristop poenostavlja ustvarjanje in manipulacijo komponent uporabniškega vmesnika na deklarativni način, kar nam omogoča bolj intuitivno in učinkovito gradnjo kompleksnih vmesnikov.</w:t>
      </w:r>
    </w:p>
    <w:p w14:paraId="1EE9C832" w14:textId="77777777" w:rsidR="002B5C7D" w:rsidRPr="000574F0" w:rsidRDefault="002B5C7D" w:rsidP="005639F9">
      <w:pPr>
        <w:spacing w:line="276" w:lineRule="auto"/>
      </w:pPr>
    </w:p>
    <w:p w14:paraId="52E7CF81" w14:textId="6977422E" w:rsidR="00F04DDD" w:rsidRDefault="00F04DDD" w:rsidP="005639F9">
      <w:pPr>
        <w:pStyle w:val="Naslov1"/>
        <w:spacing w:line="276" w:lineRule="auto"/>
      </w:pPr>
      <w:bookmarkStart w:id="86" w:name="_Toc976609286"/>
      <w:bookmarkStart w:id="87" w:name="_Toc175333793"/>
      <w:r>
        <w:lastRenderedPageBreak/>
        <w:t>Struktura podatkovne baze</w:t>
      </w:r>
      <w:bookmarkEnd w:id="86"/>
      <w:r w:rsidR="00CD32CC">
        <w:t xml:space="preserve"> (</w:t>
      </w:r>
      <w:proofErr w:type="spellStart"/>
      <w:r w:rsidR="00CD32CC">
        <w:t>NoSql</w:t>
      </w:r>
      <w:proofErr w:type="spellEnd"/>
      <w:r w:rsidR="00CD32CC">
        <w:t>)</w:t>
      </w:r>
      <w:bookmarkEnd w:id="87"/>
    </w:p>
    <w:p w14:paraId="2ED8C79C" w14:textId="010F686F" w:rsidR="007300BD" w:rsidRDefault="007300BD" w:rsidP="005639F9">
      <w:pPr>
        <w:pStyle w:val="Naslov2"/>
        <w:spacing w:line="276" w:lineRule="auto"/>
      </w:pPr>
      <w:bookmarkStart w:id="88" w:name="_Toc175333794"/>
      <w:proofErr w:type="spellStart"/>
      <w:r>
        <w:t>Entitetno</w:t>
      </w:r>
      <w:proofErr w:type="spellEnd"/>
      <w:r>
        <w:t>-relacijski model</w:t>
      </w:r>
      <w:bookmarkEnd w:id="88"/>
    </w:p>
    <w:p w14:paraId="17C5D433" w14:textId="4EAA95F5" w:rsidR="00C373C9" w:rsidRPr="00C373C9" w:rsidRDefault="00F23674" w:rsidP="005639F9">
      <w:pPr>
        <w:spacing w:line="276" w:lineRule="auto"/>
      </w:pPr>
      <w:r w:rsidRPr="00F23674">
        <w:t>V fazi načrtovanja smo oblikovali</w:t>
      </w:r>
      <w:r w:rsidR="004C59C7">
        <w:t xml:space="preserve"> tudi</w:t>
      </w:r>
      <w:r w:rsidRPr="00F23674">
        <w:t xml:space="preserve"> ER model, ki jasno prikazuje razmerja med ključnimi entitetami našega sistema. S tem modelom smo postavili temelje za učinkovito bazo podatkov, </w:t>
      </w:r>
      <w:r>
        <w:t>vendar smo tekom implementacije določene povezave spremenili, nekatere entitete pa smo združili</w:t>
      </w:r>
      <w:r w:rsidRPr="00F23674">
        <w:t>.</w:t>
      </w:r>
    </w:p>
    <w:p w14:paraId="13963A31" w14:textId="77777777" w:rsidR="007300BD" w:rsidRDefault="007300BD" w:rsidP="005639F9">
      <w:pPr>
        <w:keepNext/>
        <w:spacing w:line="276" w:lineRule="auto"/>
        <w:jc w:val="center"/>
      </w:pPr>
      <w:r>
        <w:rPr>
          <w:noProof/>
        </w:rPr>
        <w:drawing>
          <wp:inline distT="0" distB="0" distL="0" distR="0" wp14:anchorId="7B7C1650" wp14:editId="627103BB">
            <wp:extent cx="5539740" cy="2832155"/>
            <wp:effectExtent l="0" t="0" r="3810" b="6350"/>
            <wp:docPr id="1840703308" name="Slika 1" descr="Slika, ki vsebuje besede besedilo, posnetek zaslona,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5418" cy="2840170"/>
                    </a:xfrm>
                    <a:prstGeom prst="rect">
                      <a:avLst/>
                    </a:prstGeom>
                  </pic:spPr>
                </pic:pic>
              </a:graphicData>
            </a:graphic>
          </wp:inline>
        </w:drawing>
      </w:r>
    </w:p>
    <w:p w14:paraId="05432200" w14:textId="3EC5F505" w:rsidR="007300BD" w:rsidRPr="000574F0" w:rsidRDefault="007300BD" w:rsidP="005639F9">
      <w:pPr>
        <w:pStyle w:val="Napis"/>
        <w:spacing w:line="276" w:lineRule="auto"/>
        <w:jc w:val="center"/>
      </w:pPr>
      <w:bookmarkStart w:id="89" w:name="_Toc175333827"/>
      <w:r>
        <w:t xml:space="preserve">Slika </w:t>
      </w:r>
      <w:r>
        <w:fldChar w:fldCharType="begin"/>
      </w:r>
      <w:r>
        <w:instrText xml:space="preserve"> SEQ Slika \* ARABIC </w:instrText>
      </w:r>
      <w:r>
        <w:fldChar w:fldCharType="separate"/>
      </w:r>
      <w:r w:rsidR="00723B3E">
        <w:rPr>
          <w:noProof/>
        </w:rPr>
        <w:t>15</w:t>
      </w:r>
      <w:r>
        <w:fldChar w:fldCharType="end"/>
      </w:r>
      <w:r>
        <w:t xml:space="preserve"> - ER model</w:t>
      </w:r>
      <w:bookmarkEnd w:id="89"/>
    </w:p>
    <w:p w14:paraId="1D0CEABE" w14:textId="3A3321B3" w:rsidR="007300BD" w:rsidRPr="007300BD" w:rsidRDefault="007300BD" w:rsidP="005639F9">
      <w:pPr>
        <w:pStyle w:val="Naslov2"/>
        <w:spacing w:line="276" w:lineRule="auto"/>
      </w:pPr>
      <w:bookmarkStart w:id="90" w:name="_Toc175333795"/>
      <w:r>
        <w:t>Kolekcije in dokumenti v podatkovni bazi</w:t>
      </w:r>
      <w:bookmarkEnd w:id="90"/>
    </w:p>
    <w:p w14:paraId="2210624E" w14:textId="77777777" w:rsidR="00F04DDD" w:rsidRDefault="00F04DDD" w:rsidP="005639F9">
      <w:pPr>
        <w:pStyle w:val="Odstavekseznama"/>
        <w:numPr>
          <w:ilvl w:val="0"/>
          <w:numId w:val="49"/>
        </w:numPr>
        <w:spacing w:after="160" w:line="276" w:lineRule="auto"/>
        <w:rPr>
          <w:b/>
          <w:bCs/>
        </w:rPr>
      </w:pPr>
      <w:proofErr w:type="spellStart"/>
      <w:r w:rsidRPr="5EFD6E0D">
        <w:rPr>
          <w:b/>
          <w:bCs/>
        </w:rPr>
        <w:t>Companies</w:t>
      </w:r>
      <w:proofErr w:type="spellEnd"/>
      <w:r w:rsidRPr="5EFD6E0D">
        <w:rPr>
          <w:b/>
          <w:bCs/>
        </w:rPr>
        <w:t xml:space="preserve"> (registrirana podjetja):</w:t>
      </w:r>
    </w:p>
    <w:p w14:paraId="69980707" w14:textId="77777777" w:rsidR="00F04DDD" w:rsidRDefault="00F04DDD" w:rsidP="005639F9">
      <w:pPr>
        <w:pStyle w:val="Odstavekseznama"/>
        <w:numPr>
          <w:ilvl w:val="1"/>
          <w:numId w:val="49"/>
        </w:numPr>
        <w:spacing w:after="160" w:line="276" w:lineRule="auto"/>
      </w:pPr>
      <w:proofErr w:type="spellStart"/>
      <w:r>
        <w:t>address</w:t>
      </w:r>
      <w:proofErr w:type="spellEnd"/>
      <w:r>
        <w:t xml:space="preserve"> (naslov registriranega podjetja),</w:t>
      </w:r>
    </w:p>
    <w:p w14:paraId="08527655" w14:textId="77777777" w:rsidR="00F04DDD" w:rsidRDefault="00F04DDD" w:rsidP="005639F9">
      <w:pPr>
        <w:pStyle w:val="Odstavekseznama"/>
        <w:numPr>
          <w:ilvl w:val="1"/>
          <w:numId w:val="49"/>
        </w:numPr>
        <w:spacing w:after="160" w:line="276" w:lineRule="auto"/>
      </w:pPr>
      <w:proofErr w:type="spellStart"/>
      <w:r>
        <w:t>admin</w:t>
      </w:r>
      <w:proofErr w:type="spellEnd"/>
      <w:r>
        <w:t xml:space="preserve"> (</w:t>
      </w:r>
      <w:proofErr w:type="spellStart"/>
      <w:r>
        <w:t>email</w:t>
      </w:r>
      <w:proofErr w:type="spellEnd"/>
      <w:r>
        <w:t xml:space="preserve"> administratorja registriranega podjetja),</w:t>
      </w:r>
    </w:p>
    <w:p w14:paraId="5E9245BD" w14:textId="77777777" w:rsidR="00F04DDD" w:rsidRDefault="00F04DDD" w:rsidP="005639F9">
      <w:pPr>
        <w:pStyle w:val="Odstavekseznama"/>
        <w:numPr>
          <w:ilvl w:val="1"/>
          <w:numId w:val="49"/>
        </w:numPr>
        <w:spacing w:after="160" w:line="276" w:lineRule="auto"/>
      </w:pPr>
      <w:r>
        <w:t>name (naziv registriranega podjetja),</w:t>
      </w:r>
    </w:p>
    <w:p w14:paraId="2C8A399B" w14:textId="77777777" w:rsidR="00F04DDD" w:rsidRDefault="00F04DDD" w:rsidP="005639F9">
      <w:pPr>
        <w:pStyle w:val="Odstavekseznama"/>
        <w:numPr>
          <w:ilvl w:val="1"/>
          <w:numId w:val="49"/>
        </w:numPr>
        <w:spacing w:after="160" w:line="276" w:lineRule="auto"/>
      </w:pPr>
      <w:proofErr w:type="spellStart"/>
      <w:r>
        <w:t>postal_code</w:t>
      </w:r>
      <w:proofErr w:type="spellEnd"/>
      <w:r>
        <w:t xml:space="preserve"> (poštna številka registriranega podjetja)</w:t>
      </w:r>
    </w:p>
    <w:p w14:paraId="4DD0AFE5" w14:textId="77777777" w:rsidR="00F04DDD" w:rsidRDefault="00F04DDD" w:rsidP="005639F9">
      <w:pPr>
        <w:pStyle w:val="Odstavekseznama"/>
        <w:numPr>
          <w:ilvl w:val="0"/>
          <w:numId w:val="49"/>
        </w:numPr>
        <w:spacing w:after="160" w:line="276" w:lineRule="auto"/>
        <w:rPr>
          <w:b/>
          <w:bCs/>
        </w:rPr>
      </w:pPr>
      <w:proofErr w:type="spellStart"/>
      <w:r w:rsidRPr="5EFD6E0D">
        <w:rPr>
          <w:b/>
          <w:bCs/>
        </w:rPr>
        <w:t>Knowledge_domains</w:t>
      </w:r>
      <w:proofErr w:type="spellEnd"/>
      <w:r w:rsidRPr="5EFD6E0D">
        <w:rPr>
          <w:b/>
          <w:bCs/>
        </w:rPr>
        <w:t xml:space="preserve"> (dodane domene znanja):</w:t>
      </w:r>
    </w:p>
    <w:p w14:paraId="59F8D40F" w14:textId="77777777" w:rsidR="00F04DDD" w:rsidRDefault="00F04DDD" w:rsidP="005639F9">
      <w:pPr>
        <w:pStyle w:val="Odstavekseznama"/>
        <w:numPr>
          <w:ilvl w:val="1"/>
          <w:numId w:val="49"/>
        </w:numPr>
        <w:spacing w:after="160" w:line="276" w:lineRule="auto"/>
      </w:pPr>
      <w:proofErr w:type="spellStart"/>
      <w:r>
        <w:t>description</w:t>
      </w:r>
      <w:proofErr w:type="spellEnd"/>
      <w:r>
        <w:t xml:space="preserve"> (opis domene znanja),</w:t>
      </w:r>
    </w:p>
    <w:p w14:paraId="39EC248F" w14:textId="77777777" w:rsidR="00F04DDD" w:rsidRDefault="00F04DDD" w:rsidP="005639F9">
      <w:pPr>
        <w:pStyle w:val="Odstavekseznama"/>
        <w:numPr>
          <w:ilvl w:val="1"/>
          <w:numId w:val="49"/>
        </w:numPr>
        <w:spacing w:after="160" w:line="276" w:lineRule="auto"/>
      </w:pPr>
      <w:proofErr w:type="spellStart"/>
      <w:r>
        <w:t>employees</w:t>
      </w:r>
      <w:proofErr w:type="spellEnd"/>
      <w:r>
        <w:t xml:space="preserve"> (</w:t>
      </w:r>
      <w:proofErr w:type="spellStart"/>
      <w:r>
        <w:t>emaili</w:t>
      </w:r>
      <w:proofErr w:type="spellEnd"/>
      <w:r>
        <w:t xml:space="preserve"> uporabnikov, dodanih v domeno znanja),</w:t>
      </w:r>
    </w:p>
    <w:p w14:paraId="33434503" w14:textId="77777777" w:rsidR="00F04DDD" w:rsidRDefault="00F04DDD" w:rsidP="005639F9">
      <w:pPr>
        <w:pStyle w:val="Odstavekseznama"/>
        <w:numPr>
          <w:ilvl w:val="1"/>
          <w:numId w:val="49"/>
        </w:numPr>
        <w:spacing w:after="160" w:line="276" w:lineRule="auto"/>
      </w:pPr>
      <w:proofErr w:type="spellStart"/>
      <w:r>
        <w:t>key_skills</w:t>
      </w:r>
      <w:proofErr w:type="spellEnd"/>
      <w:r>
        <w:t xml:space="preserve"> (ključna znanja v domeni znanja),</w:t>
      </w:r>
    </w:p>
    <w:p w14:paraId="36BB4D5F" w14:textId="77777777" w:rsidR="00F04DDD" w:rsidRDefault="00F04DDD" w:rsidP="005639F9">
      <w:pPr>
        <w:pStyle w:val="Odstavekseznama"/>
        <w:numPr>
          <w:ilvl w:val="1"/>
          <w:numId w:val="49"/>
        </w:numPr>
        <w:spacing w:after="160" w:line="276" w:lineRule="auto"/>
      </w:pPr>
      <w:proofErr w:type="spellStart"/>
      <w:r>
        <w:t>learning_materials</w:t>
      </w:r>
      <w:proofErr w:type="spellEnd"/>
      <w:r>
        <w:t xml:space="preserve"> (nazivi učnih gradiv, dodanih v domeno znanja),</w:t>
      </w:r>
    </w:p>
    <w:p w14:paraId="4A9401B7" w14:textId="77777777" w:rsidR="00F04DDD" w:rsidRDefault="00F04DDD" w:rsidP="005639F9">
      <w:pPr>
        <w:pStyle w:val="Odstavekseznama"/>
        <w:numPr>
          <w:ilvl w:val="1"/>
          <w:numId w:val="49"/>
        </w:numPr>
        <w:spacing w:after="160" w:line="276" w:lineRule="auto"/>
      </w:pPr>
      <w:proofErr w:type="spellStart"/>
      <w:r>
        <w:t>links</w:t>
      </w:r>
      <w:proofErr w:type="spellEnd"/>
      <w:r>
        <w:t xml:space="preserve"> (nazivi povezav, dodanih v domeno znanja),</w:t>
      </w:r>
    </w:p>
    <w:p w14:paraId="2B1298E8" w14:textId="77777777" w:rsidR="00F04DDD" w:rsidRDefault="00F04DDD" w:rsidP="005639F9">
      <w:pPr>
        <w:pStyle w:val="Odstavekseznama"/>
        <w:numPr>
          <w:ilvl w:val="1"/>
          <w:numId w:val="49"/>
        </w:numPr>
        <w:spacing w:after="160" w:line="276" w:lineRule="auto"/>
      </w:pPr>
      <w:r>
        <w:t>name (naziv domene znanja),</w:t>
      </w:r>
    </w:p>
    <w:p w14:paraId="0380C471" w14:textId="77777777" w:rsidR="00F04DDD" w:rsidRDefault="00F04DDD" w:rsidP="005639F9">
      <w:pPr>
        <w:pStyle w:val="Odstavekseznama"/>
        <w:numPr>
          <w:ilvl w:val="1"/>
          <w:numId w:val="49"/>
        </w:numPr>
        <w:spacing w:after="160" w:line="276" w:lineRule="auto"/>
      </w:pPr>
      <w:proofErr w:type="spellStart"/>
      <w:r>
        <w:t>owner</w:t>
      </w:r>
      <w:proofErr w:type="spellEnd"/>
      <w:r>
        <w:t xml:space="preserve"> (</w:t>
      </w:r>
      <w:proofErr w:type="spellStart"/>
      <w:r>
        <w:t>email</w:t>
      </w:r>
      <w:proofErr w:type="spellEnd"/>
      <w:r>
        <w:t xml:space="preserve"> uporabnika, ki je ustvari domeno znanja),</w:t>
      </w:r>
    </w:p>
    <w:p w14:paraId="7DFCD373" w14:textId="77777777" w:rsidR="00F04DDD" w:rsidRDefault="00F04DDD" w:rsidP="005639F9">
      <w:pPr>
        <w:pStyle w:val="Odstavekseznama"/>
        <w:numPr>
          <w:ilvl w:val="1"/>
          <w:numId w:val="49"/>
        </w:numPr>
        <w:spacing w:after="160" w:line="276" w:lineRule="auto"/>
      </w:pPr>
      <w:proofErr w:type="spellStart"/>
      <w:r>
        <w:t>quizzes</w:t>
      </w:r>
      <w:proofErr w:type="spellEnd"/>
      <w:r>
        <w:t xml:space="preserve"> (identifikatorji kvizov, dodanih v domeno znanja),</w:t>
      </w:r>
    </w:p>
    <w:p w14:paraId="6748F004" w14:textId="77777777" w:rsidR="00F04DDD" w:rsidRDefault="00F04DDD" w:rsidP="005639F9">
      <w:pPr>
        <w:pStyle w:val="Odstavekseznama"/>
        <w:numPr>
          <w:ilvl w:val="1"/>
          <w:numId w:val="49"/>
        </w:numPr>
        <w:spacing w:after="160" w:line="276" w:lineRule="auto"/>
      </w:pPr>
      <w:proofErr w:type="spellStart"/>
      <w:r>
        <w:t>results</w:t>
      </w:r>
      <w:proofErr w:type="spellEnd"/>
      <w:r>
        <w:t xml:space="preserve"> (rezultati uporabnikov, dodanih v domeno)</w:t>
      </w:r>
    </w:p>
    <w:p w14:paraId="742CB26D" w14:textId="77777777" w:rsidR="00F04DDD" w:rsidRDefault="00F04DDD" w:rsidP="005639F9">
      <w:pPr>
        <w:pStyle w:val="Odstavekseznama"/>
        <w:numPr>
          <w:ilvl w:val="0"/>
          <w:numId w:val="49"/>
        </w:numPr>
        <w:spacing w:after="160" w:line="276" w:lineRule="auto"/>
        <w:rPr>
          <w:b/>
          <w:bCs/>
        </w:rPr>
      </w:pPr>
      <w:proofErr w:type="spellStart"/>
      <w:r w:rsidRPr="5EFD6E0D">
        <w:rPr>
          <w:b/>
          <w:bCs/>
        </w:rPr>
        <w:t>Questions</w:t>
      </w:r>
      <w:proofErr w:type="spellEnd"/>
      <w:r w:rsidRPr="5EFD6E0D">
        <w:rPr>
          <w:b/>
          <w:bCs/>
        </w:rPr>
        <w:t xml:space="preserve"> (ustvarjena vprašanja iz kvizov):</w:t>
      </w:r>
    </w:p>
    <w:p w14:paraId="71C5EBCB" w14:textId="77777777" w:rsidR="00F04DDD" w:rsidRDefault="00F04DDD" w:rsidP="005639F9">
      <w:pPr>
        <w:pStyle w:val="Odstavekseznama"/>
        <w:numPr>
          <w:ilvl w:val="1"/>
          <w:numId w:val="49"/>
        </w:numPr>
        <w:spacing w:after="160" w:line="276" w:lineRule="auto"/>
      </w:pPr>
      <w:proofErr w:type="spellStart"/>
      <w:r>
        <w:t>answers</w:t>
      </w:r>
      <w:proofErr w:type="spellEnd"/>
      <w:r>
        <w:t xml:space="preserve"> (pravilni in nepravilni odgovori na dodano vprašanje),</w:t>
      </w:r>
    </w:p>
    <w:p w14:paraId="50F3AFAC" w14:textId="77777777" w:rsidR="00F04DDD" w:rsidRDefault="00F04DDD" w:rsidP="005639F9">
      <w:pPr>
        <w:pStyle w:val="Odstavekseznama"/>
        <w:numPr>
          <w:ilvl w:val="1"/>
          <w:numId w:val="49"/>
        </w:numPr>
        <w:spacing w:after="160" w:line="276" w:lineRule="auto"/>
      </w:pPr>
      <w:proofErr w:type="spellStart"/>
      <w:r>
        <w:t>question</w:t>
      </w:r>
      <w:proofErr w:type="spellEnd"/>
      <w:r>
        <w:t xml:space="preserve"> (dodano vprašanje),</w:t>
      </w:r>
    </w:p>
    <w:p w14:paraId="2FA74D1A" w14:textId="77777777" w:rsidR="00F04DDD" w:rsidRDefault="00F04DDD" w:rsidP="005639F9">
      <w:pPr>
        <w:pStyle w:val="Odstavekseznama"/>
        <w:numPr>
          <w:ilvl w:val="1"/>
          <w:numId w:val="49"/>
        </w:numPr>
        <w:spacing w:after="160" w:line="276" w:lineRule="auto"/>
      </w:pPr>
      <w:proofErr w:type="spellStart"/>
      <w:r>
        <w:t>quiz</w:t>
      </w:r>
      <w:proofErr w:type="spellEnd"/>
      <w:r>
        <w:t xml:space="preserve"> (identifikator kviza, v katerem je vprašanje),</w:t>
      </w:r>
    </w:p>
    <w:p w14:paraId="40459C56" w14:textId="77777777" w:rsidR="00F04DDD" w:rsidRDefault="00F04DDD" w:rsidP="005639F9">
      <w:pPr>
        <w:pStyle w:val="Odstavekseznama"/>
        <w:numPr>
          <w:ilvl w:val="1"/>
          <w:numId w:val="49"/>
        </w:numPr>
        <w:spacing w:after="160" w:line="276" w:lineRule="auto"/>
      </w:pPr>
      <w:proofErr w:type="spellStart"/>
      <w:r>
        <w:lastRenderedPageBreak/>
        <w:t>type</w:t>
      </w:r>
      <w:proofErr w:type="spellEnd"/>
      <w:r>
        <w:t xml:space="preserve"> (tip vprašanja)</w:t>
      </w:r>
    </w:p>
    <w:p w14:paraId="498B6A6E" w14:textId="77777777" w:rsidR="00F04DDD" w:rsidRDefault="00F04DDD" w:rsidP="005639F9">
      <w:pPr>
        <w:pStyle w:val="Odstavekseznama"/>
        <w:numPr>
          <w:ilvl w:val="0"/>
          <w:numId w:val="49"/>
        </w:numPr>
        <w:spacing w:after="160" w:line="276" w:lineRule="auto"/>
        <w:rPr>
          <w:b/>
          <w:bCs/>
        </w:rPr>
      </w:pPr>
      <w:proofErr w:type="spellStart"/>
      <w:r w:rsidRPr="5EFD6E0D">
        <w:rPr>
          <w:b/>
          <w:bCs/>
        </w:rPr>
        <w:t>Quizzes</w:t>
      </w:r>
      <w:proofErr w:type="spellEnd"/>
      <w:r w:rsidRPr="5EFD6E0D">
        <w:rPr>
          <w:b/>
          <w:bCs/>
        </w:rPr>
        <w:t xml:space="preserve"> (ustvarjeni kvizi):</w:t>
      </w:r>
    </w:p>
    <w:p w14:paraId="047ED9FA" w14:textId="77777777" w:rsidR="00F04DDD" w:rsidRDefault="00F04DDD" w:rsidP="005639F9">
      <w:pPr>
        <w:pStyle w:val="Odstavekseznama"/>
        <w:numPr>
          <w:ilvl w:val="1"/>
          <w:numId w:val="49"/>
        </w:numPr>
        <w:spacing w:after="160" w:line="276" w:lineRule="auto"/>
      </w:pPr>
      <w:r>
        <w:t>name (naziv kviza),</w:t>
      </w:r>
    </w:p>
    <w:p w14:paraId="117D0166" w14:textId="77777777" w:rsidR="00F04DDD" w:rsidRDefault="00F04DDD" w:rsidP="005639F9">
      <w:pPr>
        <w:pStyle w:val="Odstavekseznama"/>
        <w:numPr>
          <w:ilvl w:val="1"/>
          <w:numId w:val="49"/>
        </w:numPr>
        <w:spacing w:after="160" w:line="276" w:lineRule="auto"/>
      </w:pPr>
      <w:proofErr w:type="spellStart"/>
      <w:r>
        <w:t>questions</w:t>
      </w:r>
      <w:proofErr w:type="spellEnd"/>
      <w:r>
        <w:t xml:space="preserve"> (identifikatorji vprašanj, ki so v kvizu),</w:t>
      </w:r>
    </w:p>
    <w:p w14:paraId="03AB54AA" w14:textId="77777777" w:rsidR="00F04DDD" w:rsidRDefault="00F04DDD" w:rsidP="005639F9">
      <w:pPr>
        <w:pStyle w:val="Odstavekseznama"/>
        <w:numPr>
          <w:ilvl w:val="1"/>
          <w:numId w:val="49"/>
        </w:numPr>
        <w:spacing w:after="160" w:line="276" w:lineRule="auto"/>
      </w:pPr>
      <w:proofErr w:type="spellStart"/>
      <w:r>
        <w:t>results</w:t>
      </w:r>
      <w:proofErr w:type="spellEnd"/>
      <w:r>
        <w:t xml:space="preserve"> (rezultati uporabnikov, ki morajo rešiti kviz)</w:t>
      </w:r>
    </w:p>
    <w:p w14:paraId="5EDBB07C" w14:textId="77777777" w:rsidR="00F04DDD" w:rsidRDefault="00F04DDD" w:rsidP="005639F9">
      <w:pPr>
        <w:pStyle w:val="Odstavekseznama"/>
        <w:numPr>
          <w:ilvl w:val="0"/>
          <w:numId w:val="49"/>
        </w:numPr>
        <w:spacing w:after="160" w:line="276" w:lineRule="auto"/>
        <w:rPr>
          <w:b/>
          <w:bCs/>
        </w:rPr>
      </w:pPr>
      <w:proofErr w:type="spellStart"/>
      <w:r w:rsidRPr="5EFD6E0D">
        <w:rPr>
          <w:b/>
          <w:bCs/>
        </w:rPr>
        <w:t>Users</w:t>
      </w:r>
      <w:proofErr w:type="spellEnd"/>
      <w:r w:rsidRPr="5EFD6E0D">
        <w:rPr>
          <w:b/>
          <w:bCs/>
        </w:rPr>
        <w:t xml:space="preserve"> (dodani uporabniki):</w:t>
      </w:r>
    </w:p>
    <w:p w14:paraId="2D0E5DC3" w14:textId="77777777" w:rsidR="00F04DDD" w:rsidRDefault="00F04DDD" w:rsidP="005639F9">
      <w:pPr>
        <w:pStyle w:val="Odstavekseznama"/>
        <w:numPr>
          <w:ilvl w:val="1"/>
          <w:numId w:val="49"/>
        </w:numPr>
        <w:spacing w:after="160" w:line="276" w:lineRule="auto"/>
      </w:pPr>
      <w:proofErr w:type="spellStart"/>
      <w:r>
        <w:t>admin</w:t>
      </w:r>
      <w:proofErr w:type="spellEnd"/>
      <w:r>
        <w:t xml:space="preserve"> (</w:t>
      </w:r>
      <w:proofErr w:type="spellStart"/>
      <w:r>
        <w:t>email</w:t>
      </w:r>
      <w:proofErr w:type="spellEnd"/>
      <w:r>
        <w:t xml:space="preserve"> administratorja, ki je dodal uporabnika),</w:t>
      </w:r>
    </w:p>
    <w:p w14:paraId="1B2FDE14" w14:textId="77777777" w:rsidR="00F04DDD" w:rsidRDefault="00F04DDD" w:rsidP="005639F9">
      <w:pPr>
        <w:pStyle w:val="Odstavekseznama"/>
        <w:numPr>
          <w:ilvl w:val="1"/>
          <w:numId w:val="49"/>
        </w:numPr>
        <w:spacing w:after="160" w:line="276" w:lineRule="auto"/>
      </w:pPr>
      <w:proofErr w:type="spellStart"/>
      <w:r>
        <w:t>email</w:t>
      </w:r>
      <w:proofErr w:type="spellEnd"/>
      <w:r>
        <w:t xml:space="preserve"> (</w:t>
      </w:r>
      <w:proofErr w:type="spellStart"/>
      <w:r>
        <w:t>email</w:t>
      </w:r>
      <w:proofErr w:type="spellEnd"/>
      <w:r>
        <w:t xml:space="preserve"> uporabnika),</w:t>
      </w:r>
    </w:p>
    <w:p w14:paraId="16676FBF" w14:textId="77777777" w:rsidR="00F04DDD" w:rsidRDefault="00F04DDD" w:rsidP="005639F9">
      <w:pPr>
        <w:pStyle w:val="Odstavekseznama"/>
        <w:numPr>
          <w:ilvl w:val="1"/>
          <w:numId w:val="49"/>
        </w:numPr>
        <w:spacing w:after="160" w:line="276" w:lineRule="auto"/>
      </w:pPr>
      <w:proofErr w:type="spellStart"/>
      <w:r>
        <w:t>full_name</w:t>
      </w:r>
      <w:proofErr w:type="spellEnd"/>
      <w:r>
        <w:t xml:space="preserve"> (ime uporabnika),</w:t>
      </w:r>
    </w:p>
    <w:p w14:paraId="1936BAFF" w14:textId="77777777" w:rsidR="00F04DDD" w:rsidRDefault="00F04DDD" w:rsidP="005639F9">
      <w:pPr>
        <w:pStyle w:val="Odstavekseznama"/>
        <w:numPr>
          <w:ilvl w:val="1"/>
          <w:numId w:val="49"/>
        </w:numPr>
        <w:spacing w:after="160" w:line="276" w:lineRule="auto"/>
      </w:pPr>
      <w:proofErr w:type="spellStart"/>
      <w:r>
        <w:t>password</w:t>
      </w:r>
      <w:proofErr w:type="spellEnd"/>
      <w:r>
        <w:t xml:space="preserve"> (zgoščeno geslo uporabnika),</w:t>
      </w:r>
    </w:p>
    <w:p w14:paraId="63B07C7C" w14:textId="77777777" w:rsidR="00F04DDD" w:rsidRDefault="00F04DDD" w:rsidP="005639F9">
      <w:pPr>
        <w:pStyle w:val="Odstavekseznama"/>
        <w:numPr>
          <w:ilvl w:val="1"/>
          <w:numId w:val="49"/>
        </w:numPr>
        <w:spacing w:after="160" w:line="276" w:lineRule="auto"/>
      </w:pPr>
      <w:r>
        <w:t>role (vloga uporabnika)</w:t>
      </w:r>
    </w:p>
    <w:p w14:paraId="04A49590" w14:textId="77777777" w:rsidR="00F04DDD" w:rsidRPr="000574F0" w:rsidRDefault="00F04DDD" w:rsidP="005639F9">
      <w:pPr>
        <w:pStyle w:val="Naslov1"/>
        <w:spacing w:line="276" w:lineRule="auto"/>
      </w:pPr>
      <w:bookmarkStart w:id="91" w:name="_Toc344507431"/>
      <w:bookmarkStart w:id="92" w:name="_Toc175333796"/>
      <w:r>
        <w:t>Timsko delo</w:t>
      </w:r>
      <w:bookmarkEnd w:id="91"/>
      <w:bookmarkEnd w:id="92"/>
    </w:p>
    <w:p w14:paraId="390A7A19" w14:textId="77777777" w:rsidR="00F04DDD" w:rsidRPr="000574F0" w:rsidRDefault="00F04DDD" w:rsidP="005639F9">
      <w:pPr>
        <w:pStyle w:val="Naslov2"/>
        <w:spacing w:line="276" w:lineRule="auto"/>
      </w:pPr>
      <w:bookmarkStart w:id="93" w:name="_Toc2023318745"/>
      <w:bookmarkStart w:id="94" w:name="_Toc175333797"/>
      <w:r>
        <w:t>Metodologija</w:t>
      </w:r>
      <w:bookmarkEnd w:id="93"/>
      <w:bookmarkEnd w:id="94"/>
    </w:p>
    <w:p w14:paraId="61FAE12E" w14:textId="77777777" w:rsidR="00F04DDD" w:rsidRPr="000574F0" w:rsidRDefault="00F04DDD" w:rsidP="005639F9">
      <w:pPr>
        <w:spacing w:line="276" w:lineRule="auto"/>
      </w:pPr>
      <w:r w:rsidRPr="000574F0">
        <w:t xml:space="preserve">Naša ekipa je sprejela metodologijo </w:t>
      </w:r>
      <w:proofErr w:type="spellStart"/>
      <w:r w:rsidRPr="000574F0">
        <w:rPr>
          <w:b/>
          <w:bCs/>
        </w:rPr>
        <w:t>Scrum</w:t>
      </w:r>
      <w:proofErr w:type="spellEnd"/>
      <w:r w:rsidRPr="000574F0">
        <w:rPr>
          <w:b/>
          <w:bCs/>
        </w:rPr>
        <w:t xml:space="preserve"> </w:t>
      </w:r>
      <w:r w:rsidRPr="000574F0">
        <w:t>za izboljšanje vodenja projektov in racionalizacijo našega delovnega toka. Vsaka dva tedna smo organizirali sestanke za načrtovanje sprinta, da smo opredelili naloge za prihajajoči sprint in dodelili odgovornosti vsakemu članu ekipe. Ta pristop je zagotovil, da so bili vsi jasni glede svojih vlog in prednostnih nalog projekta, kar je privedlo do bolj organiziranega in osredotočenega delovnega okolja.</w:t>
      </w:r>
    </w:p>
    <w:p w14:paraId="709D8237" w14:textId="77777777" w:rsidR="00F04DDD" w:rsidRPr="000574F0" w:rsidRDefault="00F04DDD" w:rsidP="005639F9">
      <w:pPr>
        <w:pStyle w:val="Naslov2"/>
        <w:spacing w:line="276" w:lineRule="auto"/>
      </w:pPr>
      <w:bookmarkStart w:id="95" w:name="_Toc1872422391"/>
      <w:bookmarkStart w:id="96" w:name="_Toc175333798"/>
      <w:r>
        <w:t>Komunikacija</w:t>
      </w:r>
      <w:bookmarkEnd w:id="95"/>
      <w:bookmarkEnd w:id="96"/>
    </w:p>
    <w:p w14:paraId="65997662" w14:textId="598D145D" w:rsidR="00F04DDD" w:rsidRPr="000574F0" w:rsidRDefault="00F04DDD" w:rsidP="005639F9">
      <w:pPr>
        <w:spacing w:line="276" w:lineRule="auto"/>
      </w:pPr>
      <w:r w:rsidRPr="000574F0">
        <w:t xml:space="preserve">Komunikacija je bila ključna sestavina našega procesa </w:t>
      </w:r>
      <w:proofErr w:type="spellStart"/>
      <w:r w:rsidRPr="000574F0">
        <w:t>Scrum</w:t>
      </w:r>
      <w:proofErr w:type="spellEnd"/>
      <w:r w:rsidRPr="000574F0">
        <w:t xml:space="preserve">, </w:t>
      </w:r>
      <w:proofErr w:type="spellStart"/>
      <w:r w:rsidRPr="000574F0">
        <w:t>Discord</w:t>
      </w:r>
      <w:proofErr w:type="spellEnd"/>
      <w:r w:rsidRPr="000574F0">
        <w:t xml:space="preserve"> pa smo uporabljali </w:t>
      </w:r>
      <w:r w:rsidRPr="000574F0">
        <w:rPr>
          <w:b/>
          <w:bCs/>
        </w:rPr>
        <w:t xml:space="preserve"> </w:t>
      </w:r>
      <w:r w:rsidRPr="000574F0">
        <w:t xml:space="preserve">za vse naše razprave in tedenske </w:t>
      </w:r>
      <w:r w:rsidR="009F088E">
        <w:t>sestanke</w:t>
      </w:r>
      <w:r w:rsidRPr="000574F0">
        <w:t xml:space="preserve">. </w:t>
      </w:r>
      <w:proofErr w:type="spellStart"/>
      <w:r w:rsidRPr="000574F0">
        <w:t>Discord</w:t>
      </w:r>
      <w:proofErr w:type="spellEnd"/>
      <w:r w:rsidRPr="000574F0">
        <w:t xml:space="preserve"> je olajšal pogovore v realnem času in nam omogočil, da takoj obravnavamo morebitne težave ali prilagoditve. Načrtovali smo tudi redne sestanke, da bi pregledali naš napredek, razpravljali o ovirah in naredili potrebne spremembe našega načrta. Ta metoda je ohranila ekipo usklajeno in zagotovila, da so vsi ostali na isti strani skozi celoten sprint.</w:t>
      </w:r>
    </w:p>
    <w:p w14:paraId="57344B03" w14:textId="77777777" w:rsidR="00BC5100" w:rsidRDefault="00F04DDD" w:rsidP="005639F9">
      <w:pPr>
        <w:keepNext/>
        <w:spacing w:line="276" w:lineRule="auto"/>
        <w:jc w:val="center"/>
      </w:pPr>
      <w:r>
        <w:rPr>
          <w:noProof/>
        </w:rPr>
        <w:drawing>
          <wp:inline distT="0" distB="0" distL="0" distR="0" wp14:anchorId="76EC1A10" wp14:editId="72BB2FA1">
            <wp:extent cx="5762626" cy="1847850"/>
            <wp:effectExtent l="0" t="0" r="0" b="0"/>
            <wp:docPr id="2050352378" name="Picture 205035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626" cy="1847850"/>
                    </a:xfrm>
                    <a:prstGeom prst="rect">
                      <a:avLst/>
                    </a:prstGeom>
                  </pic:spPr>
                </pic:pic>
              </a:graphicData>
            </a:graphic>
          </wp:inline>
        </w:drawing>
      </w:r>
    </w:p>
    <w:p w14:paraId="1E4ECCC4" w14:textId="1BEE621A" w:rsidR="00BC5100" w:rsidRDefault="00BC5100" w:rsidP="005639F9">
      <w:pPr>
        <w:pStyle w:val="Napis"/>
        <w:spacing w:line="276" w:lineRule="auto"/>
        <w:jc w:val="center"/>
      </w:pPr>
      <w:bookmarkStart w:id="97" w:name="_Toc175333828"/>
      <w:r>
        <w:t xml:space="preserve">Slika </w:t>
      </w:r>
      <w:r>
        <w:fldChar w:fldCharType="begin"/>
      </w:r>
      <w:r>
        <w:instrText xml:space="preserve"> SEQ Slika \* ARABIC </w:instrText>
      </w:r>
      <w:r>
        <w:fldChar w:fldCharType="separate"/>
      </w:r>
      <w:r w:rsidR="00723B3E">
        <w:rPr>
          <w:noProof/>
        </w:rPr>
        <w:t>16</w:t>
      </w:r>
      <w:r>
        <w:fldChar w:fldCharType="end"/>
      </w:r>
      <w:r>
        <w:t xml:space="preserve"> </w:t>
      </w:r>
      <w:r w:rsidR="007742D4">
        <w:t>–</w:t>
      </w:r>
      <w:r>
        <w:t xml:space="preserve"> </w:t>
      </w:r>
      <w:r w:rsidR="007742D4">
        <w:t>1. p</w:t>
      </w:r>
      <w:r>
        <w:t xml:space="preserve">rimer pogovora na </w:t>
      </w:r>
      <w:proofErr w:type="spellStart"/>
      <w:r>
        <w:t>Discord</w:t>
      </w:r>
      <w:proofErr w:type="spellEnd"/>
      <w:r>
        <w:t>-u</w:t>
      </w:r>
      <w:bookmarkEnd w:id="97"/>
    </w:p>
    <w:p w14:paraId="164D0B2E" w14:textId="77777777" w:rsidR="007742D4" w:rsidRDefault="00F04DDD" w:rsidP="005639F9">
      <w:pPr>
        <w:keepNext/>
        <w:spacing w:line="276" w:lineRule="auto"/>
        <w:jc w:val="center"/>
      </w:pPr>
      <w:r>
        <w:rPr>
          <w:noProof/>
        </w:rPr>
        <w:lastRenderedPageBreak/>
        <w:drawing>
          <wp:inline distT="0" distB="0" distL="0" distR="0" wp14:anchorId="4EBA936C" wp14:editId="3FCB3BA0">
            <wp:extent cx="5762626" cy="2886075"/>
            <wp:effectExtent l="0" t="0" r="0" b="0"/>
            <wp:docPr id="1225193279" name="Picture 12251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626" cy="2886075"/>
                    </a:xfrm>
                    <a:prstGeom prst="rect">
                      <a:avLst/>
                    </a:prstGeom>
                  </pic:spPr>
                </pic:pic>
              </a:graphicData>
            </a:graphic>
          </wp:inline>
        </w:drawing>
      </w:r>
    </w:p>
    <w:p w14:paraId="4B5F77ED" w14:textId="77A66334" w:rsidR="00F04DDD" w:rsidRPr="000574F0" w:rsidRDefault="007742D4" w:rsidP="005639F9">
      <w:pPr>
        <w:pStyle w:val="Napis"/>
        <w:spacing w:line="276" w:lineRule="auto"/>
        <w:jc w:val="center"/>
      </w:pPr>
      <w:bookmarkStart w:id="98" w:name="_Toc175333829"/>
      <w:r>
        <w:t xml:space="preserve">Slika </w:t>
      </w:r>
      <w:r>
        <w:fldChar w:fldCharType="begin"/>
      </w:r>
      <w:r>
        <w:instrText xml:space="preserve"> SEQ Slika \* ARABIC </w:instrText>
      </w:r>
      <w:r>
        <w:fldChar w:fldCharType="separate"/>
      </w:r>
      <w:r w:rsidR="00723B3E">
        <w:rPr>
          <w:noProof/>
        </w:rPr>
        <w:t>17</w:t>
      </w:r>
      <w:r>
        <w:fldChar w:fldCharType="end"/>
      </w:r>
      <w:r>
        <w:t xml:space="preserve"> - 2. primer pogovora na </w:t>
      </w:r>
      <w:proofErr w:type="spellStart"/>
      <w:r>
        <w:t>Discord</w:t>
      </w:r>
      <w:proofErr w:type="spellEnd"/>
      <w:r>
        <w:t>-u</w:t>
      </w:r>
      <w:bookmarkEnd w:id="98"/>
    </w:p>
    <w:p w14:paraId="28888F46" w14:textId="77777777" w:rsidR="00F04DDD" w:rsidRPr="000574F0" w:rsidRDefault="00F04DDD" w:rsidP="005639F9">
      <w:pPr>
        <w:pStyle w:val="Naslov2"/>
        <w:spacing w:line="276" w:lineRule="auto"/>
      </w:pPr>
      <w:bookmarkStart w:id="99" w:name="_Toc204346840"/>
      <w:bookmarkStart w:id="100" w:name="_Toc175333799"/>
      <w:r>
        <w:t>Postopek sledenja</w:t>
      </w:r>
      <w:bookmarkEnd w:id="99"/>
      <w:bookmarkEnd w:id="100"/>
    </w:p>
    <w:p w14:paraId="19ED318C" w14:textId="77777777" w:rsidR="00F04DDD" w:rsidRPr="000574F0" w:rsidRDefault="00F04DDD" w:rsidP="005639F9">
      <w:pPr>
        <w:spacing w:line="276" w:lineRule="auto"/>
      </w:pPr>
      <w:r w:rsidRPr="000574F0">
        <w:t xml:space="preserve">Za sledenje našim nalogam in napredku smo uporabili </w:t>
      </w:r>
      <w:proofErr w:type="spellStart"/>
      <w:r w:rsidRPr="000574F0">
        <w:rPr>
          <w:b/>
          <w:bCs/>
        </w:rPr>
        <w:t>Trello</w:t>
      </w:r>
      <w:proofErr w:type="spellEnd"/>
      <w:r w:rsidRPr="000574F0">
        <w:t>. Naše naloge smo razvrstili v več plošč: »</w:t>
      </w:r>
      <w:r>
        <w:t>To do</w:t>
      </w:r>
      <w:r w:rsidRPr="000574F0">
        <w:t>« za prihajajoče naloge, »</w:t>
      </w:r>
      <w:proofErr w:type="spellStart"/>
      <w:r>
        <w:t>Priority</w:t>
      </w:r>
      <w:proofErr w:type="spellEnd"/>
      <w:r w:rsidRPr="000574F0">
        <w:t>« za prednostne elemente, ki zahtevajo takojšnjo pozornost, »</w:t>
      </w:r>
      <w:proofErr w:type="spellStart"/>
      <w:r>
        <w:t>Doing</w:t>
      </w:r>
      <w:proofErr w:type="spellEnd"/>
      <w:r w:rsidRPr="000574F0">
        <w:t>« za naloge, ki so trenutno v teku, in »</w:t>
      </w:r>
      <w:r>
        <w:t>Done</w:t>
      </w:r>
      <w:r w:rsidRPr="000574F0">
        <w:t>« za dokončane naloge. Ta vizualni sistem nam je omogočil učinkovito upravljanje in določanje prioritet delovne obremenitve, zagotavljanje jasnega pregleda nad napredkom in zagotavljanje, da smo ostali na pravi poti do doseganja ciljev projekta.</w:t>
      </w:r>
    </w:p>
    <w:p w14:paraId="3F803EBE" w14:textId="77777777" w:rsidR="00FD11F2" w:rsidRDefault="00F04DDD" w:rsidP="005639F9">
      <w:pPr>
        <w:keepNext/>
        <w:spacing w:line="276" w:lineRule="auto"/>
        <w:jc w:val="center"/>
      </w:pPr>
      <w:r w:rsidRPr="000574F0">
        <w:rPr>
          <w:noProof/>
        </w:rPr>
        <w:drawing>
          <wp:inline distT="0" distB="0" distL="0" distR="0" wp14:anchorId="00553650" wp14:editId="6011392F">
            <wp:extent cx="5760720" cy="2833370"/>
            <wp:effectExtent l="0" t="0" r="0" b="5080"/>
            <wp:docPr id="1274238635" name="Slika 1" descr="Slika, ki vsebuje besede besedilo, programska oprem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8635" name="Slika 1" descr="Slika, ki vsebuje besede besedilo, programska oprema, računalniška ikona, operacijski sistem&#10;&#10;Opis je samodejno ustvarjen"/>
                    <pic:cNvPicPr/>
                  </pic:nvPicPr>
                  <pic:blipFill>
                    <a:blip r:embed="rId32"/>
                    <a:stretch>
                      <a:fillRect/>
                    </a:stretch>
                  </pic:blipFill>
                  <pic:spPr>
                    <a:xfrm>
                      <a:off x="0" y="0"/>
                      <a:ext cx="5760720" cy="2833370"/>
                    </a:xfrm>
                    <a:prstGeom prst="rect">
                      <a:avLst/>
                    </a:prstGeom>
                  </pic:spPr>
                </pic:pic>
              </a:graphicData>
            </a:graphic>
          </wp:inline>
        </w:drawing>
      </w:r>
    </w:p>
    <w:p w14:paraId="3B92756B" w14:textId="266BBEC1" w:rsidR="00F04DDD" w:rsidRPr="000574F0" w:rsidRDefault="00FD11F2" w:rsidP="005639F9">
      <w:pPr>
        <w:pStyle w:val="Napis"/>
        <w:spacing w:line="276" w:lineRule="auto"/>
        <w:jc w:val="center"/>
      </w:pPr>
      <w:bookmarkStart w:id="101" w:name="_Toc175333830"/>
      <w:r>
        <w:t xml:space="preserve">Slika </w:t>
      </w:r>
      <w:r>
        <w:fldChar w:fldCharType="begin"/>
      </w:r>
      <w:r>
        <w:instrText xml:space="preserve"> SEQ Slika \* ARABIC </w:instrText>
      </w:r>
      <w:r>
        <w:fldChar w:fldCharType="separate"/>
      </w:r>
      <w:r w:rsidR="00723B3E">
        <w:rPr>
          <w:noProof/>
        </w:rPr>
        <w:t>18</w:t>
      </w:r>
      <w:r>
        <w:fldChar w:fldCharType="end"/>
      </w:r>
      <w:r>
        <w:t xml:space="preserve"> - Postopek sledenja opravilom na </w:t>
      </w:r>
      <w:proofErr w:type="spellStart"/>
      <w:r>
        <w:t>Trello</w:t>
      </w:r>
      <w:bookmarkEnd w:id="101"/>
      <w:proofErr w:type="spellEnd"/>
    </w:p>
    <w:p w14:paraId="7CAF4E21" w14:textId="77777777" w:rsidR="00F04DDD" w:rsidRPr="000574F0" w:rsidRDefault="00F04DDD" w:rsidP="005639F9">
      <w:pPr>
        <w:pStyle w:val="Naslov2"/>
        <w:spacing w:line="276" w:lineRule="auto"/>
      </w:pPr>
      <w:bookmarkStart w:id="102" w:name="_Toc470337432"/>
      <w:bookmarkStart w:id="103" w:name="_Toc175333800"/>
      <w:r>
        <w:t>Delitev dela</w:t>
      </w:r>
      <w:bookmarkEnd w:id="102"/>
      <w:bookmarkEnd w:id="103"/>
    </w:p>
    <w:p w14:paraId="6C553408" w14:textId="49B5A9DD" w:rsidR="00F04DDD" w:rsidRPr="000574F0" w:rsidRDefault="00F04DDD" w:rsidP="005639F9">
      <w:pPr>
        <w:spacing w:line="276" w:lineRule="auto"/>
      </w:pPr>
      <w:r w:rsidRPr="000574F0">
        <w:t>Delo smo razdelili med člane ekipe, da bi učinkovito izkoristili naše individualne prednosti. En član ekipe se je osredotočil predvsem na razvoj</w:t>
      </w:r>
      <w:r>
        <w:t xml:space="preserve"> obličja</w:t>
      </w:r>
      <w:r w:rsidR="004B02CF">
        <w:t xml:space="preserve">. </w:t>
      </w:r>
      <w:r w:rsidRPr="000574F0">
        <w:t xml:space="preserve">Medtem sta se dva člana ekipe osredotočila na zaledje, pri čemer je bil eden specializiran za razvoj umetne inteligence, drugi </w:t>
      </w:r>
      <w:r w:rsidRPr="000574F0">
        <w:lastRenderedPageBreak/>
        <w:t>pa za preostale zaledne naloge. Kljub različnim vlogam smo bili vsi trije aktivno vključeni v načrtovanje, testiranje in optimizacijo celotne rešitve.</w:t>
      </w:r>
    </w:p>
    <w:p w14:paraId="1BBA146A" w14:textId="77777777" w:rsidR="00F04DDD" w:rsidRDefault="00F04DDD" w:rsidP="005639F9">
      <w:pPr>
        <w:pStyle w:val="Naslov1"/>
        <w:pBdr>
          <w:bottom w:val="single" w:sz="4" w:space="1" w:color="595959"/>
        </w:pBdr>
        <w:spacing w:line="276" w:lineRule="auto"/>
      </w:pPr>
      <w:bookmarkStart w:id="104" w:name="_Toc2101744277"/>
      <w:bookmarkStart w:id="105" w:name="_Toc175333801"/>
      <w:r>
        <w:t>Testiranje</w:t>
      </w:r>
      <w:bookmarkEnd w:id="104"/>
      <w:bookmarkEnd w:id="105"/>
    </w:p>
    <w:p w14:paraId="4CADE393" w14:textId="77777777" w:rsidR="00F04DDD" w:rsidRPr="000574F0" w:rsidRDefault="00F04DDD" w:rsidP="005639F9">
      <w:pPr>
        <w:pStyle w:val="Naslov2"/>
        <w:spacing w:line="276" w:lineRule="auto"/>
      </w:pPr>
      <w:bookmarkStart w:id="106" w:name="_Toc993524129"/>
      <w:bookmarkStart w:id="107" w:name="_Toc175333802"/>
      <w:r>
        <w:t>Testiranje enot</w:t>
      </w:r>
      <w:bookmarkEnd w:id="106"/>
      <w:bookmarkEnd w:id="107"/>
    </w:p>
    <w:p w14:paraId="460059AA" w14:textId="3F71D745" w:rsidR="00F04DDD" w:rsidRPr="000574F0" w:rsidRDefault="009E311E" w:rsidP="005639F9">
      <w:pPr>
        <w:spacing w:line="276" w:lineRule="auto"/>
      </w:pPr>
      <w:r>
        <w:t>D</w:t>
      </w:r>
      <w:r w:rsidR="00F04DDD" w:rsidRPr="000574F0">
        <w:t>a bi zagotovili zanesljivost in pravilnost naše kode</w:t>
      </w:r>
      <w:r>
        <w:t xml:space="preserve"> smo v</w:t>
      </w:r>
      <w:r w:rsidRPr="000574F0">
        <w:t xml:space="preserve"> našem projektu izvedli teste enot</w:t>
      </w:r>
      <w:r w:rsidR="00F04DDD" w:rsidRPr="000574F0">
        <w:t xml:space="preserve">. Ti testi so organizirani v imeniku </w:t>
      </w:r>
      <w:r w:rsidR="00F04DDD" w:rsidRPr="008D1825">
        <w:rPr>
          <w:i/>
          <w:iCs/>
        </w:rPr>
        <w:t>‘</w:t>
      </w:r>
      <w:proofErr w:type="spellStart"/>
      <w:r w:rsidR="00F04DDD" w:rsidRPr="008D1825">
        <w:rPr>
          <w:i/>
          <w:iCs/>
        </w:rPr>
        <w:t>backend</w:t>
      </w:r>
      <w:proofErr w:type="spellEnd"/>
      <w:r w:rsidR="00F04DDD" w:rsidRPr="008D1825">
        <w:rPr>
          <w:i/>
          <w:iCs/>
        </w:rPr>
        <w:t xml:space="preserve"> / </w:t>
      </w:r>
      <w:proofErr w:type="spellStart"/>
      <w:r w:rsidR="00F04DDD" w:rsidRPr="008D1825">
        <w:rPr>
          <w:i/>
          <w:iCs/>
        </w:rPr>
        <w:t>tests</w:t>
      </w:r>
      <w:proofErr w:type="spellEnd"/>
      <w:r w:rsidR="00F04DDD" w:rsidRPr="008D1825">
        <w:rPr>
          <w:i/>
          <w:iCs/>
        </w:rPr>
        <w:t>’</w:t>
      </w:r>
      <w:r w:rsidR="00F04DDD">
        <w:t xml:space="preserve"> na </w:t>
      </w:r>
      <w:proofErr w:type="spellStart"/>
      <w:r w:rsidR="002C123A">
        <w:t>G</w:t>
      </w:r>
      <w:r w:rsidR="00F04DDD">
        <w:t>it</w:t>
      </w:r>
      <w:r w:rsidR="002C123A">
        <w:t>H</w:t>
      </w:r>
      <w:r w:rsidR="00F04DDD">
        <w:t>ub</w:t>
      </w:r>
      <w:proofErr w:type="spellEnd"/>
      <w:r w:rsidR="00F04DDD">
        <w:t>-u projekta</w:t>
      </w:r>
      <w:r w:rsidR="00F04DDD" w:rsidRPr="000574F0">
        <w:t xml:space="preserve"> in pokrivajo obsežen obseg funkcionalnosti. Vsak test je zasnovan tako, da potrdi vedenje posameznih entitet in osnovnih funkcij, kar zagotavlja robusten okvir za odkrivanje in reševanje težav v zgodnji fazi razvojnega procesa. </w:t>
      </w:r>
      <w:r w:rsidR="00D4684E">
        <w:t>Nekatere izmed funkcionalnosti, ki smo jih testirali so dodajanje podjetij, domen, kvizov, vprašanj in uporabnikov, vračanje elementov glede na določen identifikator, brisanje domen, vprašanj in kvizov, itd.</w:t>
      </w:r>
    </w:p>
    <w:p w14:paraId="167CB1BE" w14:textId="77777777" w:rsidR="00F04DDD" w:rsidRDefault="00F04DDD" w:rsidP="005639F9">
      <w:pPr>
        <w:pStyle w:val="Naslov2"/>
        <w:spacing w:line="276" w:lineRule="auto"/>
      </w:pPr>
      <w:bookmarkStart w:id="108" w:name="_Toc245095714"/>
      <w:bookmarkStart w:id="109" w:name="_Toc175333803"/>
      <w:r>
        <w:t>Testni scenariji</w:t>
      </w:r>
      <w:bookmarkEnd w:id="108"/>
      <w:bookmarkEnd w:id="109"/>
    </w:p>
    <w:p w14:paraId="36C00828" w14:textId="0005BB34" w:rsidR="00E913B5" w:rsidRPr="00960D36" w:rsidRDefault="00960D36" w:rsidP="005639F9">
      <w:pPr>
        <w:spacing w:line="276" w:lineRule="auto"/>
      </w:pPr>
      <w:r w:rsidRPr="00960D36">
        <w:t xml:space="preserve">V fazi testiranja smo uporabili tudi testne scenarije, s katerimi smo sistematično preverili delovanje </w:t>
      </w:r>
      <w:r>
        <w:t>nekaterih</w:t>
      </w:r>
      <w:r w:rsidRPr="00960D36">
        <w:t xml:space="preserve"> funkcionalnosti.</w:t>
      </w:r>
    </w:p>
    <w:p w14:paraId="19E5B80B" w14:textId="77777777" w:rsidR="002D0B2F" w:rsidRPr="002D0B2F" w:rsidRDefault="002D0B2F" w:rsidP="005639F9">
      <w:pPr>
        <w:pStyle w:val="Naslov3"/>
        <w:spacing w:line="276" w:lineRule="auto"/>
      </w:pPr>
      <w:bookmarkStart w:id="110" w:name="_Toc175333804"/>
      <w:r w:rsidRPr="002D0B2F">
        <w:t>Preskusni scenarij 1: Registracija novega uporabnika/podjetja</w:t>
      </w:r>
      <w:bookmarkEnd w:id="110"/>
    </w:p>
    <w:p w14:paraId="5AE358AA" w14:textId="77777777" w:rsidR="00F04DDD" w:rsidRPr="000574F0" w:rsidRDefault="00F04DDD" w:rsidP="005639F9">
      <w:pPr>
        <w:numPr>
          <w:ilvl w:val="0"/>
          <w:numId w:val="50"/>
        </w:numPr>
        <w:spacing w:after="160" w:line="276" w:lineRule="auto"/>
      </w:pPr>
      <w:r w:rsidRPr="000574F0">
        <w:t>Uporabniška zgodba – Kot skrbnik se želim registrirati za dostop do funkcij platforme.</w:t>
      </w:r>
    </w:p>
    <w:p w14:paraId="043625A1" w14:textId="77777777" w:rsidR="00F04DDD" w:rsidRPr="000574F0" w:rsidRDefault="00F04DDD" w:rsidP="005639F9">
      <w:pPr>
        <w:spacing w:line="276" w:lineRule="auto"/>
      </w:pPr>
      <w:r w:rsidRPr="000574F0">
        <w:rPr>
          <w:b/>
          <w:bCs/>
        </w:rPr>
        <w:t>Namen: Preizkus</w:t>
      </w:r>
      <w:r w:rsidRPr="000574F0">
        <w:t xml:space="preserve"> , ali je registracija novega uporabnika/podjetja uspešna</w:t>
      </w:r>
    </w:p>
    <w:p w14:paraId="2C4E493D"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Uporabnik še ni registriran</w:t>
      </w:r>
    </w:p>
    <w:p w14:paraId="525C6208" w14:textId="77777777" w:rsidR="00F04DDD" w:rsidRPr="000574F0" w:rsidRDefault="00F04DDD" w:rsidP="005639F9">
      <w:pPr>
        <w:spacing w:line="276" w:lineRule="auto"/>
      </w:pPr>
      <w:r w:rsidRPr="000574F0">
        <w:rPr>
          <w:b/>
          <w:bCs/>
        </w:rPr>
        <w:t xml:space="preserve">Vhodni podatki: </w:t>
      </w:r>
      <w:r w:rsidRPr="000574F0">
        <w:t>ime podjetja, naslov, poštna številka, uporabniški e-poštni naslov, uporabniško geslo</w:t>
      </w:r>
    </w:p>
    <w:p w14:paraId="3D29A193"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277248AB" w14:textId="77777777" w:rsidTr="00652462">
        <w:tc>
          <w:tcPr>
            <w:tcW w:w="420" w:type="dxa"/>
            <w:tcBorders>
              <w:top w:val="single" w:sz="4" w:space="0" w:color="auto"/>
              <w:left w:val="single" w:sz="4" w:space="0" w:color="auto"/>
              <w:bottom w:val="single" w:sz="4" w:space="0" w:color="auto"/>
              <w:right w:val="single" w:sz="4" w:space="0" w:color="auto"/>
            </w:tcBorders>
          </w:tcPr>
          <w:p w14:paraId="012867FC"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629F163"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21E1758" w14:textId="77777777" w:rsidR="00F04DDD" w:rsidRPr="000574F0" w:rsidRDefault="00F04DDD" w:rsidP="005639F9">
            <w:pPr>
              <w:spacing w:line="276" w:lineRule="auto"/>
            </w:pPr>
            <w:r w:rsidRPr="000574F0">
              <w:t>Pričakovani rezultat</w:t>
            </w:r>
          </w:p>
        </w:tc>
      </w:tr>
      <w:tr w:rsidR="00F04DDD" w:rsidRPr="000574F0" w14:paraId="5F184FA9"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665A9D72"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D56FBDA" w14:textId="77777777" w:rsidR="00F04DDD" w:rsidRPr="000574F0" w:rsidRDefault="00F04DDD" w:rsidP="005639F9">
            <w:pPr>
              <w:spacing w:line="276" w:lineRule="auto"/>
            </w:pPr>
            <w:r w:rsidRPr="000574F0">
              <w:t>Na platformi pod glavo dobrodošlice</w:t>
            </w:r>
            <w:r>
              <w:t>, pojdite na</w:t>
            </w:r>
            <w:r w:rsidRPr="000574F0">
              <w:t xml:space="preserve"> razdelek »Registrirajte svoje podjetje«</w:t>
            </w:r>
            <w:r>
              <w:t>, ter</w:t>
            </w:r>
            <w:r w:rsidRPr="000574F0">
              <w:t xml:space="preserve"> </w:t>
            </w:r>
            <w:r>
              <w:t>kliknite</w:t>
            </w:r>
            <w:r w:rsidRPr="000574F0">
              <w:t xml:space="preserve"> »Pojdi na registracijo«</w:t>
            </w:r>
          </w:p>
        </w:tc>
        <w:tc>
          <w:tcPr>
            <w:tcW w:w="4520" w:type="dxa"/>
            <w:tcBorders>
              <w:top w:val="single" w:sz="4" w:space="0" w:color="auto"/>
              <w:left w:val="single" w:sz="4" w:space="0" w:color="auto"/>
              <w:bottom w:val="single" w:sz="4" w:space="0" w:color="auto"/>
              <w:right w:val="single" w:sz="4" w:space="0" w:color="auto"/>
            </w:tcBorders>
          </w:tcPr>
          <w:p w14:paraId="4D08A114" w14:textId="77777777" w:rsidR="00F04DDD" w:rsidRPr="000574F0" w:rsidRDefault="00F04DDD" w:rsidP="005639F9">
            <w:pPr>
              <w:spacing w:line="276" w:lineRule="auto"/>
            </w:pPr>
            <w:r w:rsidRPr="000574F0">
              <w:t>Prikaže</w:t>
            </w:r>
            <w:r>
              <w:t xml:space="preserve"> se</w:t>
            </w:r>
            <w:r w:rsidRPr="000574F0">
              <w:t xml:space="preserve"> stran za registracijo</w:t>
            </w:r>
          </w:p>
        </w:tc>
      </w:tr>
      <w:tr w:rsidR="00F04DDD" w:rsidRPr="000574F0" w14:paraId="2CAF1E02"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42B4E69A" w14:textId="77777777" w:rsidR="00F04DDD" w:rsidRPr="000574F0" w:rsidRDefault="00F04DDD" w:rsidP="005639F9">
            <w:pPr>
              <w:spacing w:line="276" w:lineRule="auto"/>
            </w:pPr>
            <w:bookmarkStart w:id="111" w:name="_Hlk150289909"/>
            <w:r w:rsidRPr="000574F0">
              <w:t>2.</w:t>
            </w:r>
          </w:p>
        </w:tc>
        <w:tc>
          <w:tcPr>
            <w:tcW w:w="4122" w:type="dxa"/>
            <w:tcBorders>
              <w:top w:val="single" w:sz="4" w:space="0" w:color="auto"/>
              <w:left w:val="single" w:sz="4" w:space="0" w:color="auto"/>
              <w:bottom w:val="single" w:sz="4" w:space="0" w:color="auto"/>
              <w:right w:val="single" w:sz="4" w:space="0" w:color="auto"/>
            </w:tcBorders>
          </w:tcPr>
          <w:p w14:paraId="30FF847A" w14:textId="77777777" w:rsidR="00F04DDD" w:rsidRPr="000574F0" w:rsidRDefault="00F04DDD" w:rsidP="005639F9">
            <w:pPr>
              <w:spacing w:line="276" w:lineRule="auto"/>
            </w:pPr>
            <w:r w:rsidRPr="000574F0">
              <w:t>Izpolnite vse potrebne podatke in kliknite »Registriraj se«</w:t>
            </w:r>
          </w:p>
        </w:tc>
        <w:tc>
          <w:tcPr>
            <w:tcW w:w="4520" w:type="dxa"/>
            <w:tcBorders>
              <w:top w:val="single" w:sz="4" w:space="0" w:color="auto"/>
              <w:left w:val="single" w:sz="4" w:space="0" w:color="auto"/>
              <w:bottom w:val="single" w:sz="4" w:space="0" w:color="auto"/>
              <w:right w:val="single" w:sz="4" w:space="0" w:color="auto"/>
            </w:tcBorders>
          </w:tcPr>
          <w:p w14:paraId="558A10B0" w14:textId="77777777" w:rsidR="00F04DDD" w:rsidRPr="000574F0" w:rsidRDefault="00F04DDD" w:rsidP="005639F9">
            <w:pPr>
              <w:spacing w:line="276" w:lineRule="auto"/>
            </w:pPr>
            <w:r w:rsidRPr="000574F0">
              <w:t>Prejmete e-sporočilo z geslom</w:t>
            </w:r>
            <w:r>
              <w:t>, s katerim se prijavite</w:t>
            </w:r>
          </w:p>
        </w:tc>
      </w:tr>
      <w:bookmarkEnd w:id="111"/>
    </w:tbl>
    <w:p w14:paraId="551F060C" w14:textId="77777777" w:rsidR="00F04DDD" w:rsidRPr="000574F0" w:rsidRDefault="00F04DDD" w:rsidP="005639F9">
      <w:pPr>
        <w:spacing w:line="276" w:lineRule="auto"/>
      </w:pPr>
    </w:p>
    <w:p w14:paraId="2237D39A" w14:textId="77777777" w:rsidR="00F04DDD" w:rsidRPr="000574F0" w:rsidRDefault="00F04DDD" w:rsidP="005639F9">
      <w:pPr>
        <w:spacing w:line="276" w:lineRule="auto"/>
      </w:pPr>
      <w:r w:rsidRPr="000574F0">
        <w:rPr>
          <w:b/>
          <w:bCs/>
        </w:rPr>
        <w:t xml:space="preserve">Uspešna izvedba: </w:t>
      </w:r>
      <w:r w:rsidRPr="000574F0">
        <w:t xml:space="preserve">Uporabnik je uspešno prijavljen kot </w:t>
      </w:r>
      <w:proofErr w:type="spellStart"/>
      <w:r>
        <w:t>a</w:t>
      </w:r>
      <w:r w:rsidRPr="000574F0">
        <w:t>dmin</w:t>
      </w:r>
      <w:proofErr w:type="spellEnd"/>
      <w:r w:rsidRPr="000574F0">
        <w:t xml:space="preserve"> podjetja</w:t>
      </w:r>
    </w:p>
    <w:p w14:paraId="52BD7B3C" w14:textId="77777777" w:rsidR="00F04DDD" w:rsidRPr="000574F0" w:rsidRDefault="00F04DDD" w:rsidP="005639F9">
      <w:pPr>
        <w:spacing w:line="276" w:lineRule="auto"/>
      </w:pPr>
    </w:p>
    <w:p w14:paraId="2EC4ABC8" w14:textId="77777777" w:rsidR="00D8411A" w:rsidRPr="00D8411A" w:rsidRDefault="00D8411A" w:rsidP="005639F9">
      <w:pPr>
        <w:pStyle w:val="Naslov3"/>
        <w:spacing w:line="276" w:lineRule="auto"/>
      </w:pPr>
      <w:bookmarkStart w:id="112" w:name="_Toc175333805"/>
      <w:r w:rsidRPr="00D8411A">
        <w:t>Preskusni scenarij 2: Prijava v platformo</w:t>
      </w:r>
      <w:bookmarkEnd w:id="112"/>
    </w:p>
    <w:p w14:paraId="4EB2B6F9" w14:textId="77777777" w:rsidR="00F04DDD" w:rsidRPr="000574F0" w:rsidRDefault="00F04DDD" w:rsidP="005639F9">
      <w:pPr>
        <w:pStyle w:val="Odstavekseznama"/>
        <w:numPr>
          <w:ilvl w:val="0"/>
          <w:numId w:val="50"/>
        </w:numPr>
        <w:spacing w:after="160" w:line="276" w:lineRule="auto"/>
      </w:pPr>
      <w:r w:rsidRPr="000574F0">
        <w:t>Uporabniška zgodba – Kot zaposleni se želim prijaviti v platformo.</w:t>
      </w:r>
    </w:p>
    <w:p w14:paraId="7558C4F7" w14:textId="77777777" w:rsidR="00F04DDD" w:rsidRPr="000574F0" w:rsidRDefault="00F04DDD" w:rsidP="005639F9">
      <w:pPr>
        <w:spacing w:line="276" w:lineRule="auto"/>
      </w:pPr>
      <w:r w:rsidRPr="000574F0">
        <w:rPr>
          <w:b/>
          <w:bCs/>
        </w:rPr>
        <w:t>Namen: Preizkus</w:t>
      </w:r>
      <w:r w:rsidRPr="000574F0">
        <w:t xml:space="preserve"> , ali je prijava kot zaposleni uspešna</w:t>
      </w:r>
    </w:p>
    <w:p w14:paraId="69892FFD" w14:textId="77777777" w:rsidR="00F04DDD" w:rsidRPr="000574F0" w:rsidRDefault="00F04DDD" w:rsidP="005639F9">
      <w:pPr>
        <w:spacing w:line="276" w:lineRule="auto"/>
      </w:pPr>
      <w:r w:rsidRPr="000574F0">
        <w:rPr>
          <w:b/>
          <w:bCs/>
        </w:rPr>
        <w:lastRenderedPageBreak/>
        <w:t>Pred</w:t>
      </w:r>
      <w:r>
        <w:rPr>
          <w:b/>
          <w:bCs/>
        </w:rPr>
        <w:t>pogoj uporabe</w:t>
      </w:r>
      <w:r w:rsidRPr="000574F0">
        <w:rPr>
          <w:b/>
          <w:bCs/>
        </w:rPr>
        <w:t xml:space="preserve">: </w:t>
      </w:r>
      <w:r w:rsidRPr="000574F0">
        <w:t>Skrbnik je dodal uporabnika na platformo</w:t>
      </w:r>
    </w:p>
    <w:p w14:paraId="4F02EB47" w14:textId="77777777" w:rsidR="00F04DDD" w:rsidRPr="000574F0" w:rsidRDefault="00F04DDD" w:rsidP="005639F9">
      <w:pPr>
        <w:spacing w:line="276" w:lineRule="auto"/>
      </w:pPr>
      <w:r w:rsidRPr="000574F0">
        <w:rPr>
          <w:b/>
          <w:bCs/>
        </w:rPr>
        <w:t xml:space="preserve">Vhodni podatki: </w:t>
      </w:r>
      <w:r w:rsidRPr="000574F0">
        <w:t>e-pošta, dano geslo</w:t>
      </w:r>
    </w:p>
    <w:p w14:paraId="3E08F1FD"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CAB20DC" w14:textId="77777777" w:rsidTr="00652462">
        <w:tc>
          <w:tcPr>
            <w:tcW w:w="420" w:type="dxa"/>
            <w:tcBorders>
              <w:top w:val="single" w:sz="4" w:space="0" w:color="auto"/>
              <w:left w:val="single" w:sz="4" w:space="0" w:color="auto"/>
              <w:bottom w:val="single" w:sz="4" w:space="0" w:color="auto"/>
              <w:right w:val="single" w:sz="4" w:space="0" w:color="auto"/>
            </w:tcBorders>
          </w:tcPr>
          <w:p w14:paraId="78383FAA"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20EF44E9"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63364B5" w14:textId="77777777" w:rsidR="00F04DDD" w:rsidRPr="000574F0" w:rsidRDefault="00F04DDD" w:rsidP="005639F9">
            <w:pPr>
              <w:spacing w:line="276" w:lineRule="auto"/>
            </w:pPr>
            <w:r w:rsidRPr="000574F0">
              <w:t>Pričakovani rezultat</w:t>
            </w:r>
          </w:p>
        </w:tc>
      </w:tr>
      <w:tr w:rsidR="00F04DDD" w:rsidRPr="000574F0" w14:paraId="6E509080"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5C187F19"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2D0C07E" w14:textId="77777777" w:rsidR="00F04DDD" w:rsidRPr="000574F0" w:rsidRDefault="00F04DDD" w:rsidP="005639F9">
            <w:pPr>
              <w:spacing w:line="276" w:lineRule="auto"/>
            </w:pPr>
            <w:r w:rsidRPr="000574F0">
              <w:t>Na platformi, pod glavo dobrodošlice,</w:t>
            </w:r>
            <w:r>
              <w:t xml:space="preserve"> v razdelku »</w:t>
            </w:r>
            <w:proofErr w:type="spellStart"/>
            <w:r>
              <w:t>Login</w:t>
            </w:r>
            <w:proofErr w:type="spellEnd"/>
            <w:r>
              <w:t xml:space="preserve">«, kliknite na gumb »Go to </w:t>
            </w:r>
            <w:proofErr w:type="spellStart"/>
            <w:r>
              <w:t>Login</w:t>
            </w:r>
            <w:proofErr w:type="spellEnd"/>
            <w:r>
              <w:t>«</w:t>
            </w:r>
          </w:p>
        </w:tc>
        <w:tc>
          <w:tcPr>
            <w:tcW w:w="4520" w:type="dxa"/>
            <w:tcBorders>
              <w:top w:val="single" w:sz="4" w:space="0" w:color="auto"/>
              <w:left w:val="single" w:sz="4" w:space="0" w:color="auto"/>
              <w:bottom w:val="single" w:sz="4" w:space="0" w:color="auto"/>
              <w:right w:val="single" w:sz="4" w:space="0" w:color="auto"/>
            </w:tcBorders>
          </w:tcPr>
          <w:p w14:paraId="0D757685" w14:textId="77777777" w:rsidR="00F04DDD" w:rsidRPr="000574F0" w:rsidRDefault="00F04DDD" w:rsidP="005639F9">
            <w:pPr>
              <w:spacing w:line="276" w:lineRule="auto"/>
            </w:pPr>
            <w:r w:rsidRPr="000574F0">
              <w:t>Prikaže</w:t>
            </w:r>
            <w:r>
              <w:t xml:space="preserve"> se</w:t>
            </w:r>
            <w:r w:rsidRPr="000574F0">
              <w:t xml:space="preserve"> stran za prijavo</w:t>
            </w:r>
          </w:p>
        </w:tc>
      </w:tr>
      <w:tr w:rsidR="00F04DDD" w:rsidRPr="000574F0" w14:paraId="2EB9559B"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23C46395"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402CFFF4" w14:textId="77777777" w:rsidR="00F04DDD" w:rsidRPr="000574F0" w:rsidRDefault="00F04DDD" w:rsidP="005639F9">
            <w:pPr>
              <w:spacing w:line="276" w:lineRule="auto"/>
            </w:pPr>
            <w:r w:rsidRPr="000574F0">
              <w:t>Izpolnite vse potrebne podatke in kliknite »</w:t>
            </w:r>
            <w:proofErr w:type="spellStart"/>
            <w:r>
              <w:t>Login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19640FA8" w14:textId="77777777" w:rsidR="00F04DDD" w:rsidRPr="000574F0" w:rsidRDefault="00F04DDD" w:rsidP="005639F9">
            <w:pPr>
              <w:spacing w:line="276" w:lineRule="auto"/>
            </w:pPr>
            <w:r w:rsidRPr="000574F0">
              <w:t xml:space="preserve">Uspešno ste se prijavili na platformo </w:t>
            </w:r>
          </w:p>
        </w:tc>
      </w:tr>
    </w:tbl>
    <w:p w14:paraId="1715F048" w14:textId="77777777" w:rsidR="00F04DDD" w:rsidRPr="000574F0" w:rsidRDefault="00F04DDD" w:rsidP="005639F9">
      <w:pPr>
        <w:spacing w:line="276" w:lineRule="auto"/>
      </w:pPr>
    </w:p>
    <w:p w14:paraId="3FAFACE2" w14:textId="77777777" w:rsidR="00F04DDD" w:rsidRPr="00CC18EA" w:rsidRDefault="00F04DDD" w:rsidP="005639F9">
      <w:pPr>
        <w:spacing w:line="276" w:lineRule="auto"/>
        <w:rPr>
          <w:b/>
        </w:rPr>
      </w:pPr>
      <w:r w:rsidRPr="000574F0">
        <w:rPr>
          <w:b/>
          <w:bCs/>
        </w:rPr>
        <w:t xml:space="preserve">Uspešna izvedba: </w:t>
      </w:r>
      <w:r w:rsidRPr="000574F0">
        <w:t>Uporabnik se je uspešno prijavil kot zaposleni</w:t>
      </w:r>
    </w:p>
    <w:p w14:paraId="518832D1" w14:textId="77777777" w:rsidR="00F04DDD" w:rsidRDefault="00F04DDD" w:rsidP="005639F9">
      <w:pPr>
        <w:spacing w:line="276" w:lineRule="auto"/>
        <w:rPr>
          <w:b/>
          <w:bCs/>
        </w:rPr>
      </w:pPr>
    </w:p>
    <w:p w14:paraId="221C081F" w14:textId="7E419467" w:rsidR="00D8411A" w:rsidRPr="00D8411A" w:rsidRDefault="0081339F" w:rsidP="005639F9">
      <w:pPr>
        <w:pStyle w:val="Naslov3"/>
        <w:spacing w:line="276" w:lineRule="auto"/>
      </w:pPr>
      <w:bookmarkStart w:id="113" w:name="_Toc175333806"/>
      <w:r>
        <w:t>P</w:t>
      </w:r>
      <w:r w:rsidR="00D8411A" w:rsidRPr="00D8411A">
        <w:t>reskusni scenarij</w:t>
      </w:r>
      <w:r>
        <w:t xml:space="preserve"> 3</w:t>
      </w:r>
      <w:r w:rsidR="00D8411A" w:rsidRPr="00D8411A">
        <w:t xml:space="preserve">: </w:t>
      </w:r>
      <w:r w:rsidR="00061254">
        <w:t>D</w:t>
      </w:r>
      <w:r w:rsidR="00D8411A" w:rsidRPr="00D8411A">
        <w:t>odajanje nove domene znanja</w:t>
      </w:r>
      <w:bookmarkEnd w:id="113"/>
    </w:p>
    <w:p w14:paraId="67CD0DBC" w14:textId="77777777" w:rsidR="00F04DDD" w:rsidRPr="000574F0" w:rsidRDefault="00F04DDD" w:rsidP="005639F9">
      <w:pPr>
        <w:pStyle w:val="Odstavekseznama"/>
        <w:numPr>
          <w:ilvl w:val="0"/>
          <w:numId w:val="50"/>
        </w:numPr>
        <w:spacing w:after="160" w:line="276" w:lineRule="auto"/>
      </w:pPr>
      <w:r w:rsidRPr="000574F0">
        <w:t>Uporabniška zgodba – Kot vodja želim v sistem dodati nova področja znanja.</w:t>
      </w:r>
    </w:p>
    <w:p w14:paraId="28A5CEA9" w14:textId="77777777" w:rsidR="00F04DDD" w:rsidRPr="000574F0" w:rsidRDefault="00F04DDD" w:rsidP="005639F9">
      <w:pPr>
        <w:spacing w:line="276" w:lineRule="auto"/>
      </w:pPr>
      <w:r w:rsidRPr="000574F0">
        <w:rPr>
          <w:b/>
          <w:bCs/>
        </w:rPr>
        <w:t>Namen: Preizkusite</w:t>
      </w:r>
      <w:r w:rsidRPr="000574F0">
        <w:t xml:space="preserve"> , ali je dodajanje nove domene uspešno</w:t>
      </w:r>
    </w:p>
    <w:p w14:paraId="7BF5EF4D"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 </w:t>
      </w:r>
    </w:p>
    <w:p w14:paraId="24EA48DF" w14:textId="77777777" w:rsidR="00F04DDD" w:rsidRPr="000574F0" w:rsidRDefault="00F04DDD" w:rsidP="005639F9">
      <w:pPr>
        <w:spacing w:line="276" w:lineRule="auto"/>
      </w:pPr>
      <w:r w:rsidRPr="000574F0">
        <w:rPr>
          <w:b/>
          <w:bCs/>
        </w:rPr>
        <w:t xml:space="preserve">Vhodni podatki: </w:t>
      </w:r>
      <w:r w:rsidRPr="000574F0">
        <w:t>ime domene, opis, ključne spretnosti</w:t>
      </w:r>
    </w:p>
    <w:p w14:paraId="4AFA5C11"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4168706" w14:textId="77777777" w:rsidTr="00652462">
        <w:tc>
          <w:tcPr>
            <w:tcW w:w="420" w:type="dxa"/>
            <w:tcBorders>
              <w:top w:val="single" w:sz="4" w:space="0" w:color="auto"/>
              <w:left w:val="single" w:sz="4" w:space="0" w:color="auto"/>
              <w:bottom w:val="single" w:sz="4" w:space="0" w:color="auto"/>
              <w:right w:val="single" w:sz="4" w:space="0" w:color="auto"/>
            </w:tcBorders>
          </w:tcPr>
          <w:p w14:paraId="01AAD5D7"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11DA4E88"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7F037E70" w14:textId="77777777" w:rsidR="00F04DDD" w:rsidRPr="000574F0" w:rsidRDefault="00F04DDD" w:rsidP="005639F9">
            <w:pPr>
              <w:spacing w:line="276" w:lineRule="auto"/>
            </w:pPr>
            <w:r w:rsidRPr="000574F0">
              <w:t>Pričakovani rezultat</w:t>
            </w:r>
          </w:p>
        </w:tc>
      </w:tr>
      <w:tr w:rsidR="00F04DDD" w:rsidRPr="000574F0" w14:paraId="475CFD80"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2F46C03B"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4849631C" w14:textId="77777777" w:rsidR="00F04DDD" w:rsidRPr="000574F0" w:rsidRDefault="00F04DDD" w:rsidP="005639F9">
            <w:pPr>
              <w:spacing w:line="276" w:lineRule="auto"/>
            </w:pPr>
            <w:r w:rsidRPr="000574F0">
              <w:t>Na platformi, na levi strani, kjer je meni, kliknite »</w:t>
            </w:r>
            <w:proofErr w:type="spellStart"/>
            <w:r>
              <w:t>Add</w:t>
            </w:r>
            <w:proofErr w:type="spellEnd"/>
            <w:r>
              <w:t xml:space="preserve"> </w:t>
            </w:r>
            <w:proofErr w:type="spellStart"/>
            <w:r>
              <w:t>Domain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426C148B" w14:textId="77777777" w:rsidR="00F04DDD" w:rsidRPr="000574F0" w:rsidRDefault="00F04DDD" w:rsidP="005639F9">
            <w:pPr>
              <w:spacing w:line="276" w:lineRule="auto"/>
            </w:pPr>
            <w:r w:rsidRPr="000574F0">
              <w:t>Prikaže majhno kartico za dodajanje nove domene</w:t>
            </w:r>
          </w:p>
        </w:tc>
      </w:tr>
      <w:tr w:rsidR="00F04DDD" w:rsidRPr="000574F0" w14:paraId="2A141AE4"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5575EBA5"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27DDF21C" w14:textId="77777777" w:rsidR="00F04DDD" w:rsidRPr="000574F0" w:rsidRDefault="00F04DDD" w:rsidP="005639F9">
            <w:pPr>
              <w:spacing w:line="276" w:lineRule="auto"/>
            </w:pPr>
            <w:r w:rsidRPr="000574F0">
              <w:t>Izpolnite vse potrebne podatke in kliknite »</w:t>
            </w:r>
            <w:proofErr w:type="spellStart"/>
            <w:r>
              <w:t>Submit</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89DD57F" w14:textId="77777777" w:rsidR="00F04DDD" w:rsidRPr="000574F0" w:rsidRDefault="00F04DDD" w:rsidP="005639F9">
            <w:pPr>
              <w:spacing w:line="276" w:lineRule="auto"/>
            </w:pPr>
            <w:r w:rsidRPr="000574F0">
              <w:t>Nova domena bi se morala prikazati v meniju na levi</w:t>
            </w:r>
          </w:p>
        </w:tc>
      </w:tr>
    </w:tbl>
    <w:p w14:paraId="605867AE" w14:textId="77777777" w:rsidR="00F04DDD" w:rsidRPr="000574F0" w:rsidRDefault="00F04DDD" w:rsidP="005639F9">
      <w:pPr>
        <w:spacing w:line="276" w:lineRule="auto"/>
      </w:pPr>
    </w:p>
    <w:p w14:paraId="04783E02" w14:textId="394F4FF9" w:rsidR="00F04DDD" w:rsidRDefault="00F04DDD" w:rsidP="005639F9">
      <w:pPr>
        <w:spacing w:line="276" w:lineRule="auto"/>
      </w:pPr>
      <w:r w:rsidRPr="000574F0">
        <w:rPr>
          <w:b/>
          <w:bCs/>
        </w:rPr>
        <w:t xml:space="preserve">Uspešna implementacija: </w:t>
      </w:r>
      <w:r w:rsidRPr="000574F0">
        <w:t>Uporabnik je uspešno dodal novo domeno znanja</w:t>
      </w:r>
    </w:p>
    <w:p w14:paraId="6CE6159D" w14:textId="77777777" w:rsidR="007451F4" w:rsidRDefault="007451F4" w:rsidP="005639F9">
      <w:pPr>
        <w:spacing w:line="276" w:lineRule="auto"/>
      </w:pPr>
    </w:p>
    <w:p w14:paraId="61D2D55C" w14:textId="77777777" w:rsidR="005B0A2B" w:rsidRPr="005B0A2B" w:rsidRDefault="005B0A2B" w:rsidP="005639F9">
      <w:pPr>
        <w:pStyle w:val="Naslov3"/>
        <w:spacing w:line="276" w:lineRule="auto"/>
      </w:pPr>
      <w:bookmarkStart w:id="114" w:name="_Toc175333807"/>
      <w:r w:rsidRPr="005B0A2B">
        <w:t>Preskusni scenarij 4: Naložite in organizirajte učno gradivo</w:t>
      </w:r>
      <w:bookmarkEnd w:id="114"/>
    </w:p>
    <w:p w14:paraId="6583BB81" w14:textId="77777777" w:rsidR="00F04DDD" w:rsidRPr="000574F0" w:rsidRDefault="00F04DDD" w:rsidP="005639F9">
      <w:pPr>
        <w:pStyle w:val="Odstavekseznama"/>
        <w:numPr>
          <w:ilvl w:val="0"/>
          <w:numId w:val="50"/>
        </w:numPr>
        <w:spacing w:after="160" w:line="276" w:lineRule="auto"/>
      </w:pPr>
      <w:r w:rsidRPr="000574F0">
        <w:t>Uporabniška zgodba – Kot vodja želim naložiti in organizirati učna gradiva po domeni in ključnih področjih znanja.</w:t>
      </w:r>
    </w:p>
    <w:p w14:paraId="3782700E" w14:textId="77777777" w:rsidR="00F04DDD" w:rsidRPr="000574F0" w:rsidRDefault="00F04DDD" w:rsidP="005639F9">
      <w:pPr>
        <w:spacing w:line="276" w:lineRule="auto"/>
      </w:pPr>
      <w:r w:rsidRPr="000574F0">
        <w:rPr>
          <w:b/>
          <w:bCs/>
        </w:rPr>
        <w:t>Namen: Preizkus</w:t>
      </w:r>
      <w:r w:rsidRPr="000574F0">
        <w:t xml:space="preserve"> , ali je dodajanje novega učnega gradiva uspešno</w:t>
      </w:r>
    </w:p>
    <w:p w14:paraId="221195D1"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17AD2668" w14:textId="77777777" w:rsidR="00F04DDD" w:rsidRPr="000574F0" w:rsidRDefault="00F04DDD" w:rsidP="005639F9">
      <w:pPr>
        <w:spacing w:line="276" w:lineRule="auto"/>
      </w:pPr>
      <w:r w:rsidRPr="000574F0">
        <w:rPr>
          <w:b/>
          <w:bCs/>
        </w:rPr>
        <w:t>Vhodni podatki:</w:t>
      </w:r>
      <w:r w:rsidRPr="000574F0">
        <w:t xml:space="preserve"> datoteka ali povezava</w:t>
      </w:r>
    </w:p>
    <w:p w14:paraId="68A70F16"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6"/>
        <w:gridCol w:w="4076"/>
        <w:gridCol w:w="4470"/>
      </w:tblGrid>
      <w:tr w:rsidR="00F04DDD" w:rsidRPr="000574F0" w14:paraId="31DE265C" w14:textId="77777777" w:rsidTr="00652462">
        <w:tc>
          <w:tcPr>
            <w:tcW w:w="514" w:type="dxa"/>
            <w:tcBorders>
              <w:top w:val="single" w:sz="4" w:space="0" w:color="auto"/>
              <w:left w:val="single" w:sz="4" w:space="0" w:color="auto"/>
              <w:bottom w:val="single" w:sz="4" w:space="0" w:color="auto"/>
              <w:right w:val="single" w:sz="4" w:space="0" w:color="auto"/>
            </w:tcBorders>
          </w:tcPr>
          <w:p w14:paraId="6BFABEBE"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0D74739E"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478419CA" w14:textId="77777777" w:rsidR="00F04DDD" w:rsidRPr="000574F0" w:rsidRDefault="00F04DDD" w:rsidP="005639F9">
            <w:pPr>
              <w:spacing w:line="276" w:lineRule="auto"/>
            </w:pPr>
            <w:r w:rsidRPr="000574F0">
              <w:t>Pričakovani rezultat</w:t>
            </w:r>
          </w:p>
        </w:tc>
      </w:tr>
      <w:tr w:rsidR="00F04DDD" w:rsidRPr="000574F0" w14:paraId="6F243D0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3272784E"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6C7E1CDA" w14:textId="77777777" w:rsidR="00F04DDD" w:rsidRPr="000574F0" w:rsidRDefault="00F04DDD" w:rsidP="005639F9">
            <w:pPr>
              <w:spacing w:line="276" w:lineRule="auto"/>
            </w:pPr>
            <w:r w:rsidRPr="000574F0">
              <w:t xml:space="preserve">Na platformi/uporabniškem profilu kliknite na </w:t>
            </w:r>
            <w:r>
              <w:t xml:space="preserve">levi strani, v meniju, </w:t>
            </w:r>
            <w:r w:rsidRPr="000574F0">
              <w:t>katero koli že ustvarjeno domeno</w:t>
            </w:r>
          </w:p>
        </w:tc>
        <w:tc>
          <w:tcPr>
            <w:tcW w:w="4471" w:type="dxa"/>
            <w:tcBorders>
              <w:top w:val="single" w:sz="4" w:space="0" w:color="auto"/>
              <w:left w:val="single" w:sz="4" w:space="0" w:color="auto"/>
              <w:bottom w:val="single" w:sz="4" w:space="0" w:color="auto"/>
              <w:right w:val="single" w:sz="4" w:space="0" w:color="auto"/>
            </w:tcBorders>
          </w:tcPr>
          <w:p w14:paraId="3D25D334" w14:textId="77777777" w:rsidR="00F04DDD" w:rsidRPr="000574F0" w:rsidRDefault="00F04DDD" w:rsidP="005639F9">
            <w:pPr>
              <w:spacing w:line="276" w:lineRule="auto"/>
            </w:pPr>
            <w:r w:rsidRPr="000574F0">
              <w:t>Odpre se domena, prikaže opis in ključne spretnosti, z razdelki Datoteke in kvizi</w:t>
            </w:r>
          </w:p>
        </w:tc>
      </w:tr>
      <w:tr w:rsidR="00F04DDD" w:rsidRPr="000574F0" w14:paraId="1DB64ED4"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5C46AFF4" w14:textId="77777777" w:rsidR="00F04DDD" w:rsidRPr="000574F0" w:rsidRDefault="00F04DDD" w:rsidP="005639F9">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1ED8FF48" w14:textId="77777777" w:rsidR="00F04DDD" w:rsidRPr="000574F0" w:rsidRDefault="00F04DDD" w:rsidP="005639F9">
            <w:pPr>
              <w:spacing w:line="276" w:lineRule="auto"/>
            </w:pPr>
            <w:r w:rsidRPr="000574F0">
              <w:t>Pomaknite se do razdelka »</w:t>
            </w:r>
            <w:proofErr w:type="spellStart"/>
            <w:r>
              <w:t>Files</w:t>
            </w:r>
            <w:proofErr w:type="spellEnd"/>
            <w:r>
              <w:t xml:space="preserve"> &amp; </w:t>
            </w:r>
            <w:proofErr w:type="spellStart"/>
            <w:r>
              <w:t>Important</w:t>
            </w:r>
            <w:proofErr w:type="spellEnd"/>
            <w:r>
              <w:t xml:space="preserve"> </w:t>
            </w:r>
            <w:proofErr w:type="spellStart"/>
            <w:r>
              <w:t>links</w:t>
            </w:r>
            <w:proofErr w:type="spellEnd"/>
            <w:r>
              <w:t xml:space="preserve">« in </w:t>
            </w:r>
            <w:r w:rsidRPr="000574F0">
              <w:t>kliknite »</w:t>
            </w:r>
            <w:proofErr w:type="spellStart"/>
            <w:r>
              <w:t>Add</w:t>
            </w:r>
            <w:proofErr w:type="spellEnd"/>
            <w:r>
              <w:t xml:space="preserve"> file</w:t>
            </w:r>
            <w:r w:rsidRPr="000574F0">
              <w:t>«</w:t>
            </w:r>
          </w:p>
        </w:tc>
        <w:tc>
          <w:tcPr>
            <w:tcW w:w="4471" w:type="dxa"/>
            <w:tcBorders>
              <w:top w:val="single" w:sz="4" w:space="0" w:color="auto"/>
              <w:left w:val="single" w:sz="4" w:space="0" w:color="auto"/>
              <w:bottom w:val="single" w:sz="4" w:space="0" w:color="auto"/>
              <w:right w:val="single" w:sz="4" w:space="0" w:color="auto"/>
            </w:tcBorders>
          </w:tcPr>
          <w:p w14:paraId="05C62641" w14:textId="77777777" w:rsidR="00F04DDD" w:rsidRPr="000574F0" w:rsidRDefault="00F04DDD" w:rsidP="005639F9">
            <w:pPr>
              <w:spacing w:line="276" w:lineRule="auto"/>
            </w:pPr>
            <w:r w:rsidRPr="000574F0">
              <w:t>V Raziskovalcu lahko izberete datoteke, ki jih želite dodati</w:t>
            </w:r>
          </w:p>
        </w:tc>
      </w:tr>
      <w:tr w:rsidR="00F04DDD" w:rsidRPr="000574F0" w14:paraId="3BD39CD6" w14:textId="77777777" w:rsidTr="00652462">
        <w:tc>
          <w:tcPr>
            <w:tcW w:w="514" w:type="dxa"/>
            <w:tcBorders>
              <w:top w:val="single" w:sz="4" w:space="0" w:color="auto"/>
              <w:left w:val="single" w:sz="4" w:space="0" w:color="auto"/>
              <w:bottom w:val="single" w:sz="4" w:space="0" w:color="auto"/>
              <w:right w:val="single" w:sz="4" w:space="0" w:color="auto"/>
            </w:tcBorders>
          </w:tcPr>
          <w:p w14:paraId="75FACBDE" w14:textId="77777777" w:rsidR="00F04DDD" w:rsidRPr="000574F0" w:rsidRDefault="00F04DDD" w:rsidP="005639F9">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16BEDF9" w14:textId="77777777" w:rsidR="00F04DDD" w:rsidRPr="000574F0" w:rsidRDefault="00F04DDD" w:rsidP="005639F9">
            <w:pPr>
              <w:spacing w:line="276" w:lineRule="auto"/>
            </w:pPr>
            <w:r w:rsidRPr="000574F0">
              <w:t>Dvokliknite izbrano datoteko</w:t>
            </w:r>
            <w:r>
              <w:t xml:space="preserve"> in vnesite njeno ime, ter vpišite ime datoteko pod katero bo naložena datoteka shranjena</w:t>
            </w:r>
          </w:p>
        </w:tc>
        <w:tc>
          <w:tcPr>
            <w:tcW w:w="4471" w:type="dxa"/>
            <w:tcBorders>
              <w:top w:val="single" w:sz="4" w:space="0" w:color="auto"/>
              <w:left w:val="single" w:sz="4" w:space="0" w:color="auto"/>
              <w:bottom w:val="single" w:sz="4" w:space="0" w:color="auto"/>
              <w:right w:val="single" w:sz="4" w:space="0" w:color="auto"/>
            </w:tcBorders>
          </w:tcPr>
          <w:p w14:paraId="149539B5" w14:textId="77777777" w:rsidR="00F04DDD" w:rsidRPr="000574F0" w:rsidRDefault="00F04DDD" w:rsidP="005639F9">
            <w:pPr>
              <w:spacing w:line="276" w:lineRule="auto"/>
            </w:pPr>
          </w:p>
        </w:tc>
      </w:tr>
      <w:tr w:rsidR="00F04DDD" w:rsidRPr="000574F0" w14:paraId="5F7D9E57" w14:textId="77777777" w:rsidTr="00652462">
        <w:tc>
          <w:tcPr>
            <w:tcW w:w="514" w:type="dxa"/>
            <w:tcBorders>
              <w:top w:val="single" w:sz="4" w:space="0" w:color="auto"/>
              <w:left w:val="single" w:sz="4" w:space="0" w:color="auto"/>
              <w:bottom w:val="single" w:sz="4" w:space="0" w:color="auto"/>
              <w:right w:val="single" w:sz="4" w:space="0" w:color="auto"/>
            </w:tcBorders>
          </w:tcPr>
          <w:p w14:paraId="40348D8B" w14:textId="77777777" w:rsidR="00F04DDD" w:rsidRPr="000574F0" w:rsidRDefault="00F04DDD" w:rsidP="005639F9">
            <w:pPr>
              <w:spacing w:line="276" w:lineRule="auto"/>
            </w:pPr>
            <w:r>
              <w:t>2.3</w:t>
            </w:r>
          </w:p>
        </w:tc>
        <w:tc>
          <w:tcPr>
            <w:tcW w:w="4077" w:type="dxa"/>
            <w:tcBorders>
              <w:top w:val="single" w:sz="4" w:space="0" w:color="auto"/>
              <w:left w:val="single" w:sz="4" w:space="0" w:color="auto"/>
              <w:bottom w:val="single" w:sz="4" w:space="0" w:color="auto"/>
              <w:right w:val="single" w:sz="4" w:space="0" w:color="auto"/>
            </w:tcBorders>
          </w:tcPr>
          <w:p w14:paraId="3B26D222" w14:textId="77777777" w:rsidR="00F04DDD" w:rsidRPr="000574F0" w:rsidRDefault="00F04DDD" w:rsidP="005639F9">
            <w:pPr>
              <w:spacing w:line="276" w:lineRule="auto"/>
            </w:pPr>
            <w:r>
              <w:t>Kliknite na »</w:t>
            </w:r>
            <w:proofErr w:type="spellStart"/>
            <w:r>
              <w:t>Confirm</w:t>
            </w:r>
            <w:proofErr w:type="spellEnd"/>
            <w:r>
              <w:t>«</w:t>
            </w:r>
          </w:p>
        </w:tc>
        <w:tc>
          <w:tcPr>
            <w:tcW w:w="4471" w:type="dxa"/>
            <w:tcBorders>
              <w:top w:val="single" w:sz="4" w:space="0" w:color="auto"/>
              <w:left w:val="single" w:sz="4" w:space="0" w:color="auto"/>
              <w:bottom w:val="single" w:sz="4" w:space="0" w:color="auto"/>
              <w:right w:val="single" w:sz="4" w:space="0" w:color="auto"/>
            </w:tcBorders>
          </w:tcPr>
          <w:p w14:paraId="5B582483" w14:textId="77777777" w:rsidR="00F04DDD" w:rsidRPr="000574F0" w:rsidRDefault="00F04DDD" w:rsidP="005639F9">
            <w:pPr>
              <w:spacing w:line="276" w:lineRule="auto"/>
            </w:pPr>
            <w:r w:rsidRPr="000574F0">
              <w:t>Datoteka se prikaže na zaslonu v razdelku »</w:t>
            </w:r>
            <w:proofErr w:type="spellStart"/>
            <w:r>
              <w:t>Files</w:t>
            </w:r>
            <w:proofErr w:type="spellEnd"/>
            <w:r>
              <w:t xml:space="preserve"> &amp; </w:t>
            </w:r>
            <w:proofErr w:type="spellStart"/>
            <w:r>
              <w:t>Important</w:t>
            </w:r>
            <w:proofErr w:type="spellEnd"/>
            <w:r>
              <w:t xml:space="preserve"> </w:t>
            </w:r>
            <w:proofErr w:type="spellStart"/>
            <w:r>
              <w:t>links</w:t>
            </w:r>
            <w:proofErr w:type="spellEnd"/>
            <w:r w:rsidRPr="000574F0">
              <w:t>«</w:t>
            </w:r>
          </w:p>
        </w:tc>
      </w:tr>
      <w:tr w:rsidR="00F04DDD" w:rsidRPr="000574F0" w14:paraId="365313EF" w14:textId="77777777" w:rsidTr="00652462">
        <w:tc>
          <w:tcPr>
            <w:tcW w:w="514" w:type="dxa"/>
            <w:tcBorders>
              <w:top w:val="single" w:sz="4" w:space="0" w:color="auto"/>
              <w:left w:val="single" w:sz="4" w:space="0" w:color="auto"/>
              <w:bottom w:val="single" w:sz="4" w:space="0" w:color="auto"/>
              <w:right w:val="single" w:sz="4" w:space="0" w:color="auto"/>
            </w:tcBorders>
          </w:tcPr>
          <w:p w14:paraId="713046E5" w14:textId="77777777" w:rsidR="00F04DDD" w:rsidRPr="000574F0" w:rsidRDefault="00F04DDD" w:rsidP="005639F9">
            <w:pPr>
              <w:spacing w:line="276" w:lineRule="auto"/>
            </w:pPr>
            <w:r w:rsidRPr="000574F0">
              <w:t>3.1</w:t>
            </w:r>
          </w:p>
        </w:tc>
        <w:tc>
          <w:tcPr>
            <w:tcW w:w="4077" w:type="dxa"/>
            <w:tcBorders>
              <w:top w:val="single" w:sz="4" w:space="0" w:color="auto"/>
              <w:left w:val="single" w:sz="4" w:space="0" w:color="auto"/>
              <w:bottom w:val="single" w:sz="4" w:space="0" w:color="auto"/>
              <w:right w:val="single" w:sz="4" w:space="0" w:color="auto"/>
            </w:tcBorders>
          </w:tcPr>
          <w:p w14:paraId="641CB07B" w14:textId="77777777" w:rsidR="00F04DDD" w:rsidRPr="000574F0" w:rsidRDefault="00F04DDD" w:rsidP="005639F9">
            <w:pPr>
              <w:spacing w:line="276" w:lineRule="auto"/>
            </w:pPr>
            <w:r w:rsidRPr="000574F0">
              <w:t>Pomaknite se do razdelka »</w:t>
            </w:r>
            <w:proofErr w:type="spellStart"/>
            <w:r w:rsidRPr="004B58A4">
              <w:t>Files</w:t>
            </w:r>
            <w:proofErr w:type="spellEnd"/>
            <w:r w:rsidRPr="004B58A4">
              <w:t xml:space="preserve"> &amp; </w:t>
            </w:r>
            <w:proofErr w:type="spellStart"/>
            <w:r w:rsidRPr="004B58A4">
              <w:t>Important</w:t>
            </w:r>
            <w:proofErr w:type="spellEnd"/>
            <w:r w:rsidRPr="004B58A4">
              <w:t xml:space="preserve"> </w:t>
            </w:r>
            <w:proofErr w:type="spellStart"/>
            <w:r w:rsidRPr="004B58A4">
              <w:t>links</w:t>
            </w:r>
            <w:proofErr w:type="spellEnd"/>
            <w:r w:rsidRPr="000574F0">
              <w:t>«, kliknite »Dodaj povezavo«</w:t>
            </w:r>
          </w:p>
        </w:tc>
        <w:tc>
          <w:tcPr>
            <w:tcW w:w="4471" w:type="dxa"/>
            <w:tcBorders>
              <w:top w:val="single" w:sz="4" w:space="0" w:color="auto"/>
              <w:left w:val="single" w:sz="4" w:space="0" w:color="auto"/>
              <w:bottom w:val="single" w:sz="4" w:space="0" w:color="auto"/>
              <w:right w:val="single" w:sz="4" w:space="0" w:color="auto"/>
            </w:tcBorders>
          </w:tcPr>
          <w:p w14:paraId="3BAB511A" w14:textId="77777777" w:rsidR="00F04DDD" w:rsidRPr="000574F0" w:rsidRDefault="00F04DDD" w:rsidP="005639F9">
            <w:pPr>
              <w:spacing w:line="276" w:lineRule="auto"/>
            </w:pPr>
            <w:r w:rsidRPr="000574F0">
              <w:t>Odpre se majh</w:t>
            </w:r>
            <w:r>
              <w:t>no okence</w:t>
            </w:r>
            <w:r w:rsidRPr="000574F0">
              <w:t xml:space="preserve"> za besedilo,</w:t>
            </w:r>
          </w:p>
        </w:tc>
      </w:tr>
      <w:tr w:rsidR="00F04DDD" w:rsidRPr="000574F0" w14:paraId="0C7B6A60" w14:textId="77777777" w:rsidTr="00652462">
        <w:tc>
          <w:tcPr>
            <w:tcW w:w="514" w:type="dxa"/>
            <w:tcBorders>
              <w:top w:val="single" w:sz="4" w:space="0" w:color="auto"/>
              <w:left w:val="single" w:sz="4" w:space="0" w:color="auto"/>
              <w:bottom w:val="single" w:sz="4" w:space="0" w:color="auto"/>
              <w:right w:val="single" w:sz="4" w:space="0" w:color="auto"/>
            </w:tcBorders>
          </w:tcPr>
          <w:p w14:paraId="2C308839" w14:textId="77777777" w:rsidR="00F04DDD" w:rsidRPr="000574F0" w:rsidRDefault="00F04DDD" w:rsidP="005639F9">
            <w:pPr>
              <w:spacing w:line="276" w:lineRule="auto"/>
            </w:pPr>
            <w:r>
              <w:t>3.2</w:t>
            </w:r>
          </w:p>
        </w:tc>
        <w:tc>
          <w:tcPr>
            <w:tcW w:w="4077" w:type="dxa"/>
            <w:tcBorders>
              <w:top w:val="single" w:sz="4" w:space="0" w:color="auto"/>
              <w:left w:val="single" w:sz="4" w:space="0" w:color="auto"/>
              <w:bottom w:val="single" w:sz="4" w:space="0" w:color="auto"/>
              <w:right w:val="single" w:sz="4" w:space="0" w:color="auto"/>
            </w:tcBorders>
          </w:tcPr>
          <w:p w14:paraId="5CE6C8B9" w14:textId="77777777" w:rsidR="00F04DDD" w:rsidRPr="000574F0" w:rsidRDefault="00F04DDD" w:rsidP="005639F9">
            <w:pPr>
              <w:spacing w:line="276" w:lineRule="auto"/>
            </w:pPr>
            <w:r>
              <w:t>Vnesite link in ime linka pod katero bo povezava shranjena</w:t>
            </w:r>
          </w:p>
        </w:tc>
        <w:tc>
          <w:tcPr>
            <w:tcW w:w="4471" w:type="dxa"/>
            <w:tcBorders>
              <w:top w:val="single" w:sz="4" w:space="0" w:color="auto"/>
              <w:left w:val="single" w:sz="4" w:space="0" w:color="auto"/>
              <w:bottom w:val="single" w:sz="4" w:space="0" w:color="auto"/>
              <w:right w:val="single" w:sz="4" w:space="0" w:color="auto"/>
            </w:tcBorders>
          </w:tcPr>
          <w:p w14:paraId="1CAF4F21" w14:textId="77777777" w:rsidR="00F04DDD" w:rsidRPr="000574F0" w:rsidRDefault="00F04DDD" w:rsidP="005639F9">
            <w:pPr>
              <w:spacing w:line="276" w:lineRule="auto"/>
            </w:pPr>
          </w:p>
        </w:tc>
      </w:tr>
      <w:tr w:rsidR="00F04DDD" w:rsidRPr="000574F0" w14:paraId="14287A1E" w14:textId="77777777" w:rsidTr="00652462">
        <w:tc>
          <w:tcPr>
            <w:tcW w:w="514" w:type="dxa"/>
            <w:tcBorders>
              <w:top w:val="single" w:sz="4" w:space="0" w:color="auto"/>
              <w:left w:val="single" w:sz="4" w:space="0" w:color="auto"/>
              <w:bottom w:val="single" w:sz="4" w:space="0" w:color="auto"/>
              <w:right w:val="single" w:sz="4" w:space="0" w:color="auto"/>
            </w:tcBorders>
          </w:tcPr>
          <w:p w14:paraId="75AC9FFE" w14:textId="77777777" w:rsidR="00F04DDD" w:rsidRPr="000574F0" w:rsidRDefault="00F04DDD" w:rsidP="005639F9">
            <w:pPr>
              <w:spacing w:line="276" w:lineRule="auto"/>
            </w:pPr>
            <w:r w:rsidRPr="000574F0">
              <w:t>3.</w:t>
            </w:r>
            <w:r>
              <w:t>3</w:t>
            </w:r>
          </w:p>
        </w:tc>
        <w:tc>
          <w:tcPr>
            <w:tcW w:w="4077" w:type="dxa"/>
            <w:tcBorders>
              <w:top w:val="single" w:sz="4" w:space="0" w:color="auto"/>
              <w:left w:val="single" w:sz="4" w:space="0" w:color="auto"/>
              <w:bottom w:val="single" w:sz="4" w:space="0" w:color="auto"/>
              <w:right w:val="single" w:sz="4" w:space="0" w:color="auto"/>
            </w:tcBorders>
          </w:tcPr>
          <w:p w14:paraId="7A82B92C" w14:textId="77777777" w:rsidR="00F04DDD" w:rsidRPr="000574F0" w:rsidRDefault="00F04DDD" w:rsidP="005639F9">
            <w:pPr>
              <w:spacing w:line="276" w:lineRule="auto"/>
            </w:pPr>
            <w:r w:rsidRPr="000574F0">
              <w:t>Kliknite »</w:t>
            </w:r>
            <w:proofErr w:type="spellStart"/>
            <w:r>
              <w:t>Confirm</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0406CE64" w14:textId="77777777" w:rsidR="00F04DDD" w:rsidRPr="000574F0" w:rsidRDefault="00F04DDD" w:rsidP="005639F9">
            <w:pPr>
              <w:spacing w:line="276" w:lineRule="auto"/>
            </w:pPr>
            <w:r w:rsidRPr="000574F0">
              <w:t xml:space="preserve">Povezava se mora prikazati v razdelku zaslona »Datoteke in pomembne povezave« </w:t>
            </w:r>
          </w:p>
        </w:tc>
      </w:tr>
    </w:tbl>
    <w:p w14:paraId="6FE195AE" w14:textId="77777777" w:rsidR="00F04DDD" w:rsidRPr="000574F0" w:rsidRDefault="00F04DDD" w:rsidP="005639F9">
      <w:pPr>
        <w:spacing w:line="276" w:lineRule="auto"/>
      </w:pPr>
    </w:p>
    <w:p w14:paraId="3C382AAC" w14:textId="77777777" w:rsidR="00F04DDD" w:rsidRPr="000574F0" w:rsidRDefault="00F04DDD" w:rsidP="005639F9">
      <w:pPr>
        <w:spacing w:line="276" w:lineRule="auto"/>
      </w:pPr>
      <w:r w:rsidRPr="000574F0">
        <w:rPr>
          <w:b/>
          <w:bCs/>
        </w:rPr>
        <w:t xml:space="preserve">Uspešna izvedba: </w:t>
      </w:r>
      <w:r w:rsidRPr="000574F0">
        <w:t>Uporabnik je uspešno dodal novo datoteko ali povezavo v domeno</w:t>
      </w:r>
    </w:p>
    <w:p w14:paraId="51C9E911" w14:textId="77777777" w:rsidR="00F04DDD" w:rsidRDefault="00F04DDD" w:rsidP="005639F9">
      <w:pPr>
        <w:spacing w:line="276" w:lineRule="auto"/>
        <w:rPr>
          <w:b/>
          <w:bCs/>
        </w:rPr>
      </w:pPr>
    </w:p>
    <w:p w14:paraId="6B58EBAB" w14:textId="77777777" w:rsidR="007451F4" w:rsidRPr="007451F4" w:rsidRDefault="007451F4" w:rsidP="005639F9">
      <w:pPr>
        <w:pStyle w:val="Naslov3"/>
        <w:spacing w:line="276" w:lineRule="auto"/>
      </w:pPr>
      <w:bookmarkStart w:id="115" w:name="_Toc175333808"/>
      <w:r w:rsidRPr="007451F4">
        <w:t>Preskusni scenarij 5: Ustvarjanje kviza in dodajanje vprašanj</w:t>
      </w:r>
      <w:bookmarkEnd w:id="115"/>
    </w:p>
    <w:p w14:paraId="591CC133" w14:textId="77777777" w:rsidR="00F04DDD" w:rsidRPr="000574F0" w:rsidRDefault="00F04DDD" w:rsidP="005639F9">
      <w:pPr>
        <w:pStyle w:val="Odstavekseznama"/>
        <w:numPr>
          <w:ilvl w:val="0"/>
          <w:numId w:val="50"/>
        </w:numPr>
        <w:spacing w:after="160" w:line="276" w:lineRule="auto"/>
      </w:pPr>
      <w:r w:rsidRPr="000574F0">
        <w:t>Uporabniška zgodba – Kot vodja želim ustvarjati in dodajati vprašanja, povezana s specifičnimi področji znanja.</w:t>
      </w:r>
    </w:p>
    <w:p w14:paraId="30A130AC" w14:textId="77777777" w:rsidR="00F04DDD" w:rsidRPr="000574F0" w:rsidRDefault="00F04DDD" w:rsidP="005639F9">
      <w:pPr>
        <w:spacing w:line="276" w:lineRule="auto"/>
      </w:pPr>
      <w:r w:rsidRPr="000574F0">
        <w:rPr>
          <w:b/>
          <w:bCs/>
        </w:rPr>
        <w:t>Namen:</w:t>
      </w:r>
      <w:r w:rsidRPr="000574F0">
        <w:t xml:space="preserve"> Preizkus, ali je dodajanje novega kviza z vprašanji uspešno</w:t>
      </w:r>
    </w:p>
    <w:p w14:paraId="32D4F56D" w14:textId="77777777" w:rsidR="00F04DDD" w:rsidRPr="000574F0" w:rsidRDefault="00F04DDD" w:rsidP="005639F9">
      <w:pPr>
        <w:spacing w:line="276" w:lineRule="auto"/>
      </w:pPr>
      <w:r w:rsidRPr="00F92154">
        <w:rPr>
          <w:b/>
          <w:bCs/>
        </w:rPr>
        <w:t>Predpogoj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2ED82041" w14:textId="77777777" w:rsidR="00F04DDD" w:rsidRPr="000574F0" w:rsidRDefault="00F04DDD" w:rsidP="005639F9">
      <w:pPr>
        <w:spacing w:line="276" w:lineRule="auto"/>
      </w:pPr>
      <w:r w:rsidRPr="000574F0">
        <w:rPr>
          <w:b/>
          <w:bCs/>
        </w:rPr>
        <w:t xml:space="preserve">Vhodni podatki: </w:t>
      </w:r>
      <w:r w:rsidRPr="000574F0">
        <w:t>ime kviza, vprašanja, odgovori</w:t>
      </w:r>
    </w:p>
    <w:p w14:paraId="345A264B"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696"/>
        <w:gridCol w:w="4030"/>
        <w:gridCol w:w="4336"/>
      </w:tblGrid>
      <w:tr w:rsidR="00F04DDD" w:rsidRPr="000574F0" w14:paraId="44EAA467" w14:textId="77777777" w:rsidTr="00652462">
        <w:tc>
          <w:tcPr>
            <w:tcW w:w="420" w:type="dxa"/>
            <w:tcBorders>
              <w:top w:val="single" w:sz="4" w:space="0" w:color="auto"/>
              <w:left w:val="single" w:sz="4" w:space="0" w:color="auto"/>
              <w:bottom w:val="single" w:sz="4" w:space="0" w:color="auto"/>
              <w:right w:val="single" w:sz="4" w:space="0" w:color="auto"/>
            </w:tcBorders>
          </w:tcPr>
          <w:p w14:paraId="017BEC6F"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A2A01FE"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089B3270" w14:textId="77777777" w:rsidR="00F04DDD" w:rsidRPr="000574F0" w:rsidRDefault="00F04DDD" w:rsidP="005639F9">
            <w:pPr>
              <w:spacing w:line="276" w:lineRule="auto"/>
            </w:pPr>
            <w:r w:rsidRPr="000574F0">
              <w:t>Pričakovani rezultat</w:t>
            </w:r>
          </w:p>
        </w:tc>
      </w:tr>
      <w:tr w:rsidR="00F04DDD" w:rsidRPr="000574F0" w14:paraId="32660C81"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78B1DDF7"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5A9D4D75" w14:textId="77777777" w:rsidR="00F04DDD" w:rsidRPr="000574F0" w:rsidRDefault="00F04DDD" w:rsidP="005639F9">
            <w:pPr>
              <w:spacing w:line="276" w:lineRule="auto"/>
            </w:pPr>
            <w:r w:rsidRPr="000574F0">
              <w:t>Na platformi/uporabniškem profilu kliknite na katero koli že ustvarjeno domeno</w:t>
            </w:r>
          </w:p>
        </w:tc>
        <w:tc>
          <w:tcPr>
            <w:tcW w:w="4520" w:type="dxa"/>
            <w:tcBorders>
              <w:top w:val="single" w:sz="4" w:space="0" w:color="auto"/>
              <w:left w:val="single" w:sz="4" w:space="0" w:color="auto"/>
              <w:bottom w:val="single" w:sz="4" w:space="0" w:color="auto"/>
              <w:right w:val="single" w:sz="4" w:space="0" w:color="auto"/>
            </w:tcBorders>
          </w:tcPr>
          <w:p w14:paraId="5FB15DBD"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2E3A827B"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0FFA7979"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1712CACF" w14:textId="77777777" w:rsidR="00F04DDD" w:rsidRPr="000574F0" w:rsidRDefault="00F04DDD" w:rsidP="005639F9">
            <w:pPr>
              <w:spacing w:line="276" w:lineRule="auto"/>
            </w:pPr>
            <w:r w:rsidRPr="000574F0">
              <w:t>Pomaknite se do razdelka »</w:t>
            </w:r>
            <w:proofErr w:type="spellStart"/>
            <w:r>
              <w:t>Quizzes</w:t>
            </w:r>
            <w:proofErr w:type="spellEnd"/>
            <w:r w:rsidRPr="000574F0">
              <w:t>«, kliknite »</w:t>
            </w:r>
            <w:proofErr w:type="spellStart"/>
            <w:r>
              <w:t>Add</w:t>
            </w:r>
            <w:proofErr w:type="spellEnd"/>
            <w:r>
              <w:t xml:space="preserve"> </w:t>
            </w:r>
            <w:proofErr w:type="spellStart"/>
            <w:r>
              <w:t>Quiz</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46FB3559" w14:textId="77777777" w:rsidR="00F04DDD" w:rsidRPr="000574F0" w:rsidRDefault="00F04DDD" w:rsidP="005639F9">
            <w:pPr>
              <w:spacing w:line="276" w:lineRule="auto"/>
            </w:pPr>
            <w:r w:rsidRPr="000574F0">
              <w:t>Odpre se novo okno z vnosnimi polji</w:t>
            </w:r>
          </w:p>
        </w:tc>
      </w:tr>
      <w:tr w:rsidR="00F04DDD" w:rsidRPr="000574F0" w14:paraId="3835BDDC" w14:textId="77777777" w:rsidTr="00652462">
        <w:tc>
          <w:tcPr>
            <w:tcW w:w="420" w:type="dxa"/>
            <w:tcBorders>
              <w:top w:val="single" w:sz="4" w:space="0" w:color="auto"/>
              <w:left w:val="single" w:sz="4" w:space="0" w:color="auto"/>
              <w:bottom w:val="single" w:sz="4" w:space="0" w:color="auto"/>
              <w:right w:val="single" w:sz="4" w:space="0" w:color="auto"/>
            </w:tcBorders>
          </w:tcPr>
          <w:p w14:paraId="15AC78C9" w14:textId="77777777" w:rsidR="00F04DDD" w:rsidRPr="000574F0" w:rsidRDefault="00F04DDD" w:rsidP="005639F9">
            <w:pPr>
              <w:spacing w:line="276" w:lineRule="auto"/>
            </w:pPr>
            <w:r w:rsidRPr="000574F0">
              <w:lastRenderedPageBreak/>
              <w:t xml:space="preserve">3. </w:t>
            </w:r>
          </w:p>
        </w:tc>
        <w:tc>
          <w:tcPr>
            <w:tcW w:w="4122" w:type="dxa"/>
            <w:tcBorders>
              <w:top w:val="single" w:sz="4" w:space="0" w:color="auto"/>
              <w:left w:val="single" w:sz="4" w:space="0" w:color="auto"/>
              <w:bottom w:val="single" w:sz="4" w:space="0" w:color="auto"/>
              <w:right w:val="single" w:sz="4" w:space="0" w:color="auto"/>
            </w:tcBorders>
          </w:tcPr>
          <w:p w14:paraId="14A2712B" w14:textId="77777777" w:rsidR="00F04DDD" w:rsidRPr="000574F0" w:rsidRDefault="00F04DDD" w:rsidP="005639F9">
            <w:pPr>
              <w:spacing w:line="276" w:lineRule="auto"/>
            </w:pPr>
            <w:r w:rsidRPr="000574F0">
              <w:t>Vnesite ime kviza, izberite vrsto vprašanja</w:t>
            </w:r>
          </w:p>
        </w:tc>
        <w:tc>
          <w:tcPr>
            <w:tcW w:w="4520" w:type="dxa"/>
            <w:tcBorders>
              <w:top w:val="single" w:sz="4" w:space="0" w:color="auto"/>
              <w:left w:val="single" w:sz="4" w:space="0" w:color="auto"/>
              <w:bottom w:val="single" w:sz="4" w:space="0" w:color="auto"/>
              <w:right w:val="single" w:sz="4" w:space="0" w:color="auto"/>
            </w:tcBorders>
          </w:tcPr>
          <w:p w14:paraId="36DC304D" w14:textId="77777777" w:rsidR="00F04DDD" w:rsidRPr="000574F0" w:rsidRDefault="00F04DDD" w:rsidP="005639F9">
            <w:pPr>
              <w:spacing w:line="276" w:lineRule="auto"/>
            </w:pPr>
          </w:p>
        </w:tc>
      </w:tr>
      <w:tr w:rsidR="00F04DDD" w:rsidRPr="000574F0" w14:paraId="786877E5" w14:textId="77777777" w:rsidTr="00652462">
        <w:tc>
          <w:tcPr>
            <w:tcW w:w="420" w:type="dxa"/>
            <w:tcBorders>
              <w:top w:val="single" w:sz="4" w:space="0" w:color="auto"/>
              <w:left w:val="single" w:sz="4" w:space="0" w:color="auto"/>
              <w:bottom w:val="single" w:sz="4" w:space="0" w:color="auto"/>
              <w:right w:val="single" w:sz="4" w:space="0" w:color="auto"/>
            </w:tcBorders>
          </w:tcPr>
          <w:p w14:paraId="00C16A22" w14:textId="77777777" w:rsidR="00F04DDD" w:rsidRPr="000574F0" w:rsidRDefault="00F04DDD" w:rsidP="005639F9">
            <w:pPr>
              <w:spacing w:line="276" w:lineRule="auto"/>
            </w:pPr>
            <w:r w:rsidRPr="000574F0">
              <w:t>3.1</w:t>
            </w:r>
          </w:p>
        </w:tc>
        <w:tc>
          <w:tcPr>
            <w:tcW w:w="4122" w:type="dxa"/>
            <w:tcBorders>
              <w:top w:val="single" w:sz="4" w:space="0" w:color="auto"/>
              <w:left w:val="single" w:sz="4" w:space="0" w:color="auto"/>
              <w:bottom w:val="single" w:sz="4" w:space="0" w:color="auto"/>
              <w:right w:val="single" w:sz="4" w:space="0" w:color="auto"/>
            </w:tcBorders>
          </w:tcPr>
          <w:p w14:paraId="1711393A" w14:textId="77777777" w:rsidR="00F04DDD" w:rsidRPr="000574F0" w:rsidRDefault="00F04DDD" w:rsidP="005639F9">
            <w:pPr>
              <w:spacing w:line="276" w:lineRule="auto"/>
            </w:pPr>
            <w:r w:rsidRPr="000574F0">
              <w:t>Če je vrsta vprašanja »</w:t>
            </w:r>
            <w:proofErr w:type="spellStart"/>
            <w:r>
              <w:t>Closed</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ACD1342" w14:textId="77777777" w:rsidR="00F04DDD" w:rsidRPr="000574F0" w:rsidRDefault="00F04DDD" w:rsidP="005639F9">
            <w:pPr>
              <w:spacing w:line="276" w:lineRule="auto"/>
            </w:pPr>
            <w:r w:rsidRPr="000574F0">
              <w:t>Odpreta se dva držala za besedilo, eden z vprašanjem in drugi z možnostmi odgovorov</w:t>
            </w:r>
          </w:p>
        </w:tc>
      </w:tr>
      <w:tr w:rsidR="00F04DDD" w:rsidRPr="000574F0" w14:paraId="4274399A" w14:textId="77777777" w:rsidTr="00652462">
        <w:tc>
          <w:tcPr>
            <w:tcW w:w="420" w:type="dxa"/>
            <w:tcBorders>
              <w:top w:val="single" w:sz="4" w:space="0" w:color="auto"/>
              <w:left w:val="single" w:sz="4" w:space="0" w:color="auto"/>
              <w:bottom w:val="single" w:sz="4" w:space="0" w:color="auto"/>
              <w:right w:val="single" w:sz="4" w:space="0" w:color="auto"/>
            </w:tcBorders>
          </w:tcPr>
          <w:p w14:paraId="5ACC7521" w14:textId="77777777" w:rsidR="00F04DDD" w:rsidRPr="000574F0" w:rsidRDefault="00F04DDD" w:rsidP="005639F9">
            <w:pPr>
              <w:spacing w:line="276" w:lineRule="auto"/>
            </w:pPr>
            <w:r w:rsidRPr="000574F0">
              <w:t>3.1.1</w:t>
            </w:r>
          </w:p>
        </w:tc>
        <w:tc>
          <w:tcPr>
            <w:tcW w:w="4122" w:type="dxa"/>
            <w:tcBorders>
              <w:top w:val="single" w:sz="4" w:space="0" w:color="auto"/>
              <w:left w:val="single" w:sz="4" w:space="0" w:color="auto"/>
              <w:bottom w:val="single" w:sz="4" w:space="0" w:color="auto"/>
              <w:right w:val="single" w:sz="4" w:space="0" w:color="auto"/>
            </w:tcBorders>
          </w:tcPr>
          <w:p w14:paraId="70B648A1" w14:textId="77777777" w:rsidR="00F04DDD" w:rsidRPr="000574F0" w:rsidRDefault="00F04DDD" w:rsidP="005639F9">
            <w:pPr>
              <w:spacing w:line="276" w:lineRule="auto"/>
            </w:pPr>
            <w:r w:rsidRPr="000574F0">
              <w:t>Vnesite vprašanje in odgovor, če pa želite dodati več možnosti, kliknite »</w:t>
            </w:r>
            <w:proofErr w:type="spellStart"/>
            <w:r>
              <w:t>Add</w:t>
            </w:r>
            <w:proofErr w:type="spellEnd"/>
            <w:r>
              <w:t xml:space="preserve"> </w:t>
            </w:r>
            <w:proofErr w:type="spellStart"/>
            <w:r>
              <w:t>option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1C0D39EF" w14:textId="77777777" w:rsidR="00F04DDD" w:rsidRPr="000574F0" w:rsidRDefault="00F04DDD" w:rsidP="005639F9">
            <w:pPr>
              <w:spacing w:line="276" w:lineRule="auto"/>
            </w:pPr>
            <w:r w:rsidRPr="000574F0">
              <w:t>Odpre se nov nosilec besedila za dodajanje nove možnosti odgovora</w:t>
            </w:r>
          </w:p>
        </w:tc>
      </w:tr>
      <w:tr w:rsidR="00F04DDD" w:rsidRPr="000574F0" w14:paraId="46EB4EE8" w14:textId="77777777" w:rsidTr="00652462">
        <w:tc>
          <w:tcPr>
            <w:tcW w:w="420" w:type="dxa"/>
            <w:tcBorders>
              <w:top w:val="single" w:sz="4" w:space="0" w:color="auto"/>
              <w:left w:val="single" w:sz="4" w:space="0" w:color="auto"/>
              <w:bottom w:val="single" w:sz="4" w:space="0" w:color="auto"/>
              <w:right w:val="single" w:sz="4" w:space="0" w:color="auto"/>
            </w:tcBorders>
          </w:tcPr>
          <w:p w14:paraId="7FD29020" w14:textId="77777777" w:rsidR="00F04DDD" w:rsidRPr="000574F0" w:rsidRDefault="00F04DDD" w:rsidP="005639F9">
            <w:pPr>
              <w:spacing w:line="276" w:lineRule="auto"/>
            </w:pPr>
            <w:r w:rsidRPr="000574F0">
              <w:t>3.1.2</w:t>
            </w:r>
          </w:p>
        </w:tc>
        <w:tc>
          <w:tcPr>
            <w:tcW w:w="4122" w:type="dxa"/>
            <w:tcBorders>
              <w:top w:val="single" w:sz="4" w:space="0" w:color="auto"/>
              <w:left w:val="single" w:sz="4" w:space="0" w:color="auto"/>
              <w:bottom w:val="single" w:sz="4" w:space="0" w:color="auto"/>
              <w:right w:val="single" w:sz="4" w:space="0" w:color="auto"/>
            </w:tcBorders>
          </w:tcPr>
          <w:p w14:paraId="4BF00AE5" w14:textId="77777777" w:rsidR="00F04DDD" w:rsidRPr="000574F0" w:rsidRDefault="00F04DDD" w:rsidP="005639F9">
            <w:pPr>
              <w:spacing w:line="276" w:lineRule="auto"/>
            </w:pPr>
            <w:r w:rsidRPr="000574F0">
              <w:t>Vnesite vprašanje in odgovor ter kliknite »</w:t>
            </w:r>
            <w:proofErr w:type="spellStart"/>
            <w:r>
              <w:t>Confirm</w:t>
            </w:r>
            <w:proofErr w:type="spellEnd"/>
            <w:r>
              <w:t xml:space="preserve"> </w:t>
            </w:r>
            <w:proofErr w:type="spellStart"/>
            <w:r>
              <w:t>Question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52DEC2FD" w14:textId="77777777" w:rsidR="00F04DDD" w:rsidRPr="000574F0" w:rsidRDefault="00F04DDD" w:rsidP="005639F9">
            <w:pPr>
              <w:spacing w:line="276" w:lineRule="auto"/>
            </w:pPr>
            <w:r w:rsidRPr="000574F0">
              <w:t>Vprašanje in odgovor morata biti prikazana pod imenom kviza</w:t>
            </w:r>
          </w:p>
        </w:tc>
      </w:tr>
      <w:tr w:rsidR="00F04DDD" w:rsidRPr="000574F0" w14:paraId="321A9FF3" w14:textId="77777777" w:rsidTr="00652462">
        <w:tc>
          <w:tcPr>
            <w:tcW w:w="420" w:type="dxa"/>
            <w:tcBorders>
              <w:top w:val="single" w:sz="4" w:space="0" w:color="auto"/>
              <w:left w:val="single" w:sz="4" w:space="0" w:color="auto"/>
              <w:bottom w:val="single" w:sz="4" w:space="0" w:color="auto"/>
              <w:right w:val="single" w:sz="4" w:space="0" w:color="auto"/>
            </w:tcBorders>
          </w:tcPr>
          <w:p w14:paraId="4C3F02CE" w14:textId="77777777" w:rsidR="00F04DDD" w:rsidRPr="000574F0" w:rsidRDefault="00F04DDD" w:rsidP="005639F9">
            <w:pPr>
              <w:spacing w:line="276" w:lineRule="auto"/>
            </w:pPr>
            <w:r w:rsidRPr="000574F0">
              <w:t>3.2</w:t>
            </w:r>
          </w:p>
        </w:tc>
        <w:tc>
          <w:tcPr>
            <w:tcW w:w="4122" w:type="dxa"/>
            <w:tcBorders>
              <w:top w:val="single" w:sz="4" w:space="0" w:color="auto"/>
              <w:left w:val="single" w:sz="4" w:space="0" w:color="auto"/>
              <w:bottom w:val="single" w:sz="4" w:space="0" w:color="auto"/>
              <w:right w:val="single" w:sz="4" w:space="0" w:color="auto"/>
            </w:tcBorders>
          </w:tcPr>
          <w:p w14:paraId="285B8196" w14:textId="77777777" w:rsidR="00F04DDD" w:rsidRPr="000574F0" w:rsidRDefault="00F04DDD" w:rsidP="005639F9">
            <w:pPr>
              <w:spacing w:line="276" w:lineRule="auto"/>
            </w:pPr>
            <w:r w:rsidRPr="000574F0">
              <w:t>Če je vrsta vprašanja »</w:t>
            </w:r>
            <w:r>
              <w:t>Open</w:t>
            </w:r>
            <w:r w:rsidRPr="000574F0">
              <w:t>«</w:t>
            </w:r>
          </w:p>
        </w:tc>
        <w:tc>
          <w:tcPr>
            <w:tcW w:w="4520" w:type="dxa"/>
            <w:tcBorders>
              <w:top w:val="single" w:sz="4" w:space="0" w:color="auto"/>
              <w:left w:val="single" w:sz="4" w:space="0" w:color="auto"/>
              <w:bottom w:val="single" w:sz="4" w:space="0" w:color="auto"/>
              <w:right w:val="single" w:sz="4" w:space="0" w:color="auto"/>
            </w:tcBorders>
          </w:tcPr>
          <w:p w14:paraId="59872EC8" w14:textId="77777777" w:rsidR="00F04DDD" w:rsidRPr="000574F0" w:rsidRDefault="00F04DDD" w:rsidP="005639F9">
            <w:pPr>
              <w:spacing w:line="276" w:lineRule="auto"/>
            </w:pPr>
            <w:r w:rsidRPr="000574F0">
              <w:t>Odprta sta dva držala za besedilo, eden z vprašanjem in drugi z odgovori</w:t>
            </w:r>
          </w:p>
        </w:tc>
      </w:tr>
      <w:tr w:rsidR="00F04DDD" w:rsidRPr="000574F0" w14:paraId="06F029E2" w14:textId="77777777" w:rsidTr="00652462">
        <w:tc>
          <w:tcPr>
            <w:tcW w:w="420" w:type="dxa"/>
            <w:tcBorders>
              <w:top w:val="single" w:sz="4" w:space="0" w:color="auto"/>
              <w:left w:val="single" w:sz="4" w:space="0" w:color="auto"/>
              <w:bottom w:val="single" w:sz="4" w:space="0" w:color="auto"/>
              <w:right w:val="single" w:sz="4" w:space="0" w:color="auto"/>
            </w:tcBorders>
          </w:tcPr>
          <w:p w14:paraId="4276F954" w14:textId="77777777" w:rsidR="00F04DDD" w:rsidRPr="000574F0" w:rsidRDefault="00F04DDD" w:rsidP="005639F9">
            <w:pPr>
              <w:spacing w:line="276" w:lineRule="auto"/>
            </w:pPr>
            <w:r w:rsidRPr="000574F0">
              <w:t>3.2.1</w:t>
            </w:r>
          </w:p>
        </w:tc>
        <w:tc>
          <w:tcPr>
            <w:tcW w:w="4122" w:type="dxa"/>
            <w:tcBorders>
              <w:top w:val="single" w:sz="4" w:space="0" w:color="auto"/>
              <w:left w:val="single" w:sz="4" w:space="0" w:color="auto"/>
              <w:bottom w:val="single" w:sz="4" w:space="0" w:color="auto"/>
              <w:right w:val="single" w:sz="4" w:space="0" w:color="auto"/>
            </w:tcBorders>
          </w:tcPr>
          <w:p w14:paraId="6947F35D" w14:textId="77777777" w:rsidR="00F04DDD" w:rsidRPr="000574F0" w:rsidRDefault="00F04DDD" w:rsidP="005639F9">
            <w:pPr>
              <w:spacing w:line="276" w:lineRule="auto"/>
            </w:pPr>
            <w:r w:rsidRPr="000574F0">
              <w:t>Vnesite vprašanje in odgovor ter kliknite »</w:t>
            </w:r>
            <w:proofErr w:type="spellStart"/>
            <w:r>
              <w:t>Confirm</w:t>
            </w:r>
            <w:proofErr w:type="spellEnd"/>
            <w:r>
              <w:t xml:space="preserve"> </w:t>
            </w:r>
            <w:proofErr w:type="spellStart"/>
            <w:r>
              <w:t>Question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8502D8D" w14:textId="77777777" w:rsidR="00F04DDD" w:rsidRPr="000574F0" w:rsidRDefault="00F04DDD" w:rsidP="005639F9">
            <w:pPr>
              <w:spacing w:line="276" w:lineRule="auto"/>
            </w:pPr>
            <w:r w:rsidRPr="000574F0">
              <w:t>Vprašanje in odgovor morata biti prikazana pod imenom kviza</w:t>
            </w:r>
          </w:p>
        </w:tc>
      </w:tr>
      <w:tr w:rsidR="00F04DDD" w:rsidRPr="000574F0" w14:paraId="72A1BB03" w14:textId="77777777" w:rsidTr="00652462">
        <w:tc>
          <w:tcPr>
            <w:tcW w:w="420" w:type="dxa"/>
            <w:tcBorders>
              <w:top w:val="single" w:sz="4" w:space="0" w:color="auto"/>
              <w:left w:val="single" w:sz="4" w:space="0" w:color="auto"/>
              <w:bottom w:val="single" w:sz="4" w:space="0" w:color="auto"/>
              <w:right w:val="single" w:sz="4" w:space="0" w:color="auto"/>
            </w:tcBorders>
          </w:tcPr>
          <w:p w14:paraId="4683644B" w14:textId="77777777" w:rsidR="00F04DDD" w:rsidRPr="000574F0" w:rsidRDefault="00F04DDD" w:rsidP="005639F9">
            <w:pPr>
              <w:spacing w:line="276" w:lineRule="auto"/>
            </w:pPr>
            <w:r w:rsidRPr="000574F0">
              <w:t xml:space="preserve">4. </w:t>
            </w:r>
          </w:p>
        </w:tc>
        <w:tc>
          <w:tcPr>
            <w:tcW w:w="4122" w:type="dxa"/>
            <w:tcBorders>
              <w:top w:val="single" w:sz="4" w:space="0" w:color="auto"/>
              <w:left w:val="single" w:sz="4" w:space="0" w:color="auto"/>
              <w:bottom w:val="single" w:sz="4" w:space="0" w:color="auto"/>
              <w:right w:val="single" w:sz="4" w:space="0" w:color="auto"/>
            </w:tcBorders>
          </w:tcPr>
          <w:p w14:paraId="39AB7CFE" w14:textId="77777777" w:rsidR="00F04DDD" w:rsidRPr="000574F0" w:rsidRDefault="00F04DDD" w:rsidP="005639F9">
            <w:pPr>
              <w:spacing w:line="276" w:lineRule="auto"/>
            </w:pPr>
            <w:r w:rsidRPr="000574F0">
              <w:t>Ko napišete vsa vprašanja, kliknite »</w:t>
            </w:r>
            <w:proofErr w:type="spellStart"/>
            <w:r>
              <w:t>Submit</w:t>
            </w:r>
            <w:proofErr w:type="spellEnd"/>
            <w:r>
              <w:t xml:space="preserve"> </w:t>
            </w:r>
            <w:proofErr w:type="spellStart"/>
            <w:r>
              <w:t>Quiz</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2E6FDC2" w14:textId="77777777" w:rsidR="00F04DDD" w:rsidRPr="000574F0" w:rsidRDefault="00F04DDD" w:rsidP="005639F9">
            <w:pPr>
              <w:spacing w:line="276" w:lineRule="auto"/>
            </w:pPr>
            <w:r w:rsidRPr="000574F0">
              <w:t>Kviz bi se moral pojaviti spodaj, razdelek »</w:t>
            </w:r>
            <w:proofErr w:type="spellStart"/>
            <w:r>
              <w:t>Quizzes</w:t>
            </w:r>
            <w:proofErr w:type="spellEnd"/>
            <w:r w:rsidRPr="000574F0">
              <w:t>«</w:t>
            </w:r>
          </w:p>
        </w:tc>
      </w:tr>
    </w:tbl>
    <w:p w14:paraId="4190637E" w14:textId="77777777" w:rsidR="00F04DDD" w:rsidRPr="000574F0" w:rsidRDefault="00F04DDD" w:rsidP="005639F9">
      <w:pPr>
        <w:spacing w:line="276" w:lineRule="auto"/>
      </w:pPr>
    </w:p>
    <w:p w14:paraId="5B45BDDA" w14:textId="77777777" w:rsidR="00F04DDD" w:rsidRPr="000574F0" w:rsidRDefault="00F04DDD" w:rsidP="005639F9">
      <w:pPr>
        <w:spacing w:line="276" w:lineRule="auto"/>
      </w:pPr>
      <w:r w:rsidRPr="000574F0">
        <w:rPr>
          <w:b/>
          <w:bCs/>
        </w:rPr>
        <w:t xml:space="preserve">Uspešna izvedba: </w:t>
      </w:r>
      <w:r w:rsidRPr="000574F0">
        <w:t>Uporabnik je uspešno dodal nov kviz v domeni znanja</w:t>
      </w:r>
    </w:p>
    <w:p w14:paraId="1D912F4F" w14:textId="77777777" w:rsidR="00F04DDD" w:rsidRPr="000574F0" w:rsidRDefault="00F04DDD" w:rsidP="005639F9">
      <w:pPr>
        <w:spacing w:line="276" w:lineRule="auto"/>
      </w:pPr>
    </w:p>
    <w:p w14:paraId="2B437BB2" w14:textId="77777777" w:rsidR="00BC2120" w:rsidRPr="00BC2120" w:rsidRDefault="00BC2120" w:rsidP="005639F9">
      <w:pPr>
        <w:pStyle w:val="Naslov3"/>
        <w:spacing w:line="276" w:lineRule="auto"/>
      </w:pPr>
      <w:bookmarkStart w:id="116" w:name="_Toc175333809"/>
      <w:r w:rsidRPr="00BC2120">
        <w:t>Testni scenarij 6: Vprašajte umetno inteligenco o gradivih znanja</w:t>
      </w:r>
      <w:bookmarkEnd w:id="116"/>
    </w:p>
    <w:p w14:paraId="14325F16" w14:textId="77777777" w:rsidR="00F04DDD" w:rsidRPr="000574F0" w:rsidRDefault="00F04DDD" w:rsidP="005639F9">
      <w:pPr>
        <w:pStyle w:val="Odstavekseznama"/>
        <w:numPr>
          <w:ilvl w:val="0"/>
          <w:numId w:val="50"/>
        </w:numPr>
        <w:spacing w:after="160" w:line="276" w:lineRule="auto"/>
      </w:pPr>
      <w:r w:rsidRPr="000574F0">
        <w:t>Uporabniška zgodba – Kot vodja želim naložiti in organizirati učna gradiva po domeni in ključnih področjih znanja.</w:t>
      </w:r>
    </w:p>
    <w:p w14:paraId="3BAED052" w14:textId="77777777" w:rsidR="00F04DDD" w:rsidRPr="000574F0" w:rsidRDefault="00F04DDD" w:rsidP="005639F9">
      <w:pPr>
        <w:spacing w:line="276" w:lineRule="auto"/>
      </w:pPr>
      <w:r w:rsidRPr="000574F0">
        <w:rPr>
          <w:b/>
          <w:bCs/>
        </w:rPr>
        <w:t>Namen:</w:t>
      </w:r>
      <w:r w:rsidRPr="000574F0">
        <w:t xml:space="preserve"> Preizkus, ali A</w:t>
      </w:r>
      <w:r>
        <w:t>I</w:t>
      </w:r>
      <w:r w:rsidRPr="000574F0">
        <w:t xml:space="preserve"> daje odgovore o gradivih znanja</w:t>
      </w:r>
    </w:p>
    <w:p w14:paraId="3C7AA0BF" w14:textId="77777777" w:rsidR="00F04DDD" w:rsidRPr="000574F0" w:rsidRDefault="00F04DDD" w:rsidP="005639F9">
      <w:pPr>
        <w:spacing w:line="276" w:lineRule="auto"/>
      </w:pPr>
      <w:r w:rsidRPr="00F92154">
        <w:rPr>
          <w:b/>
          <w:bCs/>
        </w:rPr>
        <w:t>Predpogoj uporabe</w:t>
      </w:r>
      <w:r w:rsidRPr="000574F0">
        <w:rPr>
          <w:b/>
          <w:bCs/>
        </w:rPr>
        <w:t xml:space="preserve">: </w:t>
      </w:r>
      <w:r w:rsidRPr="000574F0">
        <w:t xml:space="preserve">Uporabnik ima vlogo </w:t>
      </w:r>
      <w:proofErr w:type="spellStart"/>
      <w:r>
        <w:t>employee</w:t>
      </w:r>
      <w:proofErr w:type="spellEnd"/>
      <w:r w:rsidRPr="000574F0">
        <w:t xml:space="preserve"> in je uspešno prijavljen</w:t>
      </w:r>
    </w:p>
    <w:p w14:paraId="477599C0" w14:textId="77777777" w:rsidR="00F04DDD" w:rsidRPr="000574F0" w:rsidRDefault="00F04DDD" w:rsidP="005639F9">
      <w:pPr>
        <w:spacing w:line="276" w:lineRule="auto"/>
      </w:pPr>
      <w:r w:rsidRPr="000574F0">
        <w:rPr>
          <w:b/>
          <w:bCs/>
        </w:rPr>
        <w:t xml:space="preserve">Vhodni podatki: </w:t>
      </w:r>
      <w:r w:rsidRPr="000574F0">
        <w:t>Vprašanja o gradivih znanja</w:t>
      </w:r>
    </w:p>
    <w:p w14:paraId="059836D7"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4"/>
        <w:gridCol w:w="4077"/>
        <w:gridCol w:w="4471"/>
      </w:tblGrid>
      <w:tr w:rsidR="00F04DDD" w:rsidRPr="000574F0" w14:paraId="3BF93C0C" w14:textId="77777777" w:rsidTr="00652462">
        <w:tc>
          <w:tcPr>
            <w:tcW w:w="514" w:type="dxa"/>
            <w:tcBorders>
              <w:top w:val="single" w:sz="4" w:space="0" w:color="auto"/>
              <w:left w:val="single" w:sz="4" w:space="0" w:color="auto"/>
              <w:bottom w:val="single" w:sz="4" w:space="0" w:color="auto"/>
              <w:right w:val="single" w:sz="4" w:space="0" w:color="auto"/>
            </w:tcBorders>
          </w:tcPr>
          <w:p w14:paraId="3B7C92A6"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3512BB27"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2AA2A0A2" w14:textId="77777777" w:rsidR="00F04DDD" w:rsidRPr="000574F0" w:rsidRDefault="00F04DDD" w:rsidP="005639F9">
            <w:pPr>
              <w:spacing w:line="276" w:lineRule="auto"/>
            </w:pPr>
            <w:r w:rsidRPr="000574F0">
              <w:t>Pričakovani rezultat</w:t>
            </w:r>
          </w:p>
        </w:tc>
      </w:tr>
      <w:tr w:rsidR="00F04DDD" w:rsidRPr="000574F0" w14:paraId="4B852D79"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63815FFD"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754C5F9F" w14:textId="77777777" w:rsidR="00F04DDD" w:rsidRPr="000574F0" w:rsidRDefault="00F04DDD" w:rsidP="005639F9">
            <w:pPr>
              <w:spacing w:line="276" w:lineRule="auto"/>
            </w:pPr>
            <w:r w:rsidRPr="000574F0">
              <w:t>Na platformi/uporabniškem profilu kliknite na katero koli domeno, o kateri imate vprašanja</w:t>
            </w:r>
          </w:p>
        </w:tc>
        <w:tc>
          <w:tcPr>
            <w:tcW w:w="4471" w:type="dxa"/>
            <w:tcBorders>
              <w:top w:val="single" w:sz="4" w:space="0" w:color="auto"/>
              <w:left w:val="single" w:sz="4" w:space="0" w:color="auto"/>
              <w:bottom w:val="single" w:sz="4" w:space="0" w:color="auto"/>
              <w:right w:val="single" w:sz="4" w:space="0" w:color="auto"/>
            </w:tcBorders>
          </w:tcPr>
          <w:p w14:paraId="0DFD5A7D"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07ACD304"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4F2E6069" w14:textId="77777777" w:rsidR="00F04DDD" w:rsidRPr="000574F0" w:rsidRDefault="00F04DDD" w:rsidP="005639F9">
            <w:pPr>
              <w:spacing w:line="276" w:lineRule="auto"/>
            </w:pPr>
            <w:r w:rsidRPr="000574F0">
              <w:t>2</w:t>
            </w:r>
          </w:p>
        </w:tc>
        <w:tc>
          <w:tcPr>
            <w:tcW w:w="4077" w:type="dxa"/>
            <w:tcBorders>
              <w:top w:val="single" w:sz="4" w:space="0" w:color="auto"/>
              <w:left w:val="single" w:sz="4" w:space="0" w:color="auto"/>
              <w:bottom w:val="single" w:sz="4" w:space="0" w:color="auto"/>
              <w:right w:val="single" w:sz="4" w:space="0" w:color="auto"/>
            </w:tcBorders>
          </w:tcPr>
          <w:p w14:paraId="413573BC" w14:textId="77777777" w:rsidR="00F04DDD" w:rsidRPr="000574F0" w:rsidRDefault="00F04DDD" w:rsidP="005639F9">
            <w:pPr>
              <w:spacing w:line="276" w:lineRule="auto"/>
            </w:pPr>
            <w:r w:rsidRPr="000574F0">
              <w:t xml:space="preserve">Kliknite majhno modro </w:t>
            </w:r>
            <w:r>
              <w:t>ikono</w:t>
            </w:r>
            <w:r w:rsidRPr="000574F0">
              <w:t xml:space="preserve"> v desnem kotu domene </w:t>
            </w:r>
          </w:p>
        </w:tc>
        <w:tc>
          <w:tcPr>
            <w:tcW w:w="4471" w:type="dxa"/>
            <w:tcBorders>
              <w:top w:val="single" w:sz="4" w:space="0" w:color="auto"/>
              <w:left w:val="single" w:sz="4" w:space="0" w:color="auto"/>
              <w:bottom w:val="single" w:sz="4" w:space="0" w:color="auto"/>
              <w:right w:val="single" w:sz="4" w:space="0" w:color="auto"/>
            </w:tcBorders>
          </w:tcPr>
          <w:p w14:paraId="3AA5DA19" w14:textId="77777777" w:rsidR="00F04DDD" w:rsidRPr="000574F0" w:rsidRDefault="00F04DDD" w:rsidP="005639F9">
            <w:pPr>
              <w:spacing w:line="276" w:lineRule="auto"/>
            </w:pPr>
            <w:r w:rsidRPr="000574F0">
              <w:t>Odpre se majhna kartica s pogovornim oknom</w:t>
            </w:r>
          </w:p>
        </w:tc>
      </w:tr>
      <w:tr w:rsidR="00F04DDD" w:rsidRPr="000574F0" w14:paraId="2965C939" w14:textId="77777777" w:rsidTr="00652462">
        <w:tc>
          <w:tcPr>
            <w:tcW w:w="514" w:type="dxa"/>
            <w:tcBorders>
              <w:top w:val="single" w:sz="4" w:space="0" w:color="auto"/>
              <w:left w:val="single" w:sz="4" w:space="0" w:color="auto"/>
              <w:bottom w:val="single" w:sz="4" w:space="0" w:color="auto"/>
              <w:right w:val="single" w:sz="4" w:space="0" w:color="auto"/>
            </w:tcBorders>
          </w:tcPr>
          <w:p w14:paraId="0C280371" w14:textId="77777777" w:rsidR="00F04DDD" w:rsidRPr="000574F0" w:rsidRDefault="00F04DDD" w:rsidP="005639F9">
            <w:pPr>
              <w:spacing w:line="276" w:lineRule="auto"/>
            </w:pPr>
            <w:r w:rsidRPr="000574F0">
              <w:t>3.</w:t>
            </w:r>
          </w:p>
        </w:tc>
        <w:tc>
          <w:tcPr>
            <w:tcW w:w="4077" w:type="dxa"/>
            <w:tcBorders>
              <w:top w:val="single" w:sz="4" w:space="0" w:color="auto"/>
              <w:left w:val="single" w:sz="4" w:space="0" w:color="auto"/>
              <w:bottom w:val="single" w:sz="4" w:space="0" w:color="auto"/>
              <w:right w:val="single" w:sz="4" w:space="0" w:color="auto"/>
            </w:tcBorders>
          </w:tcPr>
          <w:p w14:paraId="7618C85C" w14:textId="77777777" w:rsidR="00F04DDD" w:rsidRPr="000574F0" w:rsidRDefault="00F04DDD" w:rsidP="005639F9">
            <w:pPr>
              <w:spacing w:line="276" w:lineRule="auto"/>
            </w:pPr>
            <w:r w:rsidRPr="000574F0">
              <w:t>Napišite svoje vprašanje, kliknite na "</w:t>
            </w:r>
            <w:proofErr w:type="spellStart"/>
            <w:r>
              <w:t>Send</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2FCB681C" w14:textId="77777777" w:rsidR="00F04DDD" w:rsidRPr="000574F0" w:rsidRDefault="00F04DDD" w:rsidP="005639F9">
            <w:pPr>
              <w:spacing w:line="276" w:lineRule="auto"/>
            </w:pPr>
            <w:r w:rsidRPr="000574F0">
              <w:t>A</w:t>
            </w:r>
            <w:r>
              <w:t>I</w:t>
            </w:r>
            <w:r w:rsidRPr="000574F0">
              <w:t xml:space="preserve"> bi se moral odzvati z odgovorom, povezanim s temo</w:t>
            </w:r>
          </w:p>
        </w:tc>
      </w:tr>
      <w:tr w:rsidR="00F04DDD" w:rsidRPr="000574F0" w14:paraId="742A7502" w14:textId="77777777" w:rsidTr="00652462">
        <w:tc>
          <w:tcPr>
            <w:tcW w:w="514" w:type="dxa"/>
            <w:tcBorders>
              <w:top w:val="single" w:sz="4" w:space="0" w:color="auto"/>
              <w:left w:val="single" w:sz="4" w:space="0" w:color="auto"/>
              <w:bottom w:val="single" w:sz="4" w:space="0" w:color="auto"/>
              <w:right w:val="single" w:sz="4" w:space="0" w:color="auto"/>
            </w:tcBorders>
          </w:tcPr>
          <w:p w14:paraId="40E55B63" w14:textId="77777777" w:rsidR="00F04DDD" w:rsidRPr="000574F0" w:rsidRDefault="00F04DDD" w:rsidP="005639F9">
            <w:pPr>
              <w:spacing w:line="276" w:lineRule="auto"/>
            </w:pPr>
            <w:r w:rsidRPr="000574F0">
              <w:lastRenderedPageBreak/>
              <w:t>5.</w:t>
            </w:r>
          </w:p>
        </w:tc>
        <w:tc>
          <w:tcPr>
            <w:tcW w:w="4077" w:type="dxa"/>
            <w:tcBorders>
              <w:top w:val="single" w:sz="4" w:space="0" w:color="auto"/>
              <w:left w:val="single" w:sz="4" w:space="0" w:color="auto"/>
              <w:bottom w:val="single" w:sz="4" w:space="0" w:color="auto"/>
              <w:right w:val="single" w:sz="4" w:space="0" w:color="auto"/>
            </w:tcBorders>
          </w:tcPr>
          <w:p w14:paraId="39EFA9F9" w14:textId="77777777" w:rsidR="00F04DDD" w:rsidRPr="000574F0" w:rsidRDefault="00F04DDD" w:rsidP="005639F9">
            <w:pPr>
              <w:spacing w:line="276" w:lineRule="auto"/>
            </w:pPr>
            <w:r w:rsidRPr="000574F0">
              <w:t xml:space="preserve">Ko ste dobili informacije, ki ste jih potrebovali, lahko zaprete, kliknete </w:t>
            </w:r>
            <w:r>
              <w:t>ikono</w:t>
            </w:r>
            <w:r w:rsidRPr="000574F0">
              <w:t xml:space="preserve"> ali kjer koli na zaslonu</w:t>
            </w:r>
          </w:p>
        </w:tc>
        <w:tc>
          <w:tcPr>
            <w:tcW w:w="4471" w:type="dxa"/>
            <w:tcBorders>
              <w:top w:val="single" w:sz="4" w:space="0" w:color="auto"/>
              <w:left w:val="single" w:sz="4" w:space="0" w:color="auto"/>
              <w:bottom w:val="single" w:sz="4" w:space="0" w:color="auto"/>
              <w:right w:val="single" w:sz="4" w:space="0" w:color="auto"/>
            </w:tcBorders>
          </w:tcPr>
          <w:p w14:paraId="3A589A76" w14:textId="77777777" w:rsidR="00F04DDD" w:rsidRPr="000574F0" w:rsidRDefault="00F04DDD" w:rsidP="005639F9">
            <w:pPr>
              <w:spacing w:line="276" w:lineRule="auto"/>
            </w:pPr>
            <w:r>
              <w:t>Pogovorno okno</w:t>
            </w:r>
            <w:r w:rsidRPr="000574F0">
              <w:t xml:space="preserve"> se zapre</w:t>
            </w:r>
          </w:p>
        </w:tc>
      </w:tr>
    </w:tbl>
    <w:p w14:paraId="1BD7CD42" w14:textId="77777777" w:rsidR="00F04DDD" w:rsidRPr="000574F0" w:rsidRDefault="00F04DDD" w:rsidP="005639F9">
      <w:pPr>
        <w:spacing w:line="276" w:lineRule="auto"/>
      </w:pPr>
    </w:p>
    <w:p w14:paraId="40EA1672" w14:textId="77777777" w:rsidR="00F04DDD" w:rsidRPr="000574F0" w:rsidRDefault="00F04DDD" w:rsidP="005639F9">
      <w:pPr>
        <w:spacing w:line="276" w:lineRule="auto"/>
      </w:pPr>
      <w:r w:rsidRPr="000574F0">
        <w:rPr>
          <w:b/>
          <w:bCs/>
        </w:rPr>
        <w:t xml:space="preserve">Uspešna izvedba: </w:t>
      </w:r>
      <w:r w:rsidRPr="000574F0">
        <w:t xml:space="preserve">Uporabnik je uspešno prosil </w:t>
      </w:r>
      <w:proofErr w:type="spellStart"/>
      <w:r w:rsidRPr="000574F0">
        <w:t>Ai</w:t>
      </w:r>
      <w:proofErr w:type="spellEnd"/>
      <w:r w:rsidRPr="000574F0">
        <w:t>, da odgovori na svoja vprašanja</w:t>
      </w:r>
    </w:p>
    <w:p w14:paraId="6F6BF977" w14:textId="77777777" w:rsidR="00F04DDD" w:rsidRPr="000574F0" w:rsidRDefault="00F04DDD" w:rsidP="005639F9">
      <w:pPr>
        <w:spacing w:line="276" w:lineRule="auto"/>
        <w:rPr>
          <w:b/>
          <w:bCs/>
        </w:rPr>
      </w:pPr>
    </w:p>
    <w:p w14:paraId="752AAC8C" w14:textId="77777777" w:rsidR="001F77CE" w:rsidRPr="001F77CE" w:rsidRDefault="001F77CE" w:rsidP="005639F9">
      <w:pPr>
        <w:pStyle w:val="Naslov3"/>
        <w:spacing w:line="276" w:lineRule="auto"/>
      </w:pPr>
      <w:bookmarkStart w:id="117" w:name="_Toc175333810"/>
      <w:r w:rsidRPr="001F77CE">
        <w:t>Testni scenarij 7: Reševanje kvizov</w:t>
      </w:r>
      <w:bookmarkEnd w:id="117"/>
    </w:p>
    <w:p w14:paraId="7F0F3E29" w14:textId="77777777" w:rsidR="00F04DDD" w:rsidRPr="000574F0" w:rsidRDefault="00F04DDD" w:rsidP="005639F9">
      <w:pPr>
        <w:pStyle w:val="Odstavekseznama"/>
        <w:numPr>
          <w:ilvl w:val="0"/>
          <w:numId w:val="50"/>
        </w:numPr>
        <w:spacing w:after="160" w:line="276" w:lineRule="auto"/>
      </w:pPr>
      <w:r w:rsidRPr="000574F0">
        <w:t>Uporabniška zgodba – Kot vodja želim naložiti in organizirati učna gradiva po domeni in ključnih področjih znanja.</w:t>
      </w:r>
    </w:p>
    <w:p w14:paraId="0B35B2CE" w14:textId="77777777" w:rsidR="00F04DDD" w:rsidRPr="000574F0" w:rsidRDefault="00F04DDD" w:rsidP="005639F9">
      <w:pPr>
        <w:spacing w:line="276" w:lineRule="auto"/>
      </w:pPr>
      <w:r w:rsidRPr="000574F0">
        <w:rPr>
          <w:b/>
          <w:bCs/>
        </w:rPr>
        <w:t>Namen:</w:t>
      </w:r>
      <w:r w:rsidRPr="000574F0">
        <w:t xml:space="preserve"> Preizkusite, ali lahko uporabnik reši kviz in dobi </w:t>
      </w:r>
    </w:p>
    <w:p w14:paraId="26194023" w14:textId="77777777" w:rsidR="00F04DDD" w:rsidRPr="000574F0" w:rsidRDefault="00F04DDD" w:rsidP="005639F9">
      <w:pPr>
        <w:spacing w:line="276" w:lineRule="auto"/>
      </w:pPr>
      <w:r w:rsidRPr="0071345A">
        <w:rPr>
          <w:b/>
          <w:bCs/>
        </w:rPr>
        <w:t>Predpogoj uporabe</w:t>
      </w:r>
      <w:r w:rsidRPr="000574F0">
        <w:rPr>
          <w:b/>
          <w:bCs/>
        </w:rPr>
        <w:t xml:space="preserve">: </w:t>
      </w:r>
      <w:r w:rsidRPr="000574F0">
        <w:t xml:space="preserve">Uporabnik ima vlogo </w:t>
      </w:r>
      <w:proofErr w:type="spellStart"/>
      <w:r>
        <w:t>employee</w:t>
      </w:r>
      <w:proofErr w:type="spellEnd"/>
      <w:r w:rsidRPr="000574F0">
        <w:t xml:space="preserve"> in je uspešno prijavljen</w:t>
      </w:r>
    </w:p>
    <w:p w14:paraId="31BE3424" w14:textId="77777777" w:rsidR="00F04DDD" w:rsidRPr="000574F0" w:rsidRDefault="00F04DDD" w:rsidP="005639F9">
      <w:pPr>
        <w:spacing w:line="276" w:lineRule="auto"/>
      </w:pPr>
      <w:r w:rsidRPr="000574F0">
        <w:rPr>
          <w:b/>
          <w:bCs/>
        </w:rPr>
        <w:t xml:space="preserve">Vhodni podatki: </w:t>
      </w:r>
      <w:r w:rsidRPr="000574F0">
        <w:t>Vprašanja o gradivih znanja</w:t>
      </w:r>
    </w:p>
    <w:p w14:paraId="68E3101C"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6"/>
        <w:gridCol w:w="4076"/>
        <w:gridCol w:w="4470"/>
      </w:tblGrid>
      <w:tr w:rsidR="00F04DDD" w:rsidRPr="000574F0" w14:paraId="7FFD33EF" w14:textId="77777777" w:rsidTr="00652462">
        <w:tc>
          <w:tcPr>
            <w:tcW w:w="514" w:type="dxa"/>
            <w:tcBorders>
              <w:top w:val="single" w:sz="4" w:space="0" w:color="auto"/>
              <w:left w:val="single" w:sz="4" w:space="0" w:color="auto"/>
              <w:bottom w:val="single" w:sz="4" w:space="0" w:color="auto"/>
              <w:right w:val="single" w:sz="4" w:space="0" w:color="auto"/>
            </w:tcBorders>
          </w:tcPr>
          <w:p w14:paraId="69EDE380"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663DA3D4"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65C2DF4B" w14:textId="77777777" w:rsidR="00F04DDD" w:rsidRPr="000574F0" w:rsidRDefault="00F04DDD" w:rsidP="005639F9">
            <w:pPr>
              <w:spacing w:line="276" w:lineRule="auto"/>
            </w:pPr>
            <w:r w:rsidRPr="000574F0">
              <w:t>Pričakovani rezultat</w:t>
            </w:r>
          </w:p>
        </w:tc>
      </w:tr>
      <w:tr w:rsidR="00F04DDD" w:rsidRPr="000574F0" w14:paraId="2E3E1CD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2FBE430C"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311EFA81" w14:textId="77777777" w:rsidR="00F04DDD" w:rsidRPr="000574F0" w:rsidRDefault="00F04DDD" w:rsidP="005639F9">
            <w:pPr>
              <w:spacing w:line="276" w:lineRule="auto"/>
            </w:pPr>
            <w:r w:rsidRPr="000574F0">
              <w:t>Na platformi/uporabniškem profilu kliknite na katero koli domeno</w:t>
            </w:r>
            <w:r>
              <w:t xml:space="preserve"> v katero ste </w:t>
            </w:r>
            <w:r w:rsidRPr="000574F0">
              <w:t xml:space="preserve">dodani </w:t>
            </w:r>
          </w:p>
        </w:tc>
        <w:tc>
          <w:tcPr>
            <w:tcW w:w="4471" w:type="dxa"/>
            <w:tcBorders>
              <w:top w:val="single" w:sz="4" w:space="0" w:color="auto"/>
              <w:left w:val="single" w:sz="4" w:space="0" w:color="auto"/>
              <w:bottom w:val="single" w:sz="4" w:space="0" w:color="auto"/>
              <w:right w:val="single" w:sz="4" w:space="0" w:color="auto"/>
            </w:tcBorders>
          </w:tcPr>
          <w:p w14:paraId="0C7CE3DC"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06272CA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1FE5BE4D" w14:textId="77777777" w:rsidR="00F04DDD" w:rsidRPr="000574F0" w:rsidRDefault="00F04DDD" w:rsidP="005639F9">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4BC2410D" w14:textId="77777777" w:rsidR="00F04DDD" w:rsidRPr="000574F0" w:rsidRDefault="00F04DDD" w:rsidP="005639F9">
            <w:pPr>
              <w:spacing w:line="276" w:lineRule="auto"/>
            </w:pPr>
            <w:r w:rsidRPr="000574F0">
              <w:t>Pomaknite se do razdelka Kvizi, kliknite na kvizi, ki so na voljo</w:t>
            </w:r>
          </w:p>
        </w:tc>
        <w:tc>
          <w:tcPr>
            <w:tcW w:w="4471" w:type="dxa"/>
            <w:tcBorders>
              <w:top w:val="single" w:sz="4" w:space="0" w:color="auto"/>
              <w:left w:val="single" w:sz="4" w:space="0" w:color="auto"/>
              <w:bottom w:val="single" w:sz="4" w:space="0" w:color="auto"/>
              <w:right w:val="single" w:sz="4" w:space="0" w:color="auto"/>
            </w:tcBorders>
          </w:tcPr>
          <w:p w14:paraId="76466896" w14:textId="77777777" w:rsidR="00F04DDD" w:rsidRPr="000574F0" w:rsidRDefault="00F04DDD" w:rsidP="005639F9">
            <w:pPr>
              <w:spacing w:line="276" w:lineRule="auto"/>
            </w:pPr>
            <w:r w:rsidRPr="000574F0">
              <w:t>Odpre se stran s povezavo do kviza</w:t>
            </w:r>
          </w:p>
        </w:tc>
      </w:tr>
      <w:tr w:rsidR="00F04DDD" w:rsidRPr="000574F0" w14:paraId="380C59BD" w14:textId="77777777" w:rsidTr="00652462">
        <w:tc>
          <w:tcPr>
            <w:tcW w:w="514" w:type="dxa"/>
            <w:tcBorders>
              <w:top w:val="single" w:sz="4" w:space="0" w:color="auto"/>
              <w:left w:val="single" w:sz="4" w:space="0" w:color="auto"/>
              <w:bottom w:val="single" w:sz="4" w:space="0" w:color="auto"/>
              <w:right w:val="single" w:sz="4" w:space="0" w:color="auto"/>
            </w:tcBorders>
          </w:tcPr>
          <w:p w14:paraId="27E95E6F" w14:textId="77777777" w:rsidR="00F04DDD" w:rsidRPr="000574F0" w:rsidRDefault="00F04DDD" w:rsidP="005639F9">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ED898A6" w14:textId="77777777" w:rsidR="00F04DDD" w:rsidRPr="000574F0" w:rsidRDefault="00F04DDD" w:rsidP="005639F9">
            <w:pPr>
              <w:spacing w:line="276" w:lineRule="auto"/>
            </w:pPr>
            <w:r w:rsidRPr="000574F0">
              <w:t>Če kvizov ni na voljo</w:t>
            </w:r>
          </w:p>
        </w:tc>
        <w:tc>
          <w:tcPr>
            <w:tcW w:w="4471" w:type="dxa"/>
            <w:tcBorders>
              <w:top w:val="single" w:sz="4" w:space="0" w:color="auto"/>
              <w:left w:val="single" w:sz="4" w:space="0" w:color="auto"/>
              <w:bottom w:val="single" w:sz="4" w:space="0" w:color="auto"/>
              <w:right w:val="single" w:sz="4" w:space="0" w:color="auto"/>
            </w:tcBorders>
          </w:tcPr>
          <w:p w14:paraId="1664E75B" w14:textId="77777777" w:rsidR="00F04DDD" w:rsidRPr="000574F0" w:rsidRDefault="00F04DDD" w:rsidP="005639F9">
            <w:pPr>
              <w:spacing w:line="276" w:lineRule="auto"/>
            </w:pPr>
            <w:r w:rsidRPr="000574F0">
              <w:t>Kviza ne morete rešiti</w:t>
            </w:r>
          </w:p>
        </w:tc>
      </w:tr>
      <w:tr w:rsidR="00F04DDD" w:rsidRPr="000574F0" w14:paraId="7B43AABA" w14:textId="77777777" w:rsidTr="00652462">
        <w:tc>
          <w:tcPr>
            <w:tcW w:w="514" w:type="dxa"/>
            <w:tcBorders>
              <w:top w:val="single" w:sz="4" w:space="0" w:color="auto"/>
              <w:left w:val="single" w:sz="4" w:space="0" w:color="auto"/>
              <w:bottom w:val="single" w:sz="4" w:space="0" w:color="auto"/>
              <w:right w:val="single" w:sz="4" w:space="0" w:color="auto"/>
            </w:tcBorders>
          </w:tcPr>
          <w:p w14:paraId="4CDB6CAB" w14:textId="77777777" w:rsidR="00F04DDD" w:rsidRPr="000574F0" w:rsidRDefault="00F04DDD" w:rsidP="005639F9">
            <w:pPr>
              <w:spacing w:line="276" w:lineRule="auto"/>
            </w:pPr>
            <w:r w:rsidRPr="000574F0">
              <w:t>3.</w:t>
            </w:r>
          </w:p>
        </w:tc>
        <w:tc>
          <w:tcPr>
            <w:tcW w:w="4077" w:type="dxa"/>
            <w:tcBorders>
              <w:top w:val="single" w:sz="4" w:space="0" w:color="auto"/>
              <w:left w:val="single" w:sz="4" w:space="0" w:color="auto"/>
              <w:bottom w:val="single" w:sz="4" w:space="0" w:color="auto"/>
              <w:right w:val="single" w:sz="4" w:space="0" w:color="auto"/>
            </w:tcBorders>
          </w:tcPr>
          <w:p w14:paraId="18E4C121" w14:textId="77777777" w:rsidR="00F04DDD" w:rsidRPr="000574F0" w:rsidRDefault="00F04DDD" w:rsidP="005639F9">
            <w:pPr>
              <w:spacing w:line="276" w:lineRule="auto"/>
            </w:pPr>
            <w:r w:rsidRPr="000574F0">
              <w:t>Kliknite povezavo »Reši kviz«</w:t>
            </w:r>
          </w:p>
        </w:tc>
        <w:tc>
          <w:tcPr>
            <w:tcW w:w="4471" w:type="dxa"/>
            <w:tcBorders>
              <w:top w:val="single" w:sz="4" w:space="0" w:color="auto"/>
              <w:left w:val="single" w:sz="4" w:space="0" w:color="auto"/>
              <w:bottom w:val="single" w:sz="4" w:space="0" w:color="auto"/>
              <w:right w:val="single" w:sz="4" w:space="0" w:color="auto"/>
            </w:tcBorders>
          </w:tcPr>
          <w:p w14:paraId="1AD1BCC6" w14:textId="77777777" w:rsidR="00F04DDD" w:rsidRPr="000574F0" w:rsidRDefault="00F04DDD" w:rsidP="005639F9">
            <w:pPr>
              <w:spacing w:line="276" w:lineRule="auto"/>
            </w:pPr>
            <w:r w:rsidRPr="000574F0">
              <w:t>Odpreti se mora stran z vprašanji v kvizu in lahko začnete reševati kviz</w:t>
            </w:r>
          </w:p>
        </w:tc>
      </w:tr>
      <w:tr w:rsidR="00F04DDD" w:rsidRPr="000574F0" w14:paraId="102BCE0C" w14:textId="77777777" w:rsidTr="00652462">
        <w:tc>
          <w:tcPr>
            <w:tcW w:w="514" w:type="dxa"/>
            <w:tcBorders>
              <w:top w:val="single" w:sz="4" w:space="0" w:color="auto"/>
              <w:left w:val="single" w:sz="4" w:space="0" w:color="auto"/>
              <w:bottom w:val="single" w:sz="4" w:space="0" w:color="auto"/>
              <w:right w:val="single" w:sz="4" w:space="0" w:color="auto"/>
            </w:tcBorders>
          </w:tcPr>
          <w:p w14:paraId="6DF9A79D" w14:textId="77777777" w:rsidR="00F04DDD" w:rsidRPr="000574F0" w:rsidRDefault="00F04DDD" w:rsidP="005639F9">
            <w:pPr>
              <w:spacing w:line="276" w:lineRule="auto"/>
            </w:pPr>
            <w:r w:rsidRPr="000574F0">
              <w:t>4.</w:t>
            </w:r>
          </w:p>
        </w:tc>
        <w:tc>
          <w:tcPr>
            <w:tcW w:w="4077" w:type="dxa"/>
            <w:tcBorders>
              <w:top w:val="single" w:sz="4" w:space="0" w:color="auto"/>
              <w:left w:val="single" w:sz="4" w:space="0" w:color="auto"/>
              <w:bottom w:val="single" w:sz="4" w:space="0" w:color="auto"/>
              <w:right w:val="single" w:sz="4" w:space="0" w:color="auto"/>
            </w:tcBorders>
          </w:tcPr>
          <w:p w14:paraId="1DA03097" w14:textId="77777777" w:rsidR="00F04DDD" w:rsidRPr="000574F0" w:rsidRDefault="00F04DDD" w:rsidP="005639F9">
            <w:pPr>
              <w:spacing w:line="276" w:lineRule="auto"/>
            </w:pPr>
            <w:r w:rsidRPr="000574F0">
              <w:t>Ko pridete do konca kviza, kliknite »</w:t>
            </w:r>
            <w:proofErr w:type="spellStart"/>
            <w:r>
              <w:t>End</w:t>
            </w:r>
            <w:proofErr w:type="spellEnd"/>
            <w:r w:rsidRPr="000574F0">
              <w:t xml:space="preserve"> </w:t>
            </w:r>
            <w:proofErr w:type="spellStart"/>
            <w:r>
              <w:t>quiz</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2574E2C1" w14:textId="77777777" w:rsidR="00F04DDD" w:rsidRPr="000574F0" w:rsidRDefault="00F04DDD" w:rsidP="005639F9">
            <w:pPr>
              <w:spacing w:line="276" w:lineRule="auto"/>
            </w:pPr>
            <w:r w:rsidRPr="000574F0">
              <w:t>Preusmerjeni ste na stran s povezavo do kviza in spodaj se prikaže vaš rezultat</w:t>
            </w:r>
          </w:p>
        </w:tc>
      </w:tr>
      <w:tr w:rsidR="00F04DDD" w:rsidRPr="000574F0" w14:paraId="239DFF74" w14:textId="77777777" w:rsidTr="00652462">
        <w:tc>
          <w:tcPr>
            <w:tcW w:w="514" w:type="dxa"/>
            <w:tcBorders>
              <w:top w:val="single" w:sz="4" w:space="0" w:color="auto"/>
              <w:left w:val="single" w:sz="4" w:space="0" w:color="auto"/>
              <w:bottom w:val="single" w:sz="4" w:space="0" w:color="auto"/>
              <w:right w:val="single" w:sz="4" w:space="0" w:color="auto"/>
            </w:tcBorders>
          </w:tcPr>
          <w:p w14:paraId="7B8C6438" w14:textId="77777777" w:rsidR="00F04DDD" w:rsidRPr="000574F0" w:rsidRDefault="00F04DDD" w:rsidP="005639F9">
            <w:pPr>
              <w:spacing w:line="276" w:lineRule="auto"/>
            </w:pPr>
            <w:r w:rsidRPr="000574F0">
              <w:t>5.</w:t>
            </w:r>
          </w:p>
        </w:tc>
        <w:tc>
          <w:tcPr>
            <w:tcW w:w="4077" w:type="dxa"/>
            <w:tcBorders>
              <w:top w:val="single" w:sz="4" w:space="0" w:color="auto"/>
              <w:left w:val="single" w:sz="4" w:space="0" w:color="auto"/>
              <w:bottom w:val="single" w:sz="4" w:space="0" w:color="auto"/>
              <w:right w:val="single" w:sz="4" w:space="0" w:color="auto"/>
            </w:tcBorders>
          </w:tcPr>
          <w:p w14:paraId="53EDAB95" w14:textId="77777777" w:rsidR="00F04DDD" w:rsidRPr="000574F0" w:rsidRDefault="00F04DDD" w:rsidP="005639F9">
            <w:pPr>
              <w:spacing w:line="276" w:lineRule="auto"/>
            </w:pPr>
            <w:r w:rsidRPr="000574F0">
              <w:t>Ko preverite rezultate, kliknite »Nazaj«</w:t>
            </w:r>
          </w:p>
        </w:tc>
        <w:tc>
          <w:tcPr>
            <w:tcW w:w="4471" w:type="dxa"/>
            <w:tcBorders>
              <w:top w:val="single" w:sz="4" w:space="0" w:color="auto"/>
              <w:left w:val="single" w:sz="4" w:space="0" w:color="auto"/>
              <w:bottom w:val="single" w:sz="4" w:space="0" w:color="auto"/>
              <w:right w:val="single" w:sz="4" w:space="0" w:color="auto"/>
            </w:tcBorders>
          </w:tcPr>
          <w:p w14:paraId="5FDC5B0E" w14:textId="77777777" w:rsidR="00F04DDD" w:rsidRPr="000574F0" w:rsidRDefault="00F04DDD" w:rsidP="005639F9">
            <w:pPr>
              <w:spacing w:line="276" w:lineRule="auto"/>
            </w:pPr>
            <w:r w:rsidRPr="000574F0">
              <w:t>Uporabnik je preusmerjen v razdelek »</w:t>
            </w:r>
            <w:proofErr w:type="spellStart"/>
            <w:r>
              <w:t>Domain</w:t>
            </w:r>
            <w:proofErr w:type="spellEnd"/>
            <w:r w:rsidRPr="000574F0">
              <w:t>«</w:t>
            </w:r>
          </w:p>
        </w:tc>
      </w:tr>
    </w:tbl>
    <w:p w14:paraId="7F5DD709" w14:textId="77777777" w:rsidR="00F04DDD" w:rsidRPr="000574F0" w:rsidRDefault="00F04DDD" w:rsidP="005639F9">
      <w:pPr>
        <w:spacing w:line="276" w:lineRule="auto"/>
      </w:pPr>
    </w:p>
    <w:p w14:paraId="4E0F6290" w14:textId="77777777" w:rsidR="00F04DDD" w:rsidRDefault="00F04DDD" w:rsidP="005639F9">
      <w:pPr>
        <w:spacing w:line="276" w:lineRule="auto"/>
      </w:pPr>
      <w:r w:rsidRPr="000574F0">
        <w:rPr>
          <w:b/>
          <w:bCs/>
        </w:rPr>
        <w:t xml:space="preserve">Uspešna izvedba: </w:t>
      </w:r>
      <w:r w:rsidRPr="000574F0">
        <w:t>Uporabnik je uspešno rešil kviz in dobi rezultate nazaj</w:t>
      </w:r>
    </w:p>
    <w:p w14:paraId="18A8F44C" w14:textId="77777777" w:rsidR="00C75E98" w:rsidRPr="000574F0" w:rsidRDefault="00C75E98" w:rsidP="005639F9">
      <w:pPr>
        <w:spacing w:line="276" w:lineRule="auto"/>
      </w:pPr>
    </w:p>
    <w:p w14:paraId="3F45168A" w14:textId="77777777" w:rsidR="00F04DDD" w:rsidRPr="000574F0" w:rsidRDefault="00F04DDD" w:rsidP="005639F9">
      <w:pPr>
        <w:pStyle w:val="Naslov2"/>
        <w:spacing w:line="276" w:lineRule="auto"/>
      </w:pPr>
      <w:bookmarkStart w:id="118" w:name="_Toc436842371"/>
      <w:bookmarkStart w:id="119" w:name="_Toc175333811"/>
      <w:r>
        <w:t>Optimizacija</w:t>
      </w:r>
      <w:bookmarkEnd w:id="118"/>
      <w:bookmarkEnd w:id="119"/>
    </w:p>
    <w:p w14:paraId="587E7902" w14:textId="1C96BB0C" w:rsidR="00F04DDD" w:rsidRPr="000574F0" w:rsidRDefault="00F04DDD" w:rsidP="005639F9">
      <w:pPr>
        <w:spacing w:line="276" w:lineRule="auto"/>
      </w:pPr>
      <w:r w:rsidRPr="000574F0">
        <w:t xml:space="preserve">Za optimizacijo naše rešitve smo integrirali </w:t>
      </w:r>
      <w:proofErr w:type="spellStart"/>
      <w:r w:rsidRPr="000574F0">
        <w:t>SonarCloud</w:t>
      </w:r>
      <w:proofErr w:type="spellEnd"/>
      <w:r w:rsidRPr="000574F0">
        <w:t xml:space="preserve"> </w:t>
      </w:r>
      <w:r w:rsidR="00C32CC1">
        <w:t>s</w:t>
      </w:r>
      <w:r w:rsidRPr="000574F0">
        <w:t xml:space="preserve"> projektom prek </w:t>
      </w:r>
      <w:proofErr w:type="spellStart"/>
      <w:r w:rsidRPr="000574F0">
        <w:t>GitHub</w:t>
      </w:r>
      <w:proofErr w:type="spellEnd"/>
      <w:r w:rsidR="00F83A5C">
        <w:t>-</w:t>
      </w:r>
      <w:r w:rsidRPr="000574F0">
        <w:t xml:space="preserve">a. </w:t>
      </w:r>
      <w:proofErr w:type="spellStart"/>
      <w:r w:rsidRPr="000574F0">
        <w:t>SonarCloud</w:t>
      </w:r>
      <w:proofErr w:type="spellEnd"/>
      <w:r w:rsidRPr="000574F0">
        <w:t xml:space="preserve"> je zagotovil dragocen vpogled v kakovost kode in tehnični dolg, kar nam je omogočilo prepoznavanje in reševanje morebitnih težav v zgodnji fazi razvojnega cikla. S povezovanjem našega </w:t>
      </w:r>
      <w:proofErr w:type="spellStart"/>
      <w:r w:rsidRPr="000574F0">
        <w:t>GitHub</w:t>
      </w:r>
      <w:proofErr w:type="spellEnd"/>
      <w:r w:rsidRPr="000574F0">
        <w:t xml:space="preserve"> </w:t>
      </w:r>
      <w:proofErr w:type="spellStart"/>
      <w:r w:rsidRPr="000574F0">
        <w:t>repozitorija</w:t>
      </w:r>
      <w:proofErr w:type="spellEnd"/>
      <w:r w:rsidRPr="000574F0">
        <w:t xml:space="preserve"> s </w:t>
      </w:r>
      <w:proofErr w:type="spellStart"/>
      <w:r w:rsidRPr="000574F0">
        <w:t>SonarCloud</w:t>
      </w:r>
      <w:proofErr w:type="spellEnd"/>
      <w:r w:rsidR="00104ECE">
        <w:t>-</w:t>
      </w:r>
      <w:r w:rsidRPr="000574F0">
        <w:t>om smo zagotovili neprekinjeno analizo in povratne informacije</w:t>
      </w:r>
      <w:r w:rsidR="0099317C">
        <w:t>.</w:t>
      </w:r>
    </w:p>
    <w:p w14:paraId="06F52982" w14:textId="48E2C29D" w:rsidR="00F04DDD" w:rsidRPr="000574F0" w:rsidRDefault="00F04DDD" w:rsidP="005639F9">
      <w:pPr>
        <w:spacing w:line="276" w:lineRule="auto"/>
      </w:pPr>
      <w:r w:rsidRPr="000574F0">
        <w:lastRenderedPageBreak/>
        <w:t xml:space="preserve">S </w:t>
      </w:r>
      <w:proofErr w:type="spellStart"/>
      <w:r w:rsidRPr="000574F0">
        <w:t>SonarCloud</w:t>
      </w:r>
      <w:proofErr w:type="spellEnd"/>
      <w:r w:rsidR="00D05C57">
        <w:t>-</w:t>
      </w:r>
      <w:r w:rsidRPr="000574F0">
        <w:t xml:space="preserve">om, integriranim v naš projekt </w:t>
      </w:r>
      <w:proofErr w:type="spellStart"/>
      <w:r w:rsidRPr="000574F0">
        <w:t>GitHub</w:t>
      </w:r>
      <w:proofErr w:type="spellEnd"/>
      <w:r w:rsidRPr="000574F0">
        <w:t xml:space="preserve">, smo sistematično spremljali različne vidike kakovosti kode in </w:t>
      </w:r>
      <w:r w:rsidR="00C83905">
        <w:t>varnosti</w:t>
      </w:r>
      <w:r w:rsidRPr="000574F0">
        <w:t xml:space="preserve">. </w:t>
      </w:r>
      <w:proofErr w:type="spellStart"/>
      <w:r w:rsidRPr="000574F0">
        <w:t>SonarCloud</w:t>
      </w:r>
      <w:proofErr w:type="spellEnd"/>
      <w:r w:rsidRPr="000574F0">
        <w:t xml:space="preserve"> je zagotovil poglobljeno analizo pokritosti kode in opredelil področja, kjer testi niso bili pomanjkljivi ali nepopolni. Prav tako je označil </w:t>
      </w:r>
      <w:r>
        <w:t>pomanjkljivosti</w:t>
      </w:r>
      <w:r w:rsidRPr="000574F0">
        <w:t xml:space="preserve">, ki poudarjajo področja, kjer bi lahko kodo </w:t>
      </w:r>
      <w:proofErr w:type="spellStart"/>
      <w:r w:rsidRPr="000574F0">
        <w:t>refaktorirali</w:t>
      </w:r>
      <w:proofErr w:type="spellEnd"/>
      <w:r w:rsidRPr="000574F0">
        <w:t xml:space="preserve"> za boljšo berljivost in vzdržljivost. Poleg tega je ocenil podvajanje kode, kar nam je pomagalo odpraviti odvečno kodo in izboljšati učinkovitost. Zaznane so bile varnostne ranljivosti, da bi zagotovili zaščito naše kodne baze pred morebitnimi grožnjami.</w:t>
      </w:r>
    </w:p>
    <w:p w14:paraId="0646034C" w14:textId="106EF5BA" w:rsidR="00F04DDD" w:rsidRPr="000574F0" w:rsidRDefault="00F04DDD" w:rsidP="005639F9">
      <w:pPr>
        <w:spacing w:line="276" w:lineRule="auto"/>
      </w:pPr>
      <w:r w:rsidRPr="000574F0">
        <w:t xml:space="preserve">Medtem ko je </w:t>
      </w:r>
      <w:proofErr w:type="spellStart"/>
      <w:r w:rsidRPr="000574F0">
        <w:t>SonarCloud</w:t>
      </w:r>
      <w:proofErr w:type="spellEnd"/>
      <w:r w:rsidRPr="000574F0">
        <w:t xml:space="preserve"> zagotovil dragocene vpoglede, smo sprejeli nekatere težave, ki niso vplivale na splošno funkcionalnost ali učinkovitost kode. Te izjeme so bile skrbno ocenjene, da se zagotovi, da ne ogrožajo celovitosti projekta.</w:t>
      </w:r>
    </w:p>
    <w:p w14:paraId="3D637850" w14:textId="77777777" w:rsidR="009619C2" w:rsidRDefault="00F04DDD" w:rsidP="005639F9">
      <w:pPr>
        <w:keepNext/>
        <w:spacing w:line="276" w:lineRule="auto"/>
      </w:pPr>
      <w:r w:rsidRPr="000574F0">
        <w:rPr>
          <w:noProof/>
        </w:rPr>
        <w:drawing>
          <wp:inline distT="0" distB="0" distL="0" distR="0" wp14:anchorId="0FCB9AAB" wp14:editId="10F944C7">
            <wp:extent cx="5762626" cy="2990850"/>
            <wp:effectExtent l="0" t="0" r="0" b="0"/>
            <wp:docPr id="539297539" name="Slika 53929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990850"/>
                    </a:xfrm>
                    <a:prstGeom prst="rect">
                      <a:avLst/>
                    </a:prstGeom>
                  </pic:spPr>
                </pic:pic>
              </a:graphicData>
            </a:graphic>
          </wp:inline>
        </w:drawing>
      </w:r>
    </w:p>
    <w:p w14:paraId="62689CF7" w14:textId="15ADB9E0" w:rsidR="003628C1" w:rsidRPr="00641B1C" w:rsidRDefault="009619C2" w:rsidP="005639F9">
      <w:pPr>
        <w:pStyle w:val="Napis"/>
        <w:spacing w:line="276" w:lineRule="auto"/>
        <w:jc w:val="center"/>
      </w:pPr>
      <w:bookmarkStart w:id="120" w:name="_Toc175333831"/>
      <w:r>
        <w:t xml:space="preserve">Slika </w:t>
      </w:r>
      <w:r>
        <w:fldChar w:fldCharType="begin"/>
      </w:r>
      <w:r>
        <w:instrText xml:space="preserve"> SEQ Slika \* ARABIC </w:instrText>
      </w:r>
      <w:r>
        <w:fldChar w:fldCharType="separate"/>
      </w:r>
      <w:r w:rsidR="00723B3E">
        <w:rPr>
          <w:noProof/>
        </w:rPr>
        <w:t>19</w:t>
      </w:r>
      <w:r>
        <w:fldChar w:fldCharType="end"/>
      </w:r>
      <w:r>
        <w:t xml:space="preserve"> - Povzetek analize rešitve na </w:t>
      </w:r>
      <w:proofErr w:type="spellStart"/>
      <w:r>
        <w:t>SonarCloud</w:t>
      </w:r>
      <w:bookmarkEnd w:id="120"/>
      <w:proofErr w:type="spellEnd"/>
    </w:p>
    <w:p w14:paraId="60755325" w14:textId="77777777" w:rsidR="00F04DDD" w:rsidRPr="000574F0" w:rsidRDefault="00F04DDD" w:rsidP="005639F9">
      <w:pPr>
        <w:pStyle w:val="Naslov1"/>
        <w:spacing w:line="276" w:lineRule="auto"/>
      </w:pPr>
      <w:bookmarkStart w:id="121" w:name="_Toc335289364"/>
      <w:bookmarkStart w:id="122" w:name="_Toc175333812"/>
      <w:r>
        <w:t>Uporabniški priročnik</w:t>
      </w:r>
      <w:bookmarkEnd w:id="121"/>
      <w:bookmarkEnd w:id="122"/>
    </w:p>
    <w:p w14:paraId="16BC71F3" w14:textId="77DE11CC" w:rsidR="00803648" w:rsidRPr="00F04DDD" w:rsidRDefault="00F04DDD" w:rsidP="005639F9">
      <w:pPr>
        <w:spacing w:line="276" w:lineRule="auto"/>
      </w:pPr>
      <w:r w:rsidRPr="000574F0">
        <w:t>Uporabniški priročnik najdete v ločeni datoteki "</w:t>
      </w:r>
      <w:proofErr w:type="spellStart"/>
      <w:r w:rsidR="009162E6" w:rsidRPr="003003EE">
        <w:rPr>
          <w:i/>
          <w:iCs/>
        </w:rPr>
        <w:t>SkillsBooster_User_Manual</w:t>
      </w:r>
      <w:proofErr w:type="spellEnd"/>
      <w:r w:rsidRPr="000574F0">
        <w:t xml:space="preserve">" v mapi: </w:t>
      </w:r>
      <w:r>
        <w:t>‘</w:t>
      </w:r>
      <w:proofErr w:type="spellStart"/>
      <w:r w:rsidR="00DE16D9">
        <w:rPr>
          <w:i/>
          <w:iCs/>
        </w:rPr>
        <w:t>Documentation</w:t>
      </w:r>
      <w:proofErr w:type="spellEnd"/>
      <w:r w:rsidR="00DE16D9">
        <w:rPr>
          <w:i/>
          <w:iCs/>
        </w:rPr>
        <w:t>'</w:t>
      </w:r>
      <w:r>
        <w:t xml:space="preserve"> na </w:t>
      </w:r>
      <w:proofErr w:type="spellStart"/>
      <w:r>
        <w:t>github</w:t>
      </w:r>
      <w:proofErr w:type="spellEnd"/>
      <w:r>
        <w:t>-u projekta</w:t>
      </w:r>
      <w:r w:rsidRPr="000574F0">
        <w:t>, kjer je vse podrobno opisano, kako uporabljati našo spletno stran.</w:t>
      </w:r>
      <w:bookmarkEnd w:id="0"/>
    </w:p>
    <w:sectPr w:rsidR="00803648" w:rsidRPr="00F04DDD" w:rsidSect="009C105B">
      <w:headerReference w:type="default" r:id="rId34"/>
      <w:footerReference w:type="default" r:id="rId35"/>
      <w:headerReference w:type="first" r:id="rId36"/>
      <w:footerReference w:type="first" r:id="rId37"/>
      <w:pgSz w:w="11906" w:h="16838"/>
      <w:pgMar w:top="1417" w:right="1417" w:bottom="1417" w:left="1417"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D10A1" w14:textId="77777777" w:rsidR="00623446" w:rsidRDefault="00623446" w:rsidP="00BB5C4F">
      <w:pPr>
        <w:spacing w:after="0"/>
      </w:pPr>
      <w:r>
        <w:separator/>
      </w:r>
    </w:p>
  </w:endnote>
  <w:endnote w:type="continuationSeparator" w:id="0">
    <w:p w14:paraId="640E0239" w14:textId="77777777" w:rsidR="00623446" w:rsidRDefault="00623446" w:rsidP="00BB5C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KYBHJ T+ Titillium Text 25 L">
    <w:altName w:val="Arial"/>
    <w:panose1 w:val="00000000000000000000"/>
    <w:charset w:val="00"/>
    <w:family w:val="swiss"/>
    <w:notTrueType/>
    <w:pitch w:val="default"/>
    <w:sig w:usb0="00000003" w:usb1="00000000" w:usb2="00000000" w:usb3="00000000" w:csb0="00000001" w:csb1="00000000"/>
  </w:font>
  <w:font w:name="TitilliumText25L">
    <w:panose1 w:val="00000000000000000000"/>
    <w:charset w:val="00"/>
    <w:family w:val="modern"/>
    <w:notTrueType/>
    <w:pitch w:val="variable"/>
    <w:sig w:usb0="A00000EF" w:usb1="0000004B" w:usb2="00000000" w:usb3="00000000" w:csb0="00000193" w:csb1="00000000"/>
  </w:font>
  <w:font w:name="Segoe UI">
    <w:panose1 w:val="020B0502040204020203"/>
    <w:charset w:val="EE"/>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33904" w14:textId="77777777" w:rsidR="00D17A99" w:rsidRPr="007564BD" w:rsidRDefault="00413C63" w:rsidP="00D17A99">
    <w:pPr>
      <w:pStyle w:val="Noga"/>
      <w:jc w:val="center"/>
      <w:rPr>
        <w:color w:val="006A8E"/>
        <w:sz w:val="18"/>
      </w:rPr>
    </w:pPr>
    <w:r w:rsidRPr="007564BD">
      <w:rPr>
        <w:color w:val="006A8E"/>
        <w:sz w:val="18"/>
      </w:rPr>
      <w:fldChar w:fldCharType="begin"/>
    </w:r>
    <w:r w:rsidRPr="007564BD">
      <w:rPr>
        <w:color w:val="006A8E"/>
        <w:sz w:val="18"/>
      </w:rPr>
      <w:instrText xml:space="preserve"> PAGE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r w:rsidRPr="007564BD">
      <w:rPr>
        <w:color w:val="006A8E"/>
        <w:sz w:val="18"/>
      </w:rPr>
      <w:t xml:space="preserve"> / </w:t>
    </w:r>
    <w:r w:rsidRPr="007564BD">
      <w:rPr>
        <w:color w:val="006A8E"/>
        <w:sz w:val="18"/>
      </w:rPr>
      <w:fldChar w:fldCharType="begin"/>
    </w:r>
    <w:r w:rsidRPr="007564BD">
      <w:rPr>
        <w:color w:val="006A8E"/>
        <w:sz w:val="18"/>
      </w:rPr>
      <w:instrText xml:space="preserve"> NUMPAGES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E61741" w:rsidRDefault="00E61741">
    <w:pPr>
      <w:pStyle w:val="Noga"/>
      <w:jc w:val="center"/>
    </w:pPr>
  </w:p>
  <w:p w14:paraId="680A4E5D" w14:textId="77777777" w:rsidR="007C4B80" w:rsidRDefault="007C4B80" w:rsidP="00D17A99">
    <w:pPr>
      <w:pStyle w:val="Noga"/>
      <w:jc w:val="center"/>
      <w:rPr>
        <w:color w:val="006A8E"/>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222B6" w14:textId="77777777" w:rsidR="00623446" w:rsidRDefault="00623446" w:rsidP="00BB5C4F">
      <w:pPr>
        <w:spacing w:after="0"/>
      </w:pPr>
      <w:r>
        <w:separator/>
      </w:r>
    </w:p>
  </w:footnote>
  <w:footnote w:type="continuationSeparator" w:id="0">
    <w:p w14:paraId="02B3F3BD" w14:textId="77777777" w:rsidR="00623446" w:rsidRDefault="00623446" w:rsidP="00BB5C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E871" w14:textId="34D74B0E" w:rsidR="00E61741" w:rsidRPr="003702C9" w:rsidRDefault="00D702D9">
    <w:pPr>
      <w:pStyle w:val="Glava"/>
      <w:jc w:val="right"/>
    </w:pPr>
    <w:r w:rsidRPr="003702C9">
      <w:t>|</w:t>
    </w:r>
    <w:r w:rsidR="00275ABD">
      <w:t>Barbara Ferlinc, Klara Kirbiš</w:t>
    </w:r>
    <w:r w:rsidR="00E61761">
      <w:t>, Jaša Jernej Rakun Kokalj</w:t>
    </w:r>
  </w:p>
  <w:p w14:paraId="2BA226A1" w14:textId="77777777" w:rsidR="00D702D9" w:rsidRPr="00E61741" w:rsidRDefault="00D702D9">
    <w:pPr>
      <w:pStyle w:val="Glava"/>
      <w:jc w:val="right"/>
      <w:rPr>
        <w:color w:val="4F81BD"/>
      </w:rPr>
    </w:pPr>
  </w:p>
  <w:p w14:paraId="17AD93B2" w14:textId="77777777" w:rsidR="00E61741" w:rsidRDefault="00E61741">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bottom w:w="57" w:type="dxa"/>
        <w:right w:w="0" w:type="dxa"/>
      </w:tblCellMar>
      <w:tblLook w:val="04A0" w:firstRow="1" w:lastRow="0" w:firstColumn="1" w:lastColumn="0" w:noHBand="0" w:noVBand="1"/>
    </w:tblPr>
    <w:tblGrid>
      <w:gridCol w:w="2983"/>
      <w:gridCol w:w="3065"/>
      <w:gridCol w:w="3024"/>
    </w:tblGrid>
    <w:tr w:rsidR="00EC413A" w14:paraId="738610EB" w14:textId="77777777" w:rsidTr="00CC7DC8">
      <w:trPr>
        <w:trHeight w:val="1560"/>
      </w:trPr>
      <w:tc>
        <w:tcPr>
          <w:tcW w:w="3070" w:type="dxa"/>
          <w:shd w:val="clear" w:color="auto" w:fill="auto"/>
        </w:tcPr>
        <w:p w14:paraId="637805D2" w14:textId="77777777" w:rsidR="00EC413A" w:rsidRDefault="00EC413A" w:rsidP="00873802">
          <w:pPr>
            <w:pStyle w:val="Glava"/>
            <w:jc w:val="center"/>
            <w:rPr>
              <w:noProof/>
              <w:lang w:eastAsia="sl-SI"/>
            </w:rPr>
          </w:pPr>
        </w:p>
      </w:tc>
      <w:tc>
        <w:tcPr>
          <w:tcW w:w="3071" w:type="dxa"/>
          <w:shd w:val="clear" w:color="auto" w:fill="auto"/>
          <w:vAlign w:val="center"/>
        </w:tcPr>
        <w:p w14:paraId="463F29E8" w14:textId="77777777" w:rsidR="00EC413A" w:rsidRDefault="00143791" w:rsidP="00873802">
          <w:pPr>
            <w:pStyle w:val="Glava"/>
            <w:jc w:val="center"/>
            <w:rPr>
              <w:noProof/>
              <w:lang w:eastAsia="sl-SI"/>
            </w:rPr>
          </w:pPr>
          <w:r>
            <w:rPr>
              <w:noProof/>
              <w:lang w:eastAsia="sl-SI"/>
            </w:rPr>
            <w:drawing>
              <wp:inline distT="0" distB="0" distL="0" distR="0" wp14:anchorId="0AD8B352" wp14:editId="07777777">
                <wp:extent cx="1744980" cy="952500"/>
                <wp:effectExtent l="0" t="0" r="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fer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952500"/>
                        </a:xfrm>
                        <a:prstGeom prst="rect">
                          <a:avLst/>
                        </a:prstGeom>
                        <a:noFill/>
                        <a:ln>
                          <a:noFill/>
                        </a:ln>
                      </pic:spPr>
                    </pic:pic>
                  </a:graphicData>
                </a:graphic>
              </wp:inline>
            </w:drawing>
          </w:r>
        </w:p>
      </w:tc>
      <w:tc>
        <w:tcPr>
          <w:tcW w:w="3071" w:type="dxa"/>
          <w:shd w:val="clear" w:color="auto" w:fill="auto"/>
          <w:vAlign w:val="center"/>
        </w:tcPr>
        <w:p w14:paraId="3B7B4B86" w14:textId="77777777" w:rsidR="00EC413A" w:rsidRDefault="00143791" w:rsidP="00873802">
          <w:pPr>
            <w:pStyle w:val="Glava"/>
            <w:jc w:val="right"/>
            <w:rPr>
              <w:noProof/>
              <w:lang w:eastAsia="sl-SI"/>
            </w:rPr>
          </w:pPr>
          <w:r>
            <w:rPr>
              <w:noProof/>
              <w:lang w:eastAsia="sl-SI"/>
            </w:rPr>
            <w:drawing>
              <wp:inline distT="0" distB="0" distL="0" distR="0" wp14:anchorId="2D5D3A97" wp14:editId="07777777">
                <wp:extent cx="868680" cy="449580"/>
                <wp:effectExtent l="0" t="0" r="0" b="0"/>
                <wp:docPr id="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modra-feri-brez-napi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680" cy="449580"/>
                        </a:xfrm>
                        <a:prstGeom prst="rect">
                          <a:avLst/>
                        </a:prstGeom>
                        <a:noFill/>
                        <a:ln>
                          <a:noFill/>
                        </a:ln>
                      </pic:spPr>
                    </pic:pic>
                  </a:graphicData>
                </a:graphic>
              </wp:inline>
            </w:drawing>
          </w:r>
        </w:p>
      </w:tc>
    </w:tr>
    <w:tr w:rsidR="00EC413A" w14:paraId="4526D046" w14:textId="77777777" w:rsidTr="00CC7DC8">
      <w:trPr>
        <w:trHeight w:val="397"/>
      </w:trPr>
      <w:tc>
        <w:tcPr>
          <w:tcW w:w="3070" w:type="dxa"/>
          <w:shd w:val="clear" w:color="auto" w:fill="auto"/>
          <w:vAlign w:val="bottom"/>
        </w:tcPr>
        <w:p w14:paraId="3A0FF5F2" w14:textId="77777777" w:rsidR="00EC413A" w:rsidRDefault="00EC413A" w:rsidP="00873802">
          <w:pPr>
            <w:pStyle w:val="Glava"/>
            <w:spacing w:line="200" w:lineRule="exact"/>
            <w:jc w:val="center"/>
            <w:rPr>
              <w:noProof/>
              <w:lang w:eastAsia="sl-SI"/>
            </w:rPr>
          </w:pPr>
        </w:p>
      </w:tc>
      <w:tc>
        <w:tcPr>
          <w:tcW w:w="3071" w:type="dxa"/>
          <w:shd w:val="clear" w:color="auto" w:fill="auto"/>
          <w:vAlign w:val="bottom"/>
        </w:tcPr>
        <w:p w14:paraId="59FBEA3D" w14:textId="77777777" w:rsidR="00EC413A" w:rsidRDefault="00000501" w:rsidP="00873802">
          <w:pPr>
            <w:pStyle w:val="Glava"/>
            <w:spacing w:line="200" w:lineRule="exact"/>
            <w:jc w:val="center"/>
            <w:rPr>
              <w:noProof/>
              <w:lang w:eastAsia="sl-SI"/>
            </w:rPr>
          </w:pPr>
          <w:r>
            <w:rPr>
              <w:color w:val="006A8E"/>
              <w:sz w:val="18"/>
            </w:rPr>
            <w:t>Koroška cesta 46</w:t>
          </w:r>
          <w:r w:rsidR="00EC413A" w:rsidRPr="00873802">
            <w:rPr>
              <w:color w:val="006A8E"/>
              <w:sz w:val="18"/>
            </w:rPr>
            <w:br/>
            <w:t>2000 Maribor, Slovenija</w:t>
          </w:r>
        </w:p>
      </w:tc>
      <w:tc>
        <w:tcPr>
          <w:tcW w:w="3071" w:type="dxa"/>
          <w:shd w:val="clear" w:color="auto" w:fill="auto"/>
          <w:vAlign w:val="bottom"/>
        </w:tcPr>
        <w:p w14:paraId="5630AD66" w14:textId="77777777" w:rsidR="00EC413A" w:rsidRDefault="00EC413A" w:rsidP="00873802">
          <w:pPr>
            <w:pStyle w:val="Glava"/>
            <w:spacing w:line="200" w:lineRule="exact"/>
            <w:jc w:val="center"/>
            <w:rPr>
              <w:noProof/>
              <w:lang w:eastAsia="sl-SI"/>
            </w:rPr>
          </w:pPr>
        </w:p>
      </w:tc>
    </w:tr>
  </w:tbl>
  <w:p w14:paraId="61829076" w14:textId="77777777" w:rsidR="00054766" w:rsidRPr="00B02A70" w:rsidRDefault="00054766" w:rsidP="00054766">
    <w:pPr>
      <w:pStyle w:val="Glava"/>
      <w:jc w:val="cent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1127"/>
    <w:multiLevelType w:val="hybridMultilevel"/>
    <w:tmpl w:val="E7C071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462C4F8"/>
    <w:multiLevelType w:val="hybridMultilevel"/>
    <w:tmpl w:val="1D42BA46"/>
    <w:lvl w:ilvl="0" w:tplc="C72C6CD0">
      <w:start w:val="1"/>
      <w:numFmt w:val="decimal"/>
      <w:lvlText w:val="%1."/>
      <w:lvlJc w:val="left"/>
      <w:pPr>
        <w:ind w:left="2421" w:hanging="360"/>
      </w:pPr>
    </w:lvl>
    <w:lvl w:ilvl="1" w:tplc="C8DA116C">
      <w:start w:val="1"/>
      <w:numFmt w:val="lowerLetter"/>
      <w:lvlText w:val="%2."/>
      <w:lvlJc w:val="left"/>
      <w:pPr>
        <w:ind w:left="3141" w:hanging="360"/>
      </w:pPr>
    </w:lvl>
    <w:lvl w:ilvl="2" w:tplc="DEEEFB58">
      <w:start w:val="1"/>
      <w:numFmt w:val="lowerRoman"/>
      <w:lvlText w:val="%3."/>
      <w:lvlJc w:val="right"/>
      <w:pPr>
        <w:ind w:left="3861" w:hanging="180"/>
      </w:pPr>
    </w:lvl>
    <w:lvl w:ilvl="3" w:tplc="21481C6E">
      <w:start w:val="1"/>
      <w:numFmt w:val="decimal"/>
      <w:lvlText w:val="%4."/>
      <w:lvlJc w:val="left"/>
      <w:pPr>
        <w:ind w:left="4581" w:hanging="360"/>
      </w:pPr>
    </w:lvl>
    <w:lvl w:ilvl="4" w:tplc="026C4B56">
      <w:start w:val="1"/>
      <w:numFmt w:val="lowerLetter"/>
      <w:lvlText w:val="%5."/>
      <w:lvlJc w:val="left"/>
      <w:pPr>
        <w:ind w:left="5301" w:hanging="360"/>
      </w:pPr>
    </w:lvl>
    <w:lvl w:ilvl="5" w:tplc="A26EF6BC">
      <w:start w:val="1"/>
      <w:numFmt w:val="lowerRoman"/>
      <w:lvlText w:val="%6."/>
      <w:lvlJc w:val="right"/>
      <w:pPr>
        <w:ind w:left="6021" w:hanging="180"/>
      </w:pPr>
    </w:lvl>
    <w:lvl w:ilvl="6" w:tplc="34F86F64">
      <w:start w:val="1"/>
      <w:numFmt w:val="decimal"/>
      <w:lvlText w:val="%7."/>
      <w:lvlJc w:val="left"/>
      <w:pPr>
        <w:ind w:left="6741" w:hanging="360"/>
      </w:pPr>
    </w:lvl>
    <w:lvl w:ilvl="7" w:tplc="E0C21DF8">
      <w:start w:val="1"/>
      <w:numFmt w:val="lowerLetter"/>
      <w:lvlText w:val="%8."/>
      <w:lvlJc w:val="left"/>
      <w:pPr>
        <w:ind w:left="7461" w:hanging="360"/>
      </w:pPr>
    </w:lvl>
    <w:lvl w:ilvl="8" w:tplc="1FCE712E">
      <w:start w:val="1"/>
      <w:numFmt w:val="lowerRoman"/>
      <w:lvlText w:val="%9."/>
      <w:lvlJc w:val="right"/>
      <w:pPr>
        <w:ind w:left="8181" w:hanging="180"/>
      </w:pPr>
    </w:lvl>
  </w:abstractNum>
  <w:abstractNum w:abstractNumId="2" w15:restartNumberingAfterBreak="0">
    <w:nsid w:val="06CF75D7"/>
    <w:multiLevelType w:val="hybridMultilevel"/>
    <w:tmpl w:val="113A63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7ABA416"/>
    <w:multiLevelType w:val="hybridMultilevel"/>
    <w:tmpl w:val="FFFFFFFF"/>
    <w:lvl w:ilvl="0" w:tplc="BC0C97C8">
      <w:start w:val="1"/>
      <w:numFmt w:val="bullet"/>
      <w:lvlText w:val=""/>
      <w:lvlJc w:val="left"/>
      <w:pPr>
        <w:ind w:left="720" w:hanging="360"/>
      </w:pPr>
      <w:rPr>
        <w:rFonts w:ascii="Symbol" w:hAnsi="Symbol" w:hint="default"/>
      </w:rPr>
    </w:lvl>
    <w:lvl w:ilvl="1" w:tplc="62BC4112">
      <w:start w:val="1"/>
      <w:numFmt w:val="bullet"/>
      <w:lvlText w:val="o"/>
      <w:lvlJc w:val="left"/>
      <w:pPr>
        <w:ind w:left="1440" w:hanging="360"/>
      </w:pPr>
      <w:rPr>
        <w:rFonts w:ascii="Courier New" w:hAnsi="Courier New" w:hint="default"/>
      </w:rPr>
    </w:lvl>
    <w:lvl w:ilvl="2" w:tplc="D8AAADD2">
      <w:start w:val="1"/>
      <w:numFmt w:val="bullet"/>
      <w:lvlText w:val=""/>
      <w:lvlJc w:val="left"/>
      <w:pPr>
        <w:ind w:left="2160" w:hanging="360"/>
      </w:pPr>
      <w:rPr>
        <w:rFonts w:ascii="Wingdings" w:hAnsi="Wingdings" w:hint="default"/>
      </w:rPr>
    </w:lvl>
    <w:lvl w:ilvl="3" w:tplc="FFFC1062">
      <w:start w:val="1"/>
      <w:numFmt w:val="bullet"/>
      <w:lvlText w:val=""/>
      <w:lvlJc w:val="left"/>
      <w:pPr>
        <w:ind w:left="2880" w:hanging="360"/>
      </w:pPr>
      <w:rPr>
        <w:rFonts w:ascii="Symbol" w:hAnsi="Symbol" w:hint="default"/>
      </w:rPr>
    </w:lvl>
    <w:lvl w:ilvl="4" w:tplc="CC602E6E">
      <w:start w:val="1"/>
      <w:numFmt w:val="bullet"/>
      <w:lvlText w:val="o"/>
      <w:lvlJc w:val="left"/>
      <w:pPr>
        <w:ind w:left="3600" w:hanging="360"/>
      </w:pPr>
      <w:rPr>
        <w:rFonts w:ascii="Courier New" w:hAnsi="Courier New" w:hint="default"/>
      </w:rPr>
    </w:lvl>
    <w:lvl w:ilvl="5" w:tplc="91A88196">
      <w:start w:val="1"/>
      <w:numFmt w:val="bullet"/>
      <w:lvlText w:val=""/>
      <w:lvlJc w:val="left"/>
      <w:pPr>
        <w:ind w:left="4320" w:hanging="360"/>
      </w:pPr>
      <w:rPr>
        <w:rFonts w:ascii="Wingdings" w:hAnsi="Wingdings" w:hint="default"/>
      </w:rPr>
    </w:lvl>
    <w:lvl w:ilvl="6" w:tplc="E2DCC7CE">
      <w:start w:val="1"/>
      <w:numFmt w:val="bullet"/>
      <w:lvlText w:val=""/>
      <w:lvlJc w:val="left"/>
      <w:pPr>
        <w:ind w:left="5040" w:hanging="360"/>
      </w:pPr>
      <w:rPr>
        <w:rFonts w:ascii="Symbol" w:hAnsi="Symbol" w:hint="default"/>
      </w:rPr>
    </w:lvl>
    <w:lvl w:ilvl="7" w:tplc="BDF25C1C">
      <w:start w:val="1"/>
      <w:numFmt w:val="bullet"/>
      <w:lvlText w:val="o"/>
      <w:lvlJc w:val="left"/>
      <w:pPr>
        <w:ind w:left="5760" w:hanging="360"/>
      </w:pPr>
      <w:rPr>
        <w:rFonts w:ascii="Courier New" w:hAnsi="Courier New" w:hint="default"/>
      </w:rPr>
    </w:lvl>
    <w:lvl w:ilvl="8" w:tplc="1B60934A">
      <w:start w:val="1"/>
      <w:numFmt w:val="bullet"/>
      <w:lvlText w:val=""/>
      <w:lvlJc w:val="left"/>
      <w:pPr>
        <w:ind w:left="6480" w:hanging="360"/>
      </w:pPr>
      <w:rPr>
        <w:rFonts w:ascii="Wingdings" w:hAnsi="Wingdings" w:hint="default"/>
      </w:rPr>
    </w:lvl>
  </w:abstractNum>
  <w:abstractNum w:abstractNumId="4" w15:restartNumberingAfterBreak="0">
    <w:nsid w:val="07E74EBA"/>
    <w:multiLevelType w:val="hybridMultilevel"/>
    <w:tmpl w:val="F524E5C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0B3E0504"/>
    <w:multiLevelType w:val="hybridMultilevel"/>
    <w:tmpl w:val="77F430CA"/>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B64B75"/>
    <w:multiLevelType w:val="hybridMultilevel"/>
    <w:tmpl w:val="734E11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FB65DFB"/>
    <w:multiLevelType w:val="hybridMultilevel"/>
    <w:tmpl w:val="EA24F5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101F2767"/>
    <w:multiLevelType w:val="hybridMultilevel"/>
    <w:tmpl w:val="A8B6BCF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10B192D3"/>
    <w:multiLevelType w:val="hybridMultilevel"/>
    <w:tmpl w:val="E52205D0"/>
    <w:lvl w:ilvl="0" w:tplc="3DB4A12A">
      <w:start w:val="1"/>
      <w:numFmt w:val="decimal"/>
      <w:lvlText w:val="%1."/>
      <w:lvlJc w:val="left"/>
      <w:pPr>
        <w:ind w:left="720" w:hanging="360"/>
      </w:pPr>
    </w:lvl>
    <w:lvl w:ilvl="1" w:tplc="43265798">
      <w:start w:val="1"/>
      <w:numFmt w:val="lowerLetter"/>
      <w:lvlText w:val="%2."/>
      <w:lvlJc w:val="left"/>
      <w:pPr>
        <w:ind w:left="1440" w:hanging="360"/>
      </w:pPr>
    </w:lvl>
    <w:lvl w:ilvl="2" w:tplc="D534C966">
      <w:start w:val="1"/>
      <w:numFmt w:val="lowerRoman"/>
      <w:lvlText w:val="%3."/>
      <w:lvlJc w:val="right"/>
      <w:pPr>
        <w:ind w:left="2160" w:hanging="180"/>
      </w:pPr>
    </w:lvl>
    <w:lvl w:ilvl="3" w:tplc="F5B26CAC">
      <w:start w:val="1"/>
      <w:numFmt w:val="decimal"/>
      <w:lvlText w:val="%4."/>
      <w:lvlJc w:val="left"/>
      <w:pPr>
        <w:ind w:left="2880" w:hanging="360"/>
      </w:pPr>
    </w:lvl>
    <w:lvl w:ilvl="4" w:tplc="99DE4FA4">
      <w:start w:val="1"/>
      <w:numFmt w:val="lowerLetter"/>
      <w:lvlText w:val="%5."/>
      <w:lvlJc w:val="left"/>
      <w:pPr>
        <w:ind w:left="3600" w:hanging="360"/>
      </w:pPr>
    </w:lvl>
    <w:lvl w:ilvl="5" w:tplc="962450D4">
      <w:start w:val="1"/>
      <w:numFmt w:val="lowerRoman"/>
      <w:lvlText w:val="%6."/>
      <w:lvlJc w:val="right"/>
      <w:pPr>
        <w:ind w:left="4320" w:hanging="180"/>
      </w:pPr>
    </w:lvl>
    <w:lvl w:ilvl="6" w:tplc="25602752">
      <w:start w:val="1"/>
      <w:numFmt w:val="decimal"/>
      <w:lvlText w:val="%7."/>
      <w:lvlJc w:val="left"/>
      <w:pPr>
        <w:ind w:left="5040" w:hanging="360"/>
      </w:pPr>
    </w:lvl>
    <w:lvl w:ilvl="7" w:tplc="DB68AC0C">
      <w:start w:val="1"/>
      <w:numFmt w:val="lowerLetter"/>
      <w:lvlText w:val="%8."/>
      <w:lvlJc w:val="left"/>
      <w:pPr>
        <w:ind w:left="5760" w:hanging="360"/>
      </w:pPr>
    </w:lvl>
    <w:lvl w:ilvl="8" w:tplc="C022532C">
      <w:start w:val="1"/>
      <w:numFmt w:val="lowerRoman"/>
      <w:lvlText w:val="%9."/>
      <w:lvlJc w:val="right"/>
      <w:pPr>
        <w:ind w:left="6480" w:hanging="180"/>
      </w:pPr>
    </w:lvl>
  </w:abstractNum>
  <w:abstractNum w:abstractNumId="10" w15:restartNumberingAfterBreak="0">
    <w:nsid w:val="14036E5A"/>
    <w:multiLevelType w:val="hybridMultilevel"/>
    <w:tmpl w:val="8CB0C0A4"/>
    <w:lvl w:ilvl="0" w:tplc="0AF6C55A">
      <w:start w:val="1"/>
      <w:numFmt w:val="decimal"/>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14DB3853"/>
    <w:multiLevelType w:val="hybridMultilevel"/>
    <w:tmpl w:val="F326B6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172174E6"/>
    <w:multiLevelType w:val="hybridMultilevel"/>
    <w:tmpl w:val="2BBC322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8052C77"/>
    <w:multiLevelType w:val="hybridMultilevel"/>
    <w:tmpl w:val="BDE81A2E"/>
    <w:lvl w:ilvl="0" w:tplc="04240001">
      <w:start w:val="1"/>
      <w:numFmt w:val="bullet"/>
      <w:lvlText w:val=""/>
      <w:lvlJc w:val="left"/>
      <w:pPr>
        <w:ind w:left="720" w:hanging="360"/>
      </w:pPr>
      <w:rPr>
        <w:rFonts w:ascii="Symbol" w:hAnsi="Symbol" w:hint="default"/>
        <w:b w: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18DF460C"/>
    <w:multiLevelType w:val="hybridMultilevel"/>
    <w:tmpl w:val="DE18C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1EEE4012"/>
    <w:multiLevelType w:val="hybridMultilevel"/>
    <w:tmpl w:val="FE328C7C"/>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208555F4"/>
    <w:multiLevelType w:val="hybridMultilevel"/>
    <w:tmpl w:val="02F02C6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17" w15:restartNumberingAfterBreak="0">
    <w:nsid w:val="21882031"/>
    <w:multiLevelType w:val="hybridMultilevel"/>
    <w:tmpl w:val="5AEA1B58"/>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18" w15:restartNumberingAfterBreak="0">
    <w:nsid w:val="22D626A1"/>
    <w:multiLevelType w:val="hybridMultilevel"/>
    <w:tmpl w:val="1CBA5FE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36D9DC5"/>
    <w:multiLevelType w:val="hybridMultilevel"/>
    <w:tmpl w:val="BCD82B2E"/>
    <w:lvl w:ilvl="0" w:tplc="DA0E07FE">
      <w:start w:val="1"/>
      <w:numFmt w:val="bullet"/>
      <w:lvlText w:val=""/>
      <w:lvlJc w:val="left"/>
      <w:pPr>
        <w:ind w:left="720" w:hanging="360"/>
      </w:pPr>
      <w:rPr>
        <w:rFonts w:ascii="Symbol" w:hAnsi="Symbol" w:hint="default"/>
      </w:rPr>
    </w:lvl>
    <w:lvl w:ilvl="1" w:tplc="0310CB86">
      <w:start w:val="1"/>
      <w:numFmt w:val="bullet"/>
      <w:lvlText w:val="o"/>
      <w:lvlJc w:val="left"/>
      <w:pPr>
        <w:ind w:left="1440" w:hanging="360"/>
      </w:pPr>
      <w:rPr>
        <w:rFonts w:ascii="Courier New" w:hAnsi="Courier New" w:hint="default"/>
      </w:rPr>
    </w:lvl>
    <w:lvl w:ilvl="2" w:tplc="8E6A17A0">
      <w:start w:val="1"/>
      <w:numFmt w:val="bullet"/>
      <w:lvlText w:val=""/>
      <w:lvlJc w:val="left"/>
      <w:pPr>
        <w:ind w:left="2160" w:hanging="360"/>
      </w:pPr>
      <w:rPr>
        <w:rFonts w:ascii="Wingdings" w:hAnsi="Wingdings" w:hint="default"/>
      </w:rPr>
    </w:lvl>
    <w:lvl w:ilvl="3" w:tplc="CA56F72A">
      <w:start w:val="1"/>
      <w:numFmt w:val="bullet"/>
      <w:lvlText w:val=""/>
      <w:lvlJc w:val="left"/>
      <w:pPr>
        <w:ind w:left="2880" w:hanging="360"/>
      </w:pPr>
      <w:rPr>
        <w:rFonts w:ascii="Symbol" w:hAnsi="Symbol" w:hint="default"/>
      </w:rPr>
    </w:lvl>
    <w:lvl w:ilvl="4" w:tplc="91AE613A">
      <w:start w:val="1"/>
      <w:numFmt w:val="bullet"/>
      <w:lvlText w:val="o"/>
      <w:lvlJc w:val="left"/>
      <w:pPr>
        <w:ind w:left="3600" w:hanging="360"/>
      </w:pPr>
      <w:rPr>
        <w:rFonts w:ascii="Courier New" w:hAnsi="Courier New" w:hint="default"/>
      </w:rPr>
    </w:lvl>
    <w:lvl w:ilvl="5" w:tplc="832EE9C8">
      <w:start w:val="1"/>
      <w:numFmt w:val="bullet"/>
      <w:lvlText w:val=""/>
      <w:lvlJc w:val="left"/>
      <w:pPr>
        <w:ind w:left="4320" w:hanging="360"/>
      </w:pPr>
      <w:rPr>
        <w:rFonts w:ascii="Wingdings" w:hAnsi="Wingdings" w:hint="default"/>
      </w:rPr>
    </w:lvl>
    <w:lvl w:ilvl="6" w:tplc="525048C4">
      <w:start w:val="1"/>
      <w:numFmt w:val="bullet"/>
      <w:lvlText w:val=""/>
      <w:lvlJc w:val="left"/>
      <w:pPr>
        <w:ind w:left="5040" w:hanging="360"/>
      </w:pPr>
      <w:rPr>
        <w:rFonts w:ascii="Symbol" w:hAnsi="Symbol" w:hint="default"/>
      </w:rPr>
    </w:lvl>
    <w:lvl w:ilvl="7" w:tplc="DB249C18">
      <w:start w:val="1"/>
      <w:numFmt w:val="bullet"/>
      <w:lvlText w:val="o"/>
      <w:lvlJc w:val="left"/>
      <w:pPr>
        <w:ind w:left="5760" w:hanging="360"/>
      </w:pPr>
      <w:rPr>
        <w:rFonts w:ascii="Courier New" w:hAnsi="Courier New" w:hint="default"/>
      </w:rPr>
    </w:lvl>
    <w:lvl w:ilvl="8" w:tplc="CF220612">
      <w:start w:val="1"/>
      <w:numFmt w:val="bullet"/>
      <w:lvlText w:val=""/>
      <w:lvlJc w:val="left"/>
      <w:pPr>
        <w:ind w:left="6480" w:hanging="360"/>
      </w:pPr>
      <w:rPr>
        <w:rFonts w:ascii="Wingdings" w:hAnsi="Wingdings" w:hint="default"/>
      </w:rPr>
    </w:lvl>
  </w:abstractNum>
  <w:abstractNum w:abstractNumId="20" w15:restartNumberingAfterBreak="0">
    <w:nsid w:val="255727FC"/>
    <w:multiLevelType w:val="hybridMultilevel"/>
    <w:tmpl w:val="E4DEB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15:restartNumberingAfterBreak="0">
    <w:nsid w:val="27030E98"/>
    <w:multiLevelType w:val="hybridMultilevel"/>
    <w:tmpl w:val="60B8FE96"/>
    <w:lvl w:ilvl="0" w:tplc="7F0C89C4">
      <w:start w:val="1"/>
      <w:numFmt w:val="decimal"/>
      <w:lvlText w:val="%1."/>
      <w:lvlJc w:val="left"/>
      <w:pPr>
        <w:ind w:left="720" w:hanging="360"/>
      </w:pPr>
    </w:lvl>
    <w:lvl w:ilvl="1" w:tplc="C3981C78">
      <w:start w:val="1"/>
      <w:numFmt w:val="lowerLetter"/>
      <w:lvlText w:val="%2."/>
      <w:lvlJc w:val="left"/>
      <w:pPr>
        <w:ind w:left="1440" w:hanging="360"/>
      </w:pPr>
    </w:lvl>
    <w:lvl w:ilvl="2" w:tplc="675A83BC">
      <w:start w:val="1"/>
      <w:numFmt w:val="lowerRoman"/>
      <w:lvlText w:val="%3."/>
      <w:lvlJc w:val="right"/>
      <w:pPr>
        <w:ind w:left="2160" w:hanging="180"/>
      </w:pPr>
    </w:lvl>
    <w:lvl w:ilvl="3" w:tplc="4EE40F5C">
      <w:start w:val="1"/>
      <w:numFmt w:val="decimal"/>
      <w:lvlText w:val="%4."/>
      <w:lvlJc w:val="left"/>
      <w:pPr>
        <w:ind w:left="2880" w:hanging="360"/>
      </w:pPr>
    </w:lvl>
    <w:lvl w:ilvl="4" w:tplc="BA003868">
      <w:start w:val="1"/>
      <w:numFmt w:val="lowerLetter"/>
      <w:lvlText w:val="%5."/>
      <w:lvlJc w:val="left"/>
      <w:pPr>
        <w:ind w:left="3600" w:hanging="360"/>
      </w:pPr>
    </w:lvl>
    <w:lvl w:ilvl="5" w:tplc="5066E994">
      <w:start w:val="1"/>
      <w:numFmt w:val="lowerRoman"/>
      <w:lvlText w:val="%6."/>
      <w:lvlJc w:val="right"/>
      <w:pPr>
        <w:ind w:left="4320" w:hanging="180"/>
      </w:pPr>
    </w:lvl>
    <w:lvl w:ilvl="6" w:tplc="67689BDC">
      <w:start w:val="1"/>
      <w:numFmt w:val="decimal"/>
      <w:lvlText w:val="%7."/>
      <w:lvlJc w:val="left"/>
      <w:pPr>
        <w:ind w:left="5040" w:hanging="360"/>
      </w:pPr>
    </w:lvl>
    <w:lvl w:ilvl="7" w:tplc="D8E42A00">
      <w:start w:val="1"/>
      <w:numFmt w:val="lowerLetter"/>
      <w:lvlText w:val="%8."/>
      <w:lvlJc w:val="left"/>
      <w:pPr>
        <w:ind w:left="5760" w:hanging="360"/>
      </w:pPr>
    </w:lvl>
    <w:lvl w:ilvl="8" w:tplc="997CA9B2">
      <w:start w:val="1"/>
      <w:numFmt w:val="lowerRoman"/>
      <w:lvlText w:val="%9."/>
      <w:lvlJc w:val="right"/>
      <w:pPr>
        <w:ind w:left="6480" w:hanging="180"/>
      </w:pPr>
    </w:lvl>
  </w:abstractNum>
  <w:abstractNum w:abstractNumId="22" w15:restartNumberingAfterBreak="0">
    <w:nsid w:val="2A9A0208"/>
    <w:multiLevelType w:val="hybridMultilevel"/>
    <w:tmpl w:val="6D582A7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2B2327E3"/>
    <w:multiLevelType w:val="hybridMultilevel"/>
    <w:tmpl w:val="739A588E"/>
    <w:lvl w:ilvl="0" w:tplc="BF048CEE">
      <w:start w:val="1"/>
      <w:numFmt w:val="decimal"/>
      <w:lvlText w:val="%1."/>
      <w:lvlJc w:val="left"/>
      <w:pPr>
        <w:ind w:left="720" w:hanging="360"/>
      </w:pPr>
    </w:lvl>
    <w:lvl w:ilvl="1" w:tplc="1D7090FA">
      <w:start w:val="1"/>
      <w:numFmt w:val="lowerLetter"/>
      <w:lvlText w:val="%2."/>
      <w:lvlJc w:val="left"/>
      <w:pPr>
        <w:ind w:left="1440" w:hanging="360"/>
      </w:pPr>
    </w:lvl>
    <w:lvl w:ilvl="2" w:tplc="31CCB41E">
      <w:start w:val="1"/>
      <w:numFmt w:val="lowerRoman"/>
      <w:lvlText w:val="%3."/>
      <w:lvlJc w:val="right"/>
      <w:pPr>
        <w:ind w:left="2160" w:hanging="180"/>
      </w:pPr>
    </w:lvl>
    <w:lvl w:ilvl="3" w:tplc="530431A4">
      <w:start w:val="1"/>
      <w:numFmt w:val="decimal"/>
      <w:lvlText w:val="%4."/>
      <w:lvlJc w:val="left"/>
      <w:pPr>
        <w:ind w:left="2880" w:hanging="360"/>
      </w:pPr>
    </w:lvl>
    <w:lvl w:ilvl="4" w:tplc="F03CBBC8">
      <w:start w:val="1"/>
      <w:numFmt w:val="lowerLetter"/>
      <w:lvlText w:val="%5."/>
      <w:lvlJc w:val="left"/>
      <w:pPr>
        <w:ind w:left="3600" w:hanging="360"/>
      </w:pPr>
    </w:lvl>
    <w:lvl w:ilvl="5" w:tplc="8B305440">
      <w:start w:val="1"/>
      <w:numFmt w:val="lowerRoman"/>
      <w:lvlText w:val="%6."/>
      <w:lvlJc w:val="right"/>
      <w:pPr>
        <w:ind w:left="4320" w:hanging="180"/>
      </w:pPr>
    </w:lvl>
    <w:lvl w:ilvl="6" w:tplc="818ECDDA">
      <w:start w:val="1"/>
      <w:numFmt w:val="decimal"/>
      <w:lvlText w:val="%7."/>
      <w:lvlJc w:val="left"/>
      <w:pPr>
        <w:ind w:left="5040" w:hanging="360"/>
      </w:pPr>
    </w:lvl>
    <w:lvl w:ilvl="7" w:tplc="9DE26F52">
      <w:start w:val="1"/>
      <w:numFmt w:val="lowerLetter"/>
      <w:lvlText w:val="%8."/>
      <w:lvlJc w:val="left"/>
      <w:pPr>
        <w:ind w:left="5760" w:hanging="360"/>
      </w:pPr>
    </w:lvl>
    <w:lvl w:ilvl="8" w:tplc="2D6CD2A0">
      <w:start w:val="1"/>
      <w:numFmt w:val="lowerRoman"/>
      <w:lvlText w:val="%9."/>
      <w:lvlJc w:val="right"/>
      <w:pPr>
        <w:ind w:left="6480" w:hanging="180"/>
      </w:pPr>
    </w:lvl>
  </w:abstractNum>
  <w:abstractNum w:abstractNumId="24" w15:restartNumberingAfterBreak="0">
    <w:nsid w:val="2C0837BB"/>
    <w:multiLevelType w:val="hybridMultilevel"/>
    <w:tmpl w:val="7E3C5786"/>
    <w:lvl w:ilvl="0" w:tplc="2716C552">
      <w:start w:val="1"/>
      <w:numFmt w:val="decimal"/>
      <w:lvlText w:val="%1."/>
      <w:lvlJc w:val="left"/>
      <w:pPr>
        <w:ind w:left="720" w:hanging="360"/>
      </w:pPr>
    </w:lvl>
    <w:lvl w:ilvl="1" w:tplc="8B7A3A50">
      <w:start w:val="1"/>
      <w:numFmt w:val="lowerLetter"/>
      <w:lvlText w:val="%2."/>
      <w:lvlJc w:val="left"/>
      <w:pPr>
        <w:ind w:left="1440" w:hanging="360"/>
      </w:pPr>
    </w:lvl>
    <w:lvl w:ilvl="2" w:tplc="6D7A7B08">
      <w:start w:val="1"/>
      <w:numFmt w:val="lowerRoman"/>
      <w:lvlText w:val="%3."/>
      <w:lvlJc w:val="right"/>
      <w:pPr>
        <w:ind w:left="2160" w:hanging="180"/>
      </w:pPr>
    </w:lvl>
    <w:lvl w:ilvl="3" w:tplc="5A1408D6">
      <w:start w:val="1"/>
      <w:numFmt w:val="decimal"/>
      <w:lvlText w:val="%4."/>
      <w:lvlJc w:val="left"/>
      <w:pPr>
        <w:ind w:left="2880" w:hanging="360"/>
      </w:pPr>
    </w:lvl>
    <w:lvl w:ilvl="4" w:tplc="55A06588">
      <w:start w:val="1"/>
      <w:numFmt w:val="lowerLetter"/>
      <w:lvlText w:val="%5."/>
      <w:lvlJc w:val="left"/>
      <w:pPr>
        <w:ind w:left="3600" w:hanging="360"/>
      </w:pPr>
    </w:lvl>
    <w:lvl w:ilvl="5" w:tplc="8FB22602">
      <w:start w:val="1"/>
      <w:numFmt w:val="lowerRoman"/>
      <w:lvlText w:val="%6."/>
      <w:lvlJc w:val="right"/>
      <w:pPr>
        <w:ind w:left="4320" w:hanging="180"/>
      </w:pPr>
    </w:lvl>
    <w:lvl w:ilvl="6" w:tplc="708AF068">
      <w:start w:val="1"/>
      <w:numFmt w:val="decimal"/>
      <w:lvlText w:val="%7."/>
      <w:lvlJc w:val="left"/>
      <w:pPr>
        <w:ind w:left="5040" w:hanging="360"/>
      </w:pPr>
    </w:lvl>
    <w:lvl w:ilvl="7" w:tplc="6366AF08">
      <w:start w:val="1"/>
      <w:numFmt w:val="lowerLetter"/>
      <w:lvlText w:val="%8."/>
      <w:lvlJc w:val="left"/>
      <w:pPr>
        <w:ind w:left="5760" w:hanging="360"/>
      </w:pPr>
    </w:lvl>
    <w:lvl w:ilvl="8" w:tplc="5D782E70">
      <w:start w:val="1"/>
      <w:numFmt w:val="lowerRoman"/>
      <w:lvlText w:val="%9."/>
      <w:lvlJc w:val="right"/>
      <w:pPr>
        <w:ind w:left="6480" w:hanging="180"/>
      </w:pPr>
    </w:lvl>
  </w:abstractNum>
  <w:abstractNum w:abstractNumId="25" w15:restartNumberingAfterBreak="0">
    <w:nsid w:val="2DAB3039"/>
    <w:multiLevelType w:val="hybridMultilevel"/>
    <w:tmpl w:val="82E64972"/>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26" w15:restartNumberingAfterBreak="0">
    <w:nsid w:val="2DB1BA00"/>
    <w:multiLevelType w:val="hybridMultilevel"/>
    <w:tmpl w:val="4372CD92"/>
    <w:lvl w:ilvl="0" w:tplc="E44E07DE">
      <w:start w:val="1"/>
      <w:numFmt w:val="decimal"/>
      <w:lvlText w:val="%1."/>
      <w:lvlJc w:val="left"/>
      <w:pPr>
        <w:ind w:left="720" w:hanging="360"/>
      </w:pPr>
    </w:lvl>
    <w:lvl w:ilvl="1" w:tplc="33AA4952">
      <w:start w:val="1"/>
      <w:numFmt w:val="lowerLetter"/>
      <w:lvlText w:val="%2."/>
      <w:lvlJc w:val="left"/>
      <w:pPr>
        <w:ind w:left="1440" w:hanging="360"/>
      </w:pPr>
    </w:lvl>
    <w:lvl w:ilvl="2" w:tplc="5360E222">
      <w:start w:val="1"/>
      <w:numFmt w:val="lowerRoman"/>
      <w:lvlText w:val="%3."/>
      <w:lvlJc w:val="right"/>
      <w:pPr>
        <w:ind w:left="2160" w:hanging="180"/>
      </w:pPr>
    </w:lvl>
    <w:lvl w:ilvl="3" w:tplc="EE5A960C">
      <w:start w:val="1"/>
      <w:numFmt w:val="decimal"/>
      <w:lvlText w:val="%4."/>
      <w:lvlJc w:val="left"/>
      <w:pPr>
        <w:ind w:left="2880" w:hanging="360"/>
      </w:pPr>
    </w:lvl>
    <w:lvl w:ilvl="4" w:tplc="E5DA866C">
      <w:start w:val="1"/>
      <w:numFmt w:val="lowerLetter"/>
      <w:lvlText w:val="%5."/>
      <w:lvlJc w:val="left"/>
      <w:pPr>
        <w:ind w:left="3600" w:hanging="360"/>
      </w:pPr>
    </w:lvl>
    <w:lvl w:ilvl="5" w:tplc="629A44C6">
      <w:start w:val="1"/>
      <w:numFmt w:val="lowerRoman"/>
      <w:lvlText w:val="%6."/>
      <w:lvlJc w:val="right"/>
      <w:pPr>
        <w:ind w:left="4320" w:hanging="180"/>
      </w:pPr>
    </w:lvl>
    <w:lvl w:ilvl="6" w:tplc="E1DA1028">
      <w:start w:val="1"/>
      <w:numFmt w:val="decimal"/>
      <w:lvlText w:val="%7."/>
      <w:lvlJc w:val="left"/>
      <w:pPr>
        <w:ind w:left="5040" w:hanging="360"/>
      </w:pPr>
    </w:lvl>
    <w:lvl w:ilvl="7" w:tplc="2C4A9118">
      <w:start w:val="1"/>
      <w:numFmt w:val="lowerLetter"/>
      <w:lvlText w:val="%8."/>
      <w:lvlJc w:val="left"/>
      <w:pPr>
        <w:ind w:left="5760" w:hanging="360"/>
      </w:pPr>
    </w:lvl>
    <w:lvl w:ilvl="8" w:tplc="BC2428B4">
      <w:start w:val="1"/>
      <w:numFmt w:val="lowerRoman"/>
      <w:lvlText w:val="%9."/>
      <w:lvlJc w:val="right"/>
      <w:pPr>
        <w:ind w:left="6480" w:hanging="180"/>
      </w:pPr>
    </w:lvl>
  </w:abstractNum>
  <w:abstractNum w:abstractNumId="27" w15:restartNumberingAfterBreak="0">
    <w:nsid w:val="2EEEE262"/>
    <w:multiLevelType w:val="hybridMultilevel"/>
    <w:tmpl w:val="852212AE"/>
    <w:lvl w:ilvl="0" w:tplc="01E4C660">
      <w:start w:val="1"/>
      <w:numFmt w:val="decimal"/>
      <w:lvlText w:val="%1."/>
      <w:lvlJc w:val="left"/>
      <w:pPr>
        <w:ind w:left="720" w:hanging="360"/>
      </w:pPr>
    </w:lvl>
    <w:lvl w:ilvl="1" w:tplc="CD12C062">
      <w:start w:val="1"/>
      <w:numFmt w:val="lowerLetter"/>
      <w:lvlText w:val="%2."/>
      <w:lvlJc w:val="left"/>
      <w:pPr>
        <w:ind w:left="1440" w:hanging="360"/>
      </w:pPr>
    </w:lvl>
    <w:lvl w:ilvl="2" w:tplc="1A6AAE72">
      <w:start w:val="1"/>
      <w:numFmt w:val="lowerRoman"/>
      <w:lvlText w:val="%3."/>
      <w:lvlJc w:val="right"/>
      <w:pPr>
        <w:ind w:left="2160" w:hanging="180"/>
      </w:pPr>
    </w:lvl>
    <w:lvl w:ilvl="3" w:tplc="C786F764">
      <w:start w:val="1"/>
      <w:numFmt w:val="decimal"/>
      <w:lvlText w:val="%4."/>
      <w:lvlJc w:val="left"/>
      <w:pPr>
        <w:ind w:left="2880" w:hanging="360"/>
      </w:pPr>
    </w:lvl>
    <w:lvl w:ilvl="4" w:tplc="4F167E64">
      <w:start w:val="1"/>
      <w:numFmt w:val="lowerLetter"/>
      <w:lvlText w:val="%5."/>
      <w:lvlJc w:val="left"/>
      <w:pPr>
        <w:ind w:left="3600" w:hanging="360"/>
      </w:pPr>
    </w:lvl>
    <w:lvl w:ilvl="5" w:tplc="5A12DE04">
      <w:start w:val="1"/>
      <w:numFmt w:val="lowerRoman"/>
      <w:lvlText w:val="%6."/>
      <w:lvlJc w:val="right"/>
      <w:pPr>
        <w:ind w:left="4320" w:hanging="180"/>
      </w:pPr>
    </w:lvl>
    <w:lvl w:ilvl="6" w:tplc="C0F05B40">
      <w:start w:val="1"/>
      <w:numFmt w:val="decimal"/>
      <w:lvlText w:val="%7."/>
      <w:lvlJc w:val="left"/>
      <w:pPr>
        <w:ind w:left="5040" w:hanging="360"/>
      </w:pPr>
    </w:lvl>
    <w:lvl w:ilvl="7" w:tplc="33800030">
      <w:start w:val="1"/>
      <w:numFmt w:val="lowerLetter"/>
      <w:lvlText w:val="%8."/>
      <w:lvlJc w:val="left"/>
      <w:pPr>
        <w:ind w:left="5760" w:hanging="360"/>
      </w:pPr>
    </w:lvl>
    <w:lvl w:ilvl="8" w:tplc="7E52874C">
      <w:start w:val="1"/>
      <w:numFmt w:val="lowerRoman"/>
      <w:lvlText w:val="%9."/>
      <w:lvlJc w:val="right"/>
      <w:pPr>
        <w:ind w:left="6480" w:hanging="180"/>
      </w:pPr>
    </w:lvl>
  </w:abstractNum>
  <w:abstractNum w:abstractNumId="28" w15:restartNumberingAfterBreak="0">
    <w:nsid w:val="3187E771"/>
    <w:multiLevelType w:val="hybridMultilevel"/>
    <w:tmpl w:val="1E1A1ED6"/>
    <w:lvl w:ilvl="0" w:tplc="4A28443C">
      <w:start w:val="1"/>
      <w:numFmt w:val="decimal"/>
      <w:lvlText w:val="%1."/>
      <w:lvlJc w:val="left"/>
      <w:pPr>
        <w:ind w:left="720" w:hanging="360"/>
      </w:pPr>
    </w:lvl>
    <w:lvl w:ilvl="1" w:tplc="3AC02038">
      <w:start w:val="1"/>
      <w:numFmt w:val="lowerLetter"/>
      <w:lvlText w:val="%2."/>
      <w:lvlJc w:val="left"/>
      <w:pPr>
        <w:ind w:left="1440" w:hanging="360"/>
      </w:pPr>
    </w:lvl>
    <w:lvl w:ilvl="2" w:tplc="4F1A2B3A">
      <w:start w:val="1"/>
      <w:numFmt w:val="lowerRoman"/>
      <w:lvlText w:val="%3."/>
      <w:lvlJc w:val="right"/>
      <w:pPr>
        <w:ind w:left="2160" w:hanging="180"/>
      </w:pPr>
    </w:lvl>
    <w:lvl w:ilvl="3" w:tplc="D29AE386">
      <w:start w:val="1"/>
      <w:numFmt w:val="decimal"/>
      <w:lvlText w:val="%4."/>
      <w:lvlJc w:val="left"/>
      <w:pPr>
        <w:ind w:left="2880" w:hanging="360"/>
      </w:pPr>
    </w:lvl>
    <w:lvl w:ilvl="4" w:tplc="1AFC8CB2">
      <w:start w:val="1"/>
      <w:numFmt w:val="lowerLetter"/>
      <w:lvlText w:val="%5."/>
      <w:lvlJc w:val="left"/>
      <w:pPr>
        <w:ind w:left="3600" w:hanging="360"/>
      </w:pPr>
    </w:lvl>
    <w:lvl w:ilvl="5" w:tplc="080AEAC6">
      <w:start w:val="1"/>
      <w:numFmt w:val="lowerRoman"/>
      <w:lvlText w:val="%6."/>
      <w:lvlJc w:val="right"/>
      <w:pPr>
        <w:ind w:left="4320" w:hanging="180"/>
      </w:pPr>
    </w:lvl>
    <w:lvl w:ilvl="6" w:tplc="4F061590">
      <w:start w:val="1"/>
      <w:numFmt w:val="decimal"/>
      <w:lvlText w:val="%7."/>
      <w:lvlJc w:val="left"/>
      <w:pPr>
        <w:ind w:left="5040" w:hanging="360"/>
      </w:pPr>
    </w:lvl>
    <w:lvl w:ilvl="7" w:tplc="B086AE2E">
      <w:start w:val="1"/>
      <w:numFmt w:val="lowerLetter"/>
      <w:lvlText w:val="%8."/>
      <w:lvlJc w:val="left"/>
      <w:pPr>
        <w:ind w:left="5760" w:hanging="360"/>
      </w:pPr>
    </w:lvl>
    <w:lvl w:ilvl="8" w:tplc="9C8C4EAC">
      <w:start w:val="1"/>
      <w:numFmt w:val="lowerRoman"/>
      <w:lvlText w:val="%9."/>
      <w:lvlJc w:val="right"/>
      <w:pPr>
        <w:ind w:left="6480" w:hanging="180"/>
      </w:pPr>
    </w:lvl>
  </w:abstractNum>
  <w:abstractNum w:abstractNumId="29" w15:restartNumberingAfterBreak="0">
    <w:nsid w:val="3236714F"/>
    <w:multiLevelType w:val="hybridMultilevel"/>
    <w:tmpl w:val="137249F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15:restartNumberingAfterBreak="0">
    <w:nsid w:val="33B979A7"/>
    <w:multiLevelType w:val="hybridMultilevel"/>
    <w:tmpl w:val="C00E898C"/>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31" w15:restartNumberingAfterBreak="0">
    <w:nsid w:val="35467321"/>
    <w:multiLevelType w:val="hybridMultilevel"/>
    <w:tmpl w:val="4178E684"/>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15:restartNumberingAfterBreak="0">
    <w:nsid w:val="35B65631"/>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33" w15:restartNumberingAfterBreak="0">
    <w:nsid w:val="389D23DF"/>
    <w:multiLevelType w:val="hybridMultilevel"/>
    <w:tmpl w:val="D51E7A00"/>
    <w:lvl w:ilvl="0" w:tplc="04240001">
      <w:start w:val="1"/>
      <w:numFmt w:val="bullet"/>
      <w:lvlText w:val=""/>
      <w:lvlJc w:val="left"/>
      <w:pPr>
        <w:ind w:left="720" w:hanging="360"/>
      </w:pPr>
      <w:rPr>
        <w:rFonts w:ascii="Symbol" w:hAnsi="Symbol" w:hint="default"/>
      </w:rPr>
    </w:lvl>
    <w:lvl w:ilvl="1" w:tplc="3DB6F85E">
      <w:numFmt w:val="bullet"/>
      <w:lvlText w:val="-"/>
      <w:lvlJc w:val="left"/>
      <w:pPr>
        <w:ind w:left="1440" w:hanging="360"/>
      </w:pPr>
      <w:rPr>
        <w:rFonts w:ascii="Aptos" w:eastAsiaTheme="minorEastAsia" w:hAnsi="Aptos" w:cstheme="minorBidi"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15:restartNumberingAfterBreak="0">
    <w:nsid w:val="39CE1EED"/>
    <w:multiLevelType w:val="hybridMultilevel"/>
    <w:tmpl w:val="FFFFFFFF"/>
    <w:lvl w:ilvl="0" w:tplc="5770E270">
      <w:start w:val="1"/>
      <w:numFmt w:val="bullet"/>
      <w:lvlText w:val=""/>
      <w:lvlJc w:val="left"/>
      <w:pPr>
        <w:ind w:left="720" w:hanging="360"/>
      </w:pPr>
      <w:rPr>
        <w:rFonts w:ascii="Symbol" w:hAnsi="Symbol" w:hint="default"/>
      </w:rPr>
    </w:lvl>
    <w:lvl w:ilvl="1" w:tplc="879CD894">
      <w:start w:val="1"/>
      <w:numFmt w:val="bullet"/>
      <w:lvlText w:val="o"/>
      <w:lvlJc w:val="left"/>
      <w:pPr>
        <w:ind w:left="1440" w:hanging="360"/>
      </w:pPr>
      <w:rPr>
        <w:rFonts w:ascii="Courier New" w:hAnsi="Courier New" w:hint="default"/>
      </w:rPr>
    </w:lvl>
    <w:lvl w:ilvl="2" w:tplc="1FE4C866">
      <w:start w:val="1"/>
      <w:numFmt w:val="bullet"/>
      <w:lvlText w:val=""/>
      <w:lvlJc w:val="left"/>
      <w:pPr>
        <w:ind w:left="2160" w:hanging="360"/>
      </w:pPr>
      <w:rPr>
        <w:rFonts w:ascii="Wingdings" w:hAnsi="Wingdings" w:hint="default"/>
      </w:rPr>
    </w:lvl>
    <w:lvl w:ilvl="3" w:tplc="9490EAE4">
      <w:start w:val="1"/>
      <w:numFmt w:val="bullet"/>
      <w:lvlText w:val=""/>
      <w:lvlJc w:val="left"/>
      <w:pPr>
        <w:ind w:left="2880" w:hanging="360"/>
      </w:pPr>
      <w:rPr>
        <w:rFonts w:ascii="Symbol" w:hAnsi="Symbol" w:hint="default"/>
      </w:rPr>
    </w:lvl>
    <w:lvl w:ilvl="4" w:tplc="C81ECE88">
      <w:start w:val="1"/>
      <w:numFmt w:val="bullet"/>
      <w:lvlText w:val="o"/>
      <w:lvlJc w:val="left"/>
      <w:pPr>
        <w:ind w:left="3600" w:hanging="360"/>
      </w:pPr>
      <w:rPr>
        <w:rFonts w:ascii="Courier New" w:hAnsi="Courier New" w:hint="default"/>
      </w:rPr>
    </w:lvl>
    <w:lvl w:ilvl="5" w:tplc="D47E9916">
      <w:start w:val="1"/>
      <w:numFmt w:val="bullet"/>
      <w:lvlText w:val=""/>
      <w:lvlJc w:val="left"/>
      <w:pPr>
        <w:ind w:left="4320" w:hanging="360"/>
      </w:pPr>
      <w:rPr>
        <w:rFonts w:ascii="Wingdings" w:hAnsi="Wingdings" w:hint="default"/>
      </w:rPr>
    </w:lvl>
    <w:lvl w:ilvl="6" w:tplc="585E86CC">
      <w:start w:val="1"/>
      <w:numFmt w:val="bullet"/>
      <w:lvlText w:val=""/>
      <w:lvlJc w:val="left"/>
      <w:pPr>
        <w:ind w:left="5040" w:hanging="360"/>
      </w:pPr>
      <w:rPr>
        <w:rFonts w:ascii="Symbol" w:hAnsi="Symbol" w:hint="default"/>
      </w:rPr>
    </w:lvl>
    <w:lvl w:ilvl="7" w:tplc="D9EE1C7A">
      <w:start w:val="1"/>
      <w:numFmt w:val="bullet"/>
      <w:lvlText w:val="o"/>
      <w:lvlJc w:val="left"/>
      <w:pPr>
        <w:ind w:left="5760" w:hanging="360"/>
      </w:pPr>
      <w:rPr>
        <w:rFonts w:ascii="Courier New" w:hAnsi="Courier New" w:hint="default"/>
      </w:rPr>
    </w:lvl>
    <w:lvl w:ilvl="8" w:tplc="C2DABD46">
      <w:start w:val="1"/>
      <w:numFmt w:val="bullet"/>
      <w:lvlText w:val=""/>
      <w:lvlJc w:val="left"/>
      <w:pPr>
        <w:ind w:left="6480" w:hanging="360"/>
      </w:pPr>
      <w:rPr>
        <w:rFonts w:ascii="Wingdings" w:hAnsi="Wingdings" w:hint="default"/>
      </w:rPr>
    </w:lvl>
  </w:abstractNum>
  <w:abstractNum w:abstractNumId="35" w15:restartNumberingAfterBreak="0">
    <w:nsid w:val="3DAAAFD0"/>
    <w:multiLevelType w:val="hybridMultilevel"/>
    <w:tmpl w:val="6AEC6288"/>
    <w:lvl w:ilvl="0" w:tplc="56F68EC8">
      <w:start w:val="1"/>
      <w:numFmt w:val="decimal"/>
      <w:lvlText w:val="%1."/>
      <w:lvlJc w:val="left"/>
      <w:pPr>
        <w:ind w:left="720" w:hanging="360"/>
      </w:pPr>
    </w:lvl>
    <w:lvl w:ilvl="1" w:tplc="163A3540">
      <w:start w:val="1"/>
      <w:numFmt w:val="lowerLetter"/>
      <w:lvlText w:val="%2."/>
      <w:lvlJc w:val="left"/>
      <w:pPr>
        <w:ind w:left="1440" w:hanging="360"/>
      </w:pPr>
    </w:lvl>
    <w:lvl w:ilvl="2" w:tplc="65363E8A">
      <w:start w:val="1"/>
      <w:numFmt w:val="lowerRoman"/>
      <w:lvlText w:val="%3."/>
      <w:lvlJc w:val="right"/>
      <w:pPr>
        <w:ind w:left="2160" w:hanging="180"/>
      </w:pPr>
    </w:lvl>
    <w:lvl w:ilvl="3" w:tplc="821CDF42">
      <w:start w:val="1"/>
      <w:numFmt w:val="decimal"/>
      <w:lvlText w:val="%4."/>
      <w:lvlJc w:val="left"/>
      <w:pPr>
        <w:ind w:left="2880" w:hanging="360"/>
      </w:pPr>
    </w:lvl>
    <w:lvl w:ilvl="4" w:tplc="7168103A">
      <w:start w:val="1"/>
      <w:numFmt w:val="lowerLetter"/>
      <w:lvlText w:val="%5."/>
      <w:lvlJc w:val="left"/>
      <w:pPr>
        <w:ind w:left="3600" w:hanging="360"/>
      </w:pPr>
    </w:lvl>
    <w:lvl w:ilvl="5" w:tplc="C868C274">
      <w:start w:val="1"/>
      <w:numFmt w:val="lowerRoman"/>
      <w:lvlText w:val="%6."/>
      <w:lvlJc w:val="right"/>
      <w:pPr>
        <w:ind w:left="4320" w:hanging="180"/>
      </w:pPr>
    </w:lvl>
    <w:lvl w:ilvl="6" w:tplc="92B6CA56">
      <w:start w:val="1"/>
      <w:numFmt w:val="decimal"/>
      <w:lvlText w:val="%7."/>
      <w:lvlJc w:val="left"/>
      <w:pPr>
        <w:ind w:left="5040" w:hanging="360"/>
      </w:pPr>
    </w:lvl>
    <w:lvl w:ilvl="7" w:tplc="C3565350">
      <w:start w:val="1"/>
      <w:numFmt w:val="lowerLetter"/>
      <w:lvlText w:val="%8."/>
      <w:lvlJc w:val="left"/>
      <w:pPr>
        <w:ind w:left="5760" w:hanging="360"/>
      </w:pPr>
    </w:lvl>
    <w:lvl w:ilvl="8" w:tplc="B7560FB8">
      <w:start w:val="1"/>
      <w:numFmt w:val="lowerRoman"/>
      <w:lvlText w:val="%9."/>
      <w:lvlJc w:val="right"/>
      <w:pPr>
        <w:ind w:left="6480" w:hanging="180"/>
      </w:pPr>
    </w:lvl>
  </w:abstractNum>
  <w:abstractNum w:abstractNumId="36" w15:restartNumberingAfterBreak="0">
    <w:nsid w:val="42B140CD"/>
    <w:multiLevelType w:val="hybridMultilevel"/>
    <w:tmpl w:val="44783B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469E64CD"/>
    <w:multiLevelType w:val="hybridMultilevel"/>
    <w:tmpl w:val="C94011E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15:restartNumberingAfterBreak="0">
    <w:nsid w:val="49185EFD"/>
    <w:multiLevelType w:val="hybridMultilevel"/>
    <w:tmpl w:val="52A862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9" w15:restartNumberingAfterBreak="0">
    <w:nsid w:val="4C690EFB"/>
    <w:multiLevelType w:val="hybridMultilevel"/>
    <w:tmpl w:val="CC0EB03E"/>
    <w:lvl w:ilvl="0" w:tplc="A9768DFC">
      <w:start w:val="1"/>
      <w:numFmt w:val="decimal"/>
      <w:lvlText w:val="%1."/>
      <w:lvlJc w:val="left"/>
      <w:pPr>
        <w:ind w:left="720" w:hanging="360"/>
      </w:pPr>
    </w:lvl>
    <w:lvl w:ilvl="1" w:tplc="8FFEA2AE">
      <w:start w:val="1"/>
      <w:numFmt w:val="lowerLetter"/>
      <w:lvlText w:val="%2."/>
      <w:lvlJc w:val="left"/>
      <w:pPr>
        <w:ind w:left="1440" w:hanging="360"/>
      </w:pPr>
    </w:lvl>
    <w:lvl w:ilvl="2" w:tplc="9A5C5A8A">
      <w:start w:val="1"/>
      <w:numFmt w:val="lowerRoman"/>
      <w:lvlText w:val="%3."/>
      <w:lvlJc w:val="right"/>
      <w:pPr>
        <w:ind w:left="2160" w:hanging="180"/>
      </w:pPr>
    </w:lvl>
    <w:lvl w:ilvl="3" w:tplc="D25CADBA">
      <w:start w:val="1"/>
      <w:numFmt w:val="decimal"/>
      <w:lvlText w:val="%4."/>
      <w:lvlJc w:val="left"/>
      <w:pPr>
        <w:ind w:left="2880" w:hanging="360"/>
      </w:pPr>
    </w:lvl>
    <w:lvl w:ilvl="4" w:tplc="42F64526">
      <w:start w:val="1"/>
      <w:numFmt w:val="lowerLetter"/>
      <w:lvlText w:val="%5."/>
      <w:lvlJc w:val="left"/>
      <w:pPr>
        <w:ind w:left="3600" w:hanging="360"/>
      </w:pPr>
    </w:lvl>
    <w:lvl w:ilvl="5" w:tplc="1384F5FA">
      <w:start w:val="1"/>
      <w:numFmt w:val="lowerRoman"/>
      <w:lvlText w:val="%6."/>
      <w:lvlJc w:val="right"/>
      <w:pPr>
        <w:ind w:left="4320" w:hanging="180"/>
      </w:pPr>
    </w:lvl>
    <w:lvl w:ilvl="6" w:tplc="FA0662E2">
      <w:start w:val="1"/>
      <w:numFmt w:val="decimal"/>
      <w:lvlText w:val="%7."/>
      <w:lvlJc w:val="left"/>
      <w:pPr>
        <w:ind w:left="5040" w:hanging="360"/>
      </w:pPr>
    </w:lvl>
    <w:lvl w:ilvl="7" w:tplc="137260F8">
      <w:start w:val="1"/>
      <w:numFmt w:val="lowerLetter"/>
      <w:lvlText w:val="%8."/>
      <w:lvlJc w:val="left"/>
      <w:pPr>
        <w:ind w:left="5760" w:hanging="360"/>
      </w:pPr>
    </w:lvl>
    <w:lvl w:ilvl="8" w:tplc="71A40546">
      <w:start w:val="1"/>
      <w:numFmt w:val="lowerRoman"/>
      <w:lvlText w:val="%9."/>
      <w:lvlJc w:val="right"/>
      <w:pPr>
        <w:ind w:left="6480" w:hanging="180"/>
      </w:pPr>
    </w:lvl>
  </w:abstractNum>
  <w:abstractNum w:abstractNumId="40" w15:restartNumberingAfterBreak="0">
    <w:nsid w:val="4E0735D4"/>
    <w:multiLevelType w:val="hybridMultilevel"/>
    <w:tmpl w:val="5A76CF2C"/>
    <w:lvl w:ilvl="0" w:tplc="04240001">
      <w:start w:val="1"/>
      <w:numFmt w:val="bullet"/>
      <w:lvlText w:val=""/>
      <w:lvlJc w:val="left"/>
      <w:pPr>
        <w:ind w:left="770" w:hanging="360"/>
      </w:pPr>
      <w:rPr>
        <w:rFonts w:ascii="Symbol" w:hAnsi="Symbol" w:hint="default"/>
      </w:rPr>
    </w:lvl>
    <w:lvl w:ilvl="1" w:tplc="04240003" w:tentative="1">
      <w:start w:val="1"/>
      <w:numFmt w:val="bullet"/>
      <w:lvlText w:val="o"/>
      <w:lvlJc w:val="left"/>
      <w:pPr>
        <w:ind w:left="1490" w:hanging="360"/>
      </w:pPr>
      <w:rPr>
        <w:rFonts w:ascii="Courier New" w:hAnsi="Courier New" w:cs="Courier New" w:hint="default"/>
      </w:rPr>
    </w:lvl>
    <w:lvl w:ilvl="2" w:tplc="04240005" w:tentative="1">
      <w:start w:val="1"/>
      <w:numFmt w:val="bullet"/>
      <w:lvlText w:val=""/>
      <w:lvlJc w:val="left"/>
      <w:pPr>
        <w:ind w:left="2210" w:hanging="360"/>
      </w:pPr>
      <w:rPr>
        <w:rFonts w:ascii="Wingdings" w:hAnsi="Wingdings" w:hint="default"/>
      </w:rPr>
    </w:lvl>
    <w:lvl w:ilvl="3" w:tplc="04240001" w:tentative="1">
      <w:start w:val="1"/>
      <w:numFmt w:val="bullet"/>
      <w:lvlText w:val=""/>
      <w:lvlJc w:val="left"/>
      <w:pPr>
        <w:ind w:left="2930" w:hanging="360"/>
      </w:pPr>
      <w:rPr>
        <w:rFonts w:ascii="Symbol" w:hAnsi="Symbol" w:hint="default"/>
      </w:rPr>
    </w:lvl>
    <w:lvl w:ilvl="4" w:tplc="04240003" w:tentative="1">
      <w:start w:val="1"/>
      <w:numFmt w:val="bullet"/>
      <w:lvlText w:val="o"/>
      <w:lvlJc w:val="left"/>
      <w:pPr>
        <w:ind w:left="3650" w:hanging="360"/>
      </w:pPr>
      <w:rPr>
        <w:rFonts w:ascii="Courier New" w:hAnsi="Courier New" w:cs="Courier New" w:hint="default"/>
      </w:rPr>
    </w:lvl>
    <w:lvl w:ilvl="5" w:tplc="04240005" w:tentative="1">
      <w:start w:val="1"/>
      <w:numFmt w:val="bullet"/>
      <w:lvlText w:val=""/>
      <w:lvlJc w:val="left"/>
      <w:pPr>
        <w:ind w:left="4370" w:hanging="360"/>
      </w:pPr>
      <w:rPr>
        <w:rFonts w:ascii="Wingdings" w:hAnsi="Wingdings" w:hint="default"/>
      </w:rPr>
    </w:lvl>
    <w:lvl w:ilvl="6" w:tplc="04240001" w:tentative="1">
      <w:start w:val="1"/>
      <w:numFmt w:val="bullet"/>
      <w:lvlText w:val=""/>
      <w:lvlJc w:val="left"/>
      <w:pPr>
        <w:ind w:left="5090" w:hanging="360"/>
      </w:pPr>
      <w:rPr>
        <w:rFonts w:ascii="Symbol" w:hAnsi="Symbol" w:hint="default"/>
      </w:rPr>
    </w:lvl>
    <w:lvl w:ilvl="7" w:tplc="04240003" w:tentative="1">
      <w:start w:val="1"/>
      <w:numFmt w:val="bullet"/>
      <w:lvlText w:val="o"/>
      <w:lvlJc w:val="left"/>
      <w:pPr>
        <w:ind w:left="5810" w:hanging="360"/>
      </w:pPr>
      <w:rPr>
        <w:rFonts w:ascii="Courier New" w:hAnsi="Courier New" w:cs="Courier New" w:hint="default"/>
      </w:rPr>
    </w:lvl>
    <w:lvl w:ilvl="8" w:tplc="04240005" w:tentative="1">
      <w:start w:val="1"/>
      <w:numFmt w:val="bullet"/>
      <w:lvlText w:val=""/>
      <w:lvlJc w:val="left"/>
      <w:pPr>
        <w:ind w:left="6530" w:hanging="360"/>
      </w:pPr>
      <w:rPr>
        <w:rFonts w:ascii="Wingdings" w:hAnsi="Wingdings" w:hint="default"/>
      </w:rPr>
    </w:lvl>
  </w:abstractNum>
  <w:abstractNum w:abstractNumId="41" w15:restartNumberingAfterBreak="0">
    <w:nsid w:val="50C275FE"/>
    <w:multiLevelType w:val="hybridMultilevel"/>
    <w:tmpl w:val="91E21EE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535A68FE"/>
    <w:multiLevelType w:val="hybridMultilevel"/>
    <w:tmpl w:val="663203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15:restartNumberingAfterBreak="0">
    <w:nsid w:val="55F8342E"/>
    <w:multiLevelType w:val="hybridMultilevel"/>
    <w:tmpl w:val="341ED55E"/>
    <w:lvl w:ilvl="0" w:tplc="345861B2">
      <w:start w:val="1"/>
      <w:numFmt w:val="decimal"/>
      <w:lvlText w:val="%1."/>
      <w:lvlJc w:val="left"/>
      <w:pPr>
        <w:ind w:left="720" w:hanging="360"/>
      </w:pPr>
    </w:lvl>
    <w:lvl w:ilvl="1" w:tplc="832242DE">
      <w:start w:val="1"/>
      <w:numFmt w:val="lowerLetter"/>
      <w:lvlText w:val="%2."/>
      <w:lvlJc w:val="left"/>
      <w:pPr>
        <w:ind w:left="1440" w:hanging="360"/>
      </w:pPr>
    </w:lvl>
    <w:lvl w:ilvl="2" w:tplc="976C953E">
      <w:start w:val="1"/>
      <w:numFmt w:val="lowerRoman"/>
      <w:lvlText w:val="%3."/>
      <w:lvlJc w:val="right"/>
      <w:pPr>
        <w:ind w:left="2160" w:hanging="180"/>
      </w:pPr>
    </w:lvl>
    <w:lvl w:ilvl="3" w:tplc="0A001CFA">
      <w:start w:val="1"/>
      <w:numFmt w:val="decimal"/>
      <w:lvlText w:val="%4."/>
      <w:lvlJc w:val="left"/>
      <w:pPr>
        <w:ind w:left="2880" w:hanging="360"/>
      </w:pPr>
    </w:lvl>
    <w:lvl w:ilvl="4" w:tplc="E3BC4C14">
      <w:start w:val="1"/>
      <w:numFmt w:val="lowerLetter"/>
      <w:lvlText w:val="%5."/>
      <w:lvlJc w:val="left"/>
      <w:pPr>
        <w:ind w:left="3600" w:hanging="360"/>
      </w:pPr>
    </w:lvl>
    <w:lvl w:ilvl="5" w:tplc="EE8E590C">
      <w:start w:val="1"/>
      <w:numFmt w:val="lowerRoman"/>
      <w:lvlText w:val="%6."/>
      <w:lvlJc w:val="right"/>
      <w:pPr>
        <w:ind w:left="4320" w:hanging="180"/>
      </w:pPr>
    </w:lvl>
    <w:lvl w:ilvl="6" w:tplc="9216BA90">
      <w:start w:val="1"/>
      <w:numFmt w:val="decimal"/>
      <w:lvlText w:val="%7."/>
      <w:lvlJc w:val="left"/>
      <w:pPr>
        <w:ind w:left="5040" w:hanging="360"/>
      </w:pPr>
    </w:lvl>
    <w:lvl w:ilvl="7" w:tplc="B85C46B4">
      <w:start w:val="1"/>
      <w:numFmt w:val="lowerLetter"/>
      <w:lvlText w:val="%8."/>
      <w:lvlJc w:val="left"/>
      <w:pPr>
        <w:ind w:left="5760" w:hanging="360"/>
      </w:pPr>
    </w:lvl>
    <w:lvl w:ilvl="8" w:tplc="F3A009D2">
      <w:start w:val="1"/>
      <w:numFmt w:val="lowerRoman"/>
      <w:lvlText w:val="%9."/>
      <w:lvlJc w:val="right"/>
      <w:pPr>
        <w:ind w:left="6480" w:hanging="180"/>
      </w:pPr>
    </w:lvl>
  </w:abstractNum>
  <w:abstractNum w:abstractNumId="44" w15:restartNumberingAfterBreak="0">
    <w:nsid w:val="564070EF"/>
    <w:multiLevelType w:val="hybridMultilevel"/>
    <w:tmpl w:val="FFFFFFFF"/>
    <w:lvl w:ilvl="0" w:tplc="E63C081E">
      <w:start w:val="1"/>
      <w:numFmt w:val="bullet"/>
      <w:lvlText w:val=""/>
      <w:lvlJc w:val="left"/>
      <w:pPr>
        <w:ind w:left="720" w:hanging="360"/>
      </w:pPr>
      <w:rPr>
        <w:rFonts w:ascii="Symbol" w:hAnsi="Symbol" w:hint="default"/>
      </w:rPr>
    </w:lvl>
    <w:lvl w:ilvl="1" w:tplc="A9CEF314">
      <w:start w:val="1"/>
      <w:numFmt w:val="bullet"/>
      <w:lvlText w:val="o"/>
      <w:lvlJc w:val="left"/>
      <w:pPr>
        <w:ind w:left="1440" w:hanging="360"/>
      </w:pPr>
      <w:rPr>
        <w:rFonts w:ascii="Courier New" w:hAnsi="Courier New" w:hint="default"/>
      </w:rPr>
    </w:lvl>
    <w:lvl w:ilvl="2" w:tplc="C7A6C222">
      <w:start w:val="1"/>
      <w:numFmt w:val="bullet"/>
      <w:lvlText w:val=""/>
      <w:lvlJc w:val="left"/>
      <w:pPr>
        <w:ind w:left="2160" w:hanging="360"/>
      </w:pPr>
      <w:rPr>
        <w:rFonts w:ascii="Wingdings" w:hAnsi="Wingdings" w:hint="default"/>
      </w:rPr>
    </w:lvl>
    <w:lvl w:ilvl="3" w:tplc="3B3E27D4">
      <w:start w:val="1"/>
      <w:numFmt w:val="bullet"/>
      <w:lvlText w:val=""/>
      <w:lvlJc w:val="left"/>
      <w:pPr>
        <w:ind w:left="2880" w:hanging="360"/>
      </w:pPr>
      <w:rPr>
        <w:rFonts w:ascii="Symbol" w:hAnsi="Symbol" w:hint="default"/>
      </w:rPr>
    </w:lvl>
    <w:lvl w:ilvl="4" w:tplc="337EC55A">
      <w:start w:val="1"/>
      <w:numFmt w:val="bullet"/>
      <w:lvlText w:val="o"/>
      <w:lvlJc w:val="left"/>
      <w:pPr>
        <w:ind w:left="3600" w:hanging="360"/>
      </w:pPr>
      <w:rPr>
        <w:rFonts w:ascii="Courier New" w:hAnsi="Courier New" w:hint="default"/>
      </w:rPr>
    </w:lvl>
    <w:lvl w:ilvl="5" w:tplc="B46E79F4">
      <w:start w:val="1"/>
      <w:numFmt w:val="bullet"/>
      <w:lvlText w:val=""/>
      <w:lvlJc w:val="left"/>
      <w:pPr>
        <w:ind w:left="4320" w:hanging="360"/>
      </w:pPr>
      <w:rPr>
        <w:rFonts w:ascii="Wingdings" w:hAnsi="Wingdings" w:hint="default"/>
      </w:rPr>
    </w:lvl>
    <w:lvl w:ilvl="6" w:tplc="0D8AD2AC">
      <w:start w:val="1"/>
      <w:numFmt w:val="bullet"/>
      <w:lvlText w:val=""/>
      <w:lvlJc w:val="left"/>
      <w:pPr>
        <w:ind w:left="5040" w:hanging="360"/>
      </w:pPr>
      <w:rPr>
        <w:rFonts w:ascii="Symbol" w:hAnsi="Symbol" w:hint="default"/>
      </w:rPr>
    </w:lvl>
    <w:lvl w:ilvl="7" w:tplc="AF48C8EE">
      <w:start w:val="1"/>
      <w:numFmt w:val="bullet"/>
      <w:lvlText w:val="o"/>
      <w:lvlJc w:val="left"/>
      <w:pPr>
        <w:ind w:left="5760" w:hanging="360"/>
      </w:pPr>
      <w:rPr>
        <w:rFonts w:ascii="Courier New" w:hAnsi="Courier New" w:hint="default"/>
      </w:rPr>
    </w:lvl>
    <w:lvl w:ilvl="8" w:tplc="E5F0A534">
      <w:start w:val="1"/>
      <w:numFmt w:val="bullet"/>
      <w:lvlText w:val=""/>
      <w:lvlJc w:val="left"/>
      <w:pPr>
        <w:ind w:left="6480" w:hanging="360"/>
      </w:pPr>
      <w:rPr>
        <w:rFonts w:ascii="Wingdings" w:hAnsi="Wingdings" w:hint="default"/>
      </w:rPr>
    </w:lvl>
  </w:abstractNum>
  <w:abstractNum w:abstractNumId="45" w15:restartNumberingAfterBreak="0">
    <w:nsid w:val="58B28529"/>
    <w:multiLevelType w:val="hybridMultilevel"/>
    <w:tmpl w:val="119E3F2C"/>
    <w:lvl w:ilvl="0" w:tplc="E30CDAB8">
      <w:start w:val="1"/>
      <w:numFmt w:val="decimal"/>
      <w:lvlText w:val="%1."/>
      <w:lvlJc w:val="left"/>
      <w:pPr>
        <w:ind w:left="720" w:hanging="360"/>
      </w:pPr>
    </w:lvl>
    <w:lvl w:ilvl="1" w:tplc="7C322CD4">
      <w:start w:val="1"/>
      <w:numFmt w:val="lowerLetter"/>
      <w:lvlText w:val="%2."/>
      <w:lvlJc w:val="left"/>
      <w:pPr>
        <w:ind w:left="1440" w:hanging="360"/>
      </w:pPr>
    </w:lvl>
    <w:lvl w:ilvl="2" w:tplc="34D41C02">
      <w:start w:val="1"/>
      <w:numFmt w:val="lowerRoman"/>
      <w:lvlText w:val="%3."/>
      <w:lvlJc w:val="right"/>
      <w:pPr>
        <w:ind w:left="2160" w:hanging="180"/>
      </w:pPr>
    </w:lvl>
    <w:lvl w:ilvl="3" w:tplc="C08C6862">
      <w:start w:val="1"/>
      <w:numFmt w:val="decimal"/>
      <w:lvlText w:val="%4."/>
      <w:lvlJc w:val="left"/>
      <w:pPr>
        <w:ind w:left="2880" w:hanging="360"/>
      </w:pPr>
    </w:lvl>
    <w:lvl w:ilvl="4" w:tplc="E6C6D10A">
      <w:start w:val="1"/>
      <w:numFmt w:val="lowerLetter"/>
      <w:lvlText w:val="%5."/>
      <w:lvlJc w:val="left"/>
      <w:pPr>
        <w:ind w:left="3600" w:hanging="360"/>
      </w:pPr>
    </w:lvl>
    <w:lvl w:ilvl="5" w:tplc="FBB4B8D8">
      <w:start w:val="1"/>
      <w:numFmt w:val="lowerRoman"/>
      <w:lvlText w:val="%6."/>
      <w:lvlJc w:val="right"/>
      <w:pPr>
        <w:ind w:left="4320" w:hanging="180"/>
      </w:pPr>
    </w:lvl>
    <w:lvl w:ilvl="6" w:tplc="EEA4D36C">
      <w:start w:val="1"/>
      <w:numFmt w:val="decimal"/>
      <w:lvlText w:val="%7."/>
      <w:lvlJc w:val="left"/>
      <w:pPr>
        <w:ind w:left="5040" w:hanging="360"/>
      </w:pPr>
    </w:lvl>
    <w:lvl w:ilvl="7" w:tplc="8E3AF1B2">
      <w:start w:val="1"/>
      <w:numFmt w:val="lowerLetter"/>
      <w:lvlText w:val="%8."/>
      <w:lvlJc w:val="left"/>
      <w:pPr>
        <w:ind w:left="5760" w:hanging="360"/>
      </w:pPr>
    </w:lvl>
    <w:lvl w:ilvl="8" w:tplc="EA00995E">
      <w:start w:val="1"/>
      <w:numFmt w:val="lowerRoman"/>
      <w:lvlText w:val="%9."/>
      <w:lvlJc w:val="right"/>
      <w:pPr>
        <w:ind w:left="6480" w:hanging="180"/>
      </w:pPr>
    </w:lvl>
  </w:abstractNum>
  <w:abstractNum w:abstractNumId="46" w15:restartNumberingAfterBreak="0">
    <w:nsid w:val="595D663D"/>
    <w:multiLevelType w:val="hybridMultilevel"/>
    <w:tmpl w:val="5AEEDE86"/>
    <w:lvl w:ilvl="0" w:tplc="5CB0684C">
      <w:start w:val="1"/>
      <w:numFmt w:val="decimal"/>
      <w:lvlText w:val="%1."/>
      <w:lvlJc w:val="left"/>
      <w:pPr>
        <w:ind w:left="720" w:hanging="360"/>
      </w:pPr>
    </w:lvl>
    <w:lvl w:ilvl="1" w:tplc="875C413C">
      <w:start w:val="1"/>
      <w:numFmt w:val="lowerLetter"/>
      <w:lvlText w:val="%2."/>
      <w:lvlJc w:val="left"/>
      <w:pPr>
        <w:ind w:left="1440" w:hanging="360"/>
      </w:pPr>
    </w:lvl>
    <w:lvl w:ilvl="2" w:tplc="18AE0934">
      <w:start w:val="1"/>
      <w:numFmt w:val="lowerRoman"/>
      <w:lvlText w:val="%3."/>
      <w:lvlJc w:val="right"/>
      <w:pPr>
        <w:ind w:left="2160" w:hanging="180"/>
      </w:pPr>
    </w:lvl>
    <w:lvl w:ilvl="3" w:tplc="88604346">
      <w:start w:val="1"/>
      <w:numFmt w:val="decimal"/>
      <w:lvlText w:val="%4."/>
      <w:lvlJc w:val="left"/>
      <w:pPr>
        <w:ind w:left="2880" w:hanging="360"/>
      </w:pPr>
    </w:lvl>
    <w:lvl w:ilvl="4" w:tplc="54802DD8">
      <w:start w:val="1"/>
      <w:numFmt w:val="lowerLetter"/>
      <w:lvlText w:val="%5."/>
      <w:lvlJc w:val="left"/>
      <w:pPr>
        <w:ind w:left="3600" w:hanging="360"/>
      </w:pPr>
    </w:lvl>
    <w:lvl w:ilvl="5" w:tplc="23C6B77C">
      <w:start w:val="1"/>
      <w:numFmt w:val="lowerRoman"/>
      <w:lvlText w:val="%6."/>
      <w:lvlJc w:val="right"/>
      <w:pPr>
        <w:ind w:left="4320" w:hanging="180"/>
      </w:pPr>
    </w:lvl>
    <w:lvl w:ilvl="6" w:tplc="9A52C1A4">
      <w:start w:val="1"/>
      <w:numFmt w:val="decimal"/>
      <w:lvlText w:val="%7."/>
      <w:lvlJc w:val="left"/>
      <w:pPr>
        <w:ind w:left="5040" w:hanging="360"/>
      </w:pPr>
    </w:lvl>
    <w:lvl w:ilvl="7" w:tplc="259C19F4">
      <w:start w:val="1"/>
      <w:numFmt w:val="lowerLetter"/>
      <w:lvlText w:val="%8."/>
      <w:lvlJc w:val="left"/>
      <w:pPr>
        <w:ind w:left="5760" w:hanging="360"/>
      </w:pPr>
    </w:lvl>
    <w:lvl w:ilvl="8" w:tplc="2398CF94">
      <w:start w:val="1"/>
      <w:numFmt w:val="lowerRoman"/>
      <w:lvlText w:val="%9."/>
      <w:lvlJc w:val="right"/>
      <w:pPr>
        <w:ind w:left="6480" w:hanging="180"/>
      </w:pPr>
    </w:lvl>
  </w:abstractNum>
  <w:abstractNum w:abstractNumId="47" w15:restartNumberingAfterBreak="0">
    <w:nsid w:val="5A1F1DE2"/>
    <w:multiLevelType w:val="hybridMultilevel"/>
    <w:tmpl w:val="3A425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5A85F05B"/>
    <w:multiLevelType w:val="hybridMultilevel"/>
    <w:tmpl w:val="519430DE"/>
    <w:lvl w:ilvl="0" w:tplc="3AD2D5F4">
      <w:start w:val="1"/>
      <w:numFmt w:val="decimal"/>
      <w:lvlText w:val="%1."/>
      <w:lvlJc w:val="left"/>
      <w:pPr>
        <w:ind w:left="720" w:hanging="360"/>
      </w:pPr>
    </w:lvl>
    <w:lvl w:ilvl="1" w:tplc="9CDC4BA6">
      <w:start w:val="1"/>
      <w:numFmt w:val="lowerLetter"/>
      <w:lvlText w:val="%2."/>
      <w:lvlJc w:val="left"/>
      <w:pPr>
        <w:ind w:left="1440" w:hanging="360"/>
      </w:pPr>
    </w:lvl>
    <w:lvl w:ilvl="2" w:tplc="7E864F12">
      <w:start w:val="1"/>
      <w:numFmt w:val="lowerRoman"/>
      <w:lvlText w:val="%3."/>
      <w:lvlJc w:val="right"/>
      <w:pPr>
        <w:ind w:left="2160" w:hanging="180"/>
      </w:pPr>
    </w:lvl>
    <w:lvl w:ilvl="3" w:tplc="E2766B0E">
      <w:start w:val="1"/>
      <w:numFmt w:val="decimal"/>
      <w:lvlText w:val="%4."/>
      <w:lvlJc w:val="left"/>
      <w:pPr>
        <w:ind w:left="2880" w:hanging="360"/>
      </w:pPr>
    </w:lvl>
    <w:lvl w:ilvl="4" w:tplc="9A4281F8">
      <w:start w:val="1"/>
      <w:numFmt w:val="lowerLetter"/>
      <w:lvlText w:val="%5."/>
      <w:lvlJc w:val="left"/>
      <w:pPr>
        <w:ind w:left="3600" w:hanging="360"/>
      </w:pPr>
    </w:lvl>
    <w:lvl w:ilvl="5" w:tplc="9E70A0B2">
      <w:start w:val="1"/>
      <w:numFmt w:val="lowerRoman"/>
      <w:lvlText w:val="%6."/>
      <w:lvlJc w:val="right"/>
      <w:pPr>
        <w:ind w:left="4320" w:hanging="180"/>
      </w:pPr>
    </w:lvl>
    <w:lvl w:ilvl="6" w:tplc="79C88D80">
      <w:start w:val="1"/>
      <w:numFmt w:val="decimal"/>
      <w:lvlText w:val="%7."/>
      <w:lvlJc w:val="left"/>
      <w:pPr>
        <w:ind w:left="5040" w:hanging="360"/>
      </w:pPr>
    </w:lvl>
    <w:lvl w:ilvl="7" w:tplc="E4485E70">
      <w:start w:val="1"/>
      <w:numFmt w:val="lowerLetter"/>
      <w:lvlText w:val="%8."/>
      <w:lvlJc w:val="left"/>
      <w:pPr>
        <w:ind w:left="5760" w:hanging="360"/>
      </w:pPr>
    </w:lvl>
    <w:lvl w:ilvl="8" w:tplc="588EA71A">
      <w:start w:val="1"/>
      <w:numFmt w:val="lowerRoman"/>
      <w:lvlText w:val="%9."/>
      <w:lvlJc w:val="right"/>
      <w:pPr>
        <w:ind w:left="6480" w:hanging="180"/>
      </w:pPr>
    </w:lvl>
  </w:abstractNum>
  <w:abstractNum w:abstractNumId="49" w15:restartNumberingAfterBreak="0">
    <w:nsid w:val="5B97017F"/>
    <w:multiLevelType w:val="hybridMultilevel"/>
    <w:tmpl w:val="F6AE08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0" w15:restartNumberingAfterBreak="0">
    <w:nsid w:val="5DAC4F98"/>
    <w:multiLevelType w:val="hybridMultilevel"/>
    <w:tmpl w:val="A3B60A62"/>
    <w:lvl w:ilvl="0" w:tplc="C290C96E">
      <w:start w:val="1"/>
      <w:numFmt w:val="decimal"/>
      <w:lvlText w:val="%1."/>
      <w:lvlJc w:val="left"/>
      <w:pPr>
        <w:ind w:left="720" w:hanging="360"/>
      </w:pPr>
      <w:rPr>
        <w:rFonts w:ascii="Times New Roman" w:eastAsia="Times New Roman" w:hAnsi="Times New Roman" w:cs="Times New Roman"/>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5F653B5A"/>
    <w:multiLevelType w:val="hybridMultilevel"/>
    <w:tmpl w:val="50DA4700"/>
    <w:lvl w:ilvl="0" w:tplc="2FCE4FB8">
      <w:start w:val="1"/>
      <w:numFmt w:val="decimal"/>
      <w:lvlText w:val="%1."/>
      <w:lvlJc w:val="left"/>
      <w:pPr>
        <w:ind w:left="720" w:hanging="360"/>
      </w:pPr>
    </w:lvl>
    <w:lvl w:ilvl="1" w:tplc="C632F2C2">
      <w:start w:val="1"/>
      <w:numFmt w:val="lowerLetter"/>
      <w:lvlText w:val="%2."/>
      <w:lvlJc w:val="left"/>
      <w:pPr>
        <w:ind w:left="1440" w:hanging="360"/>
      </w:pPr>
    </w:lvl>
    <w:lvl w:ilvl="2" w:tplc="C79ADE5C">
      <w:start w:val="1"/>
      <w:numFmt w:val="lowerRoman"/>
      <w:lvlText w:val="%3."/>
      <w:lvlJc w:val="right"/>
      <w:pPr>
        <w:ind w:left="2160" w:hanging="180"/>
      </w:pPr>
    </w:lvl>
    <w:lvl w:ilvl="3" w:tplc="0D560EC2">
      <w:start w:val="1"/>
      <w:numFmt w:val="decimal"/>
      <w:lvlText w:val="%4."/>
      <w:lvlJc w:val="left"/>
      <w:pPr>
        <w:ind w:left="2880" w:hanging="360"/>
      </w:pPr>
    </w:lvl>
    <w:lvl w:ilvl="4" w:tplc="667AF12C">
      <w:start w:val="1"/>
      <w:numFmt w:val="lowerLetter"/>
      <w:lvlText w:val="%5."/>
      <w:lvlJc w:val="left"/>
      <w:pPr>
        <w:ind w:left="3600" w:hanging="360"/>
      </w:pPr>
    </w:lvl>
    <w:lvl w:ilvl="5" w:tplc="A70ABE38">
      <w:start w:val="1"/>
      <w:numFmt w:val="lowerRoman"/>
      <w:lvlText w:val="%6."/>
      <w:lvlJc w:val="right"/>
      <w:pPr>
        <w:ind w:left="4320" w:hanging="180"/>
      </w:pPr>
    </w:lvl>
    <w:lvl w:ilvl="6" w:tplc="DA9E8BF6">
      <w:start w:val="1"/>
      <w:numFmt w:val="decimal"/>
      <w:lvlText w:val="%7."/>
      <w:lvlJc w:val="left"/>
      <w:pPr>
        <w:ind w:left="5040" w:hanging="360"/>
      </w:pPr>
    </w:lvl>
    <w:lvl w:ilvl="7" w:tplc="F71A3CC2">
      <w:start w:val="1"/>
      <w:numFmt w:val="lowerLetter"/>
      <w:lvlText w:val="%8."/>
      <w:lvlJc w:val="left"/>
      <w:pPr>
        <w:ind w:left="5760" w:hanging="360"/>
      </w:pPr>
    </w:lvl>
    <w:lvl w:ilvl="8" w:tplc="3C4EF746">
      <w:start w:val="1"/>
      <w:numFmt w:val="lowerRoman"/>
      <w:lvlText w:val="%9."/>
      <w:lvlJc w:val="right"/>
      <w:pPr>
        <w:ind w:left="6480" w:hanging="180"/>
      </w:pPr>
    </w:lvl>
  </w:abstractNum>
  <w:abstractNum w:abstractNumId="52" w15:restartNumberingAfterBreak="0">
    <w:nsid w:val="61B829CA"/>
    <w:multiLevelType w:val="hybridMultilevel"/>
    <w:tmpl w:val="D8E2F45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3" w15:restartNumberingAfterBreak="0">
    <w:nsid w:val="62EF88FE"/>
    <w:multiLevelType w:val="hybridMultilevel"/>
    <w:tmpl w:val="CAA8032C"/>
    <w:lvl w:ilvl="0" w:tplc="2C402048">
      <w:start w:val="1"/>
      <w:numFmt w:val="decimal"/>
      <w:lvlText w:val="%1."/>
      <w:lvlJc w:val="left"/>
      <w:pPr>
        <w:ind w:left="720" w:hanging="360"/>
      </w:pPr>
    </w:lvl>
    <w:lvl w:ilvl="1" w:tplc="C2143564">
      <w:start w:val="1"/>
      <w:numFmt w:val="lowerLetter"/>
      <w:lvlText w:val="%2."/>
      <w:lvlJc w:val="left"/>
      <w:pPr>
        <w:ind w:left="1440" w:hanging="360"/>
      </w:pPr>
    </w:lvl>
    <w:lvl w:ilvl="2" w:tplc="A942B9C2">
      <w:start w:val="1"/>
      <w:numFmt w:val="lowerRoman"/>
      <w:lvlText w:val="%3."/>
      <w:lvlJc w:val="right"/>
      <w:pPr>
        <w:ind w:left="2160" w:hanging="180"/>
      </w:pPr>
    </w:lvl>
    <w:lvl w:ilvl="3" w:tplc="BBB805BE">
      <w:start w:val="1"/>
      <w:numFmt w:val="decimal"/>
      <w:lvlText w:val="%4."/>
      <w:lvlJc w:val="left"/>
      <w:pPr>
        <w:ind w:left="2880" w:hanging="360"/>
      </w:pPr>
    </w:lvl>
    <w:lvl w:ilvl="4" w:tplc="B39876E6">
      <w:start w:val="1"/>
      <w:numFmt w:val="lowerLetter"/>
      <w:lvlText w:val="%5."/>
      <w:lvlJc w:val="left"/>
      <w:pPr>
        <w:ind w:left="3600" w:hanging="360"/>
      </w:pPr>
    </w:lvl>
    <w:lvl w:ilvl="5" w:tplc="EFA0639E">
      <w:start w:val="1"/>
      <w:numFmt w:val="lowerRoman"/>
      <w:lvlText w:val="%6."/>
      <w:lvlJc w:val="right"/>
      <w:pPr>
        <w:ind w:left="4320" w:hanging="180"/>
      </w:pPr>
    </w:lvl>
    <w:lvl w:ilvl="6" w:tplc="2F88D082">
      <w:start w:val="1"/>
      <w:numFmt w:val="decimal"/>
      <w:lvlText w:val="%7."/>
      <w:lvlJc w:val="left"/>
      <w:pPr>
        <w:ind w:left="5040" w:hanging="360"/>
      </w:pPr>
    </w:lvl>
    <w:lvl w:ilvl="7" w:tplc="8FF417F0">
      <w:start w:val="1"/>
      <w:numFmt w:val="lowerLetter"/>
      <w:lvlText w:val="%8."/>
      <w:lvlJc w:val="left"/>
      <w:pPr>
        <w:ind w:left="5760" w:hanging="360"/>
      </w:pPr>
    </w:lvl>
    <w:lvl w:ilvl="8" w:tplc="C7BABF6E">
      <w:start w:val="1"/>
      <w:numFmt w:val="lowerRoman"/>
      <w:lvlText w:val="%9."/>
      <w:lvlJc w:val="right"/>
      <w:pPr>
        <w:ind w:left="6480" w:hanging="180"/>
      </w:pPr>
    </w:lvl>
  </w:abstractNum>
  <w:abstractNum w:abstractNumId="54" w15:restartNumberingAfterBreak="0">
    <w:nsid w:val="68500281"/>
    <w:multiLevelType w:val="hybridMultilevel"/>
    <w:tmpl w:val="9ACAB8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5" w15:restartNumberingAfterBreak="0">
    <w:nsid w:val="69E83B37"/>
    <w:multiLevelType w:val="hybridMultilevel"/>
    <w:tmpl w:val="044ADAD6"/>
    <w:lvl w:ilvl="0" w:tplc="F1C01856">
      <w:numFmt w:val="bullet"/>
      <w:lvlText w:val="-"/>
      <w:lvlJc w:val="left"/>
      <w:pPr>
        <w:ind w:left="720" w:hanging="360"/>
      </w:pPr>
      <w:rPr>
        <w:rFonts w:ascii="Calibri" w:eastAsia="Times New Roman"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6" w15:restartNumberingAfterBreak="0">
    <w:nsid w:val="6AD5DAA8"/>
    <w:multiLevelType w:val="hybridMultilevel"/>
    <w:tmpl w:val="FFFFFFFF"/>
    <w:lvl w:ilvl="0" w:tplc="70A4C6D4">
      <w:start w:val="1"/>
      <w:numFmt w:val="bullet"/>
      <w:lvlText w:val=""/>
      <w:lvlJc w:val="left"/>
      <w:pPr>
        <w:ind w:left="720" w:hanging="360"/>
      </w:pPr>
      <w:rPr>
        <w:rFonts w:ascii="Symbol" w:hAnsi="Symbol" w:hint="default"/>
      </w:rPr>
    </w:lvl>
    <w:lvl w:ilvl="1" w:tplc="3DC2A1E8">
      <w:start w:val="1"/>
      <w:numFmt w:val="bullet"/>
      <w:lvlText w:val="o"/>
      <w:lvlJc w:val="left"/>
      <w:pPr>
        <w:ind w:left="1440" w:hanging="360"/>
      </w:pPr>
      <w:rPr>
        <w:rFonts w:ascii="Courier New" w:hAnsi="Courier New" w:hint="default"/>
      </w:rPr>
    </w:lvl>
    <w:lvl w:ilvl="2" w:tplc="DE5CFED6">
      <w:start w:val="1"/>
      <w:numFmt w:val="bullet"/>
      <w:lvlText w:val=""/>
      <w:lvlJc w:val="left"/>
      <w:pPr>
        <w:ind w:left="2160" w:hanging="360"/>
      </w:pPr>
      <w:rPr>
        <w:rFonts w:ascii="Wingdings" w:hAnsi="Wingdings" w:hint="default"/>
      </w:rPr>
    </w:lvl>
    <w:lvl w:ilvl="3" w:tplc="EE74804A">
      <w:start w:val="1"/>
      <w:numFmt w:val="bullet"/>
      <w:lvlText w:val=""/>
      <w:lvlJc w:val="left"/>
      <w:pPr>
        <w:ind w:left="2880" w:hanging="360"/>
      </w:pPr>
      <w:rPr>
        <w:rFonts w:ascii="Symbol" w:hAnsi="Symbol" w:hint="default"/>
      </w:rPr>
    </w:lvl>
    <w:lvl w:ilvl="4" w:tplc="1138140C">
      <w:start w:val="1"/>
      <w:numFmt w:val="bullet"/>
      <w:lvlText w:val="o"/>
      <w:lvlJc w:val="left"/>
      <w:pPr>
        <w:ind w:left="3600" w:hanging="360"/>
      </w:pPr>
      <w:rPr>
        <w:rFonts w:ascii="Courier New" w:hAnsi="Courier New" w:hint="default"/>
      </w:rPr>
    </w:lvl>
    <w:lvl w:ilvl="5" w:tplc="706201EC">
      <w:start w:val="1"/>
      <w:numFmt w:val="bullet"/>
      <w:lvlText w:val=""/>
      <w:lvlJc w:val="left"/>
      <w:pPr>
        <w:ind w:left="4320" w:hanging="360"/>
      </w:pPr>
      <w:rPr>
        <w:rFonts w:ascii="Wingdings" w:hAnsi="Wingdings" w:hint="default"/>
      </w:rPr>
    </w:lvl>
    <w:lvl w:ilvl="6" w:tplc="296A3574">
      <w:start w:val="1"/>
      <w:numFmt w:val="bullet"/>
      <w:lvlText w:val=""/>
      <w:lvlJc w:val="left"/>
      <w:pPr>
        <w:ind w:left="5040" w:hanging="360"/>
      </w:pPr>
      <w:rPr>
        <w:rFonts w:ascii="Symbol" w:hAnsi="Symbol" w:hint="default"/>
      </w:rPr>
    </w:lvl>
    <w:lvl w:ilvl="7" w:tplc="0ED443F6">
      <w:start w:val="1"/>
      <w:numFmt w:val="bullet"/>
      <w:lvlText w:val="o"/>
      <w:lvlJc w:val="left"/>
      <w:pPr>
        <w:ind w:left="5760" w:hanging="360"/>
      </w:pPr>
      <w:rPr>
        <w:rFonts w:ascii="Courier New" w:hAnsi="Courier New" w:hint="default"/>
      </w:rPr>
    </w:lvl>
    <w:lvl w:ilvl="8" w:tplc="B1C8FBC2">
      <w:start w:val="1"/>
      <w:numFmt w:val="bullet"/>
      <w:lvlText w:val=""/>
      <w:lvlJc w:val="left"/>
      <w:pPr>
        <w:ind w:left="6480" w:hanging="360"/>
      </w:pPr>
      <w:rPr>
        <w:rFonts w:ascii="Wingdings" w:hAnsi="Wingdings" w:hint="default"/>
      </w:rPr>
    </w:lvl>
  </w:abstractNum>
  <w:abstractNum w:abstractNumId="57" w15:restartNumberingAfterBreak="0">
    <w:nsid w:val="6BA9106A"/>
    <w:multiLevelType w:val="hybridMultilevel"/>
    <w:tmpl w:val="70E68300"/>
    <w:lvl w:ilvl="0" w:tplc="0424000F">
      <w:start w:val="3"/>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8" w15:restartNumberingAfterBreak="0">
    <w:nsid w:val="6BCB2DAB"/>
    <w:multiLevelType w:val="hybridMultilevel"/>
    <w:tmpl w:val="178825EA"/>
    <w:lvl w:ilvl="0" w:tplc="D2D0EBF0">
      <w:start w:val="1"/>
      <w:numFmt w:val="decimal"/>
      <w:lvlText w:val="%1."/>
      <w:lvlJc w:val="left"/>
      <w:pPr>
        <w:ind w:left="720" w:hanging="360"/>
      </w:pPr>
    </w:lvl>
    <w:lvl w:ilvl="1" w:tplc="0FDA7BCA">
      <w:start w:val="1"/>
      <w:numFmt w:val="lowerLetter"/>
      <w:lvlText w:val="%2."/>
      <w:lvlJc w:val="left"/>
      <w:pPr>
        <w:ind w:left="1440" w:hanging="360"/>
      </w:pPr>
    </w:lvl>
    <w:lvl w:ilvl="2" w:tplc="613A5BCA">
      <w:start w:val="1"/>
      <w:numFmt w:val="lowerRoman"/>
      <w:lvlText w:val="%3."/>
      <w:lvlJc w:val="right"/>
      <w:pPr>
        <w:ind w:left="2160" w:hanging="180"/>
      </w:pPr>
    </w:lvl>
    <w:lvl w:ilvl="3" w:tplc="E594F126">
      <w:start w:val="1"/>
      <w:numFmt w:val="decimal"/>
      <w:lvlText w:val="%4."/>
      <w:lvlJc w:val="left"/>
      <w:pPr>
        <w:ind w:left="2880" w:hanging="360"/>
      </w:pPr>
    </w:lvl>
    <w:lvl w:ilvl="4" w:tplc="C5F4AAD6">
      <w:start w:val="1"/>
      <w:numFmt w:val="lowerLetter"/>
      <w:lvlText w:val="%5."/>
      <w:lvlJc w:val="left"/>
      <w:pPr>
        <w:ind w:left="3600" w:hanging="360"/>
      </w:pPr>
    </w:lvl>
    <w:lvl w:ilvl="5" w:tplc="7E54E3A4">
      <w:start w:val="1"/>
      <w:numFmt w:val="lowerRoman"/>
      <w:lvlText w:val="%6."/>
      <w:lvlJc w:val="right"/>
      <w:pPr>
        <w:ind w:left="4320" w:hanging="180"/>
      </w:pPr>
    </w:lvl>
    <w:lvl w:ilvl="6" w:tplc="B980EDCA">
      <w:start w:val="1"/>
      <w:numFmt w:val="decimal"/>
      <w:lvlText w:val="%7."/>
      <w:lvlJc w:val="left"/>
      <w:pPr>
        <w:ind w:left="5040" w:hanging="360"/>
      </w:pPr>
    </w:lvl>
    <w:lvl w:ilvl="7" w:tplc="FA481EC4">
      <w:start w:val="1"/>
      <w:numFmt w:val="lowerLetter"/>
      <w:lvlText w:val="%8."/>
      <w:lvlJc w:val="left"/>
      <w:pPr>
        <w:ind w:left="5760" w:hanging="360"/>
      </w:pPr>
    </w:lvl>
    <w:lvl w:ilvl="8" w:tplc="B88C5A88">
      <w:start w:val="1"/>
      <w:numFmt w:val="lowerRoman"/>
      <w:lvlText w:val="%9."/>
      <w:lvlJc w:val="right"/>
      <w:pPr>
        <w:ind w:left="6480" w:hanging="180"/>
      </w:pPr>
    </w:lvl>
  </w:abstractNum>
  <w:abstractNum w:abstractNumId="59" w15:restartNumberingAfterBreak="0">
    <w:nsid w:val="6FBC34AB"/>
    <w:multiLevelType w:val="hybridMultilevel"/>
    <w:tmpl w:val="ADECCFEC"/>
    <w:lvl w:ilvl="0" w:tplc="244E4434">
      <w:start w:val="1"/>
      <w:numFmt w:val="decimal"/>
      <w:lvlText w:val="%1."/>
      <w:lvlJc w:val="left"/>
      <w:pPr>
        <w:ind w:left="720" w:hanging="360"/>
      </w:pPr>
    </w:lvl>
    <w:lvl w:ilvl="1" w:tplc="0346178E">
      <w:start w:val="1"/>
      <w:numFmt w:val="lowerLetter"/>
      <w:lvlText w:val="%2."/>
      <w:lvlJc w:val="left"/>
      <w:pPr>
        <w:ind w:left="1440" w:hanging="360"/>
      </w:pPr>
    </w:lvl>
    <w:lvl w:ilvl="2" w:tplc="27DCA546">
      <w:start w:val="1"/>
      <w:numFmt w:val="lowerRoman"/>
      <w:lvlText w:val="%3."/>
      <w:lvlJc w:val="right"/>
      <w:pPr>
        <w:ind w:left="2160" w:hanging="180"/>
      </w:pPr>
    </w:lvl>
    <w:lvl w:ilvl="3" w:tplc="F772941E">
      <w:start w:val="1"/>
      <w:numFmt w:val="decimal"/>
      <w:lvlText w:val="%4."/>
      <w:lvlJc w:val="left"/>
      <w:pPr>
        <w:ind w:left="2880" w:hanging="360"/>
      </w:pPr>
    </w:lvl>
    <w:lvl w:ilvl="4" w:tplc="A90E26AA">
      <w:start w:val="1"/>
      <w:numFmt w:val="lowerLetter"/>
      <w:lvlText w:val="%5."/>
      <w:lvlJc w:val="left"/>
      <w:pPr>
        <w:ind w:left="3600" w:hanging="360"/>
      </w:pPr>
    </w:lvl>
    <w:lvl w:ilvl="5" w:tplc="C60078EA">
      <w:start w:val="1"/>
      <w:numFmt w:val="lowerRoman"/>
      <w:lvlText w:val="%6."/>
      <w:lvlJc w:val="right"/>
      <w:pPr>
        <w:ind w:left="4320" w:hanging="180"/>
      </w:pPr>
    </w:lvl>
    <w:lvl w:ilvl="6" w:tplc="3494A0DA">
      <w:start w:val="1"/>
      <w:numFmt w:val="decimal"/>
      <w:lvlText w:val="%7."/>
      <w:lvlJc w:val="left"/>
      <w:pPr>
        <w:ind w:left="5040" w:hanging="360"/>
      </w:pPr>
    </w:lvl>
    <w:lvl w:ilvl="7" w:tplc="5F106ED6">
      <w:start w:val="1"/>
      <w:numFmt w:val="lowerLetter"/>
      <w:lvlText w:val="%8."/>
      <w:lvlJc w:val="left"/>
      <w:pPr>
        <w:ind w:left="5760" w:hanging="360"/>
      </w:pPr>
    </w:lvl>
    <w:lvl w:ilvl="8" w:tplc="9788C226">
      <w:start w:val="1"/>
      <w:numFmt w:val="lowerRoman"/>
      <w:lvlText w:val="%9."/>
      <w:lvlJc w:val="right"/>
      <w:pPr>
        <w:ind w:left="6480" w:hanging="180"/>
      </w:pPr>
    </w:lvl>
  </w:abstractNum>
  <w:abstractNum w:abstractNumId="60" w15:restartNumberingAfterBreak="0">
    <w:nsid w:val="717D1DB7"/>
    <w:multiLevelType w:val="hybridMultilevel"/>
    <w:tmpl w:val="ACE6794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1" w15:restartNumberingAfterBreak="0">
    <w:nsid w:val="74B34D3C"/>
    <w:multiLevelType w:val="hybridMultilevel"/>
    <w:tmpl w:val="B3622EA0"/>
    <w:lvl w:ilvl="0" w:tplc="12268904">
      <w:start w:val="1"/>
      <w:numFmt w:val="decimal"/>
      <w:lvlText w:val="%1."/>
      <w:lvlJc w:val="left"/>
      <w:pPr>
        <w:ind w:left="720" w:hanging="360"/>
      </w:pPr>
    </w:lvl>
    <w:lvl w:ilvl="1" w:tplc="F81260EA">
      <w:start w:val="1"/>
      <w:numFmt w:val="lowerLetter"/>
      <w:lvlText w:val="%2."/>
      <w:lvlJc w:val="left"/>
      <w:pPr>
        <w:ind w:left="1440" w:hanging="360"/>
      </w:pPr>
    </w:lvl>
    <w:lvl w:ilvl="2" w:tplc="849A99B6">
      <w:start w:val="1"/>
      <w:numFmt w:val="lowerRoman"/>
      <w:lvlText w:val="%3."/>
      <w:lvlJc w:val="right"/>
      <w:pPr>
        <w:ind w:left="2160" w:hanging="180"/>
      </w:pPr>
    </w:lvl>
    <w:lvl w:ilvl="3" w:tplc="89424D1E">
      <w:start w:val="1"/>
      <w:numFmt w:val="decimal"/>
      <w:lvlText w:val="%4."/>
      <w:lvlJc w:val="left"/>
      <w:pPr>
        <w:ind w:left="2880" w:hanging="360"/>
      </w:pPr>
    </w:lvl>
    <w:lvl w:ilvl="4" w:tplc="F85C97B6">
      <w:start w:val="1"/>
      <w:numFmt w:val="lowerLetter"/>
      <w:lvlText w:val="%5."/>
      <w:lvlJc w:val="left"/>
      <w:pPr>
        <w:ind w:left="3600" w:hanging="360"/>
      </w:pPr>
    </w:lvl>
    <w:lvl w:ilvl="5" w:tplc="B3B6F852">
      <w:start w:val="1"/>
      <w:numFmt w:val="lowerRoman"/>
      <w:lvlText w:val="%6."/>
      <w:lvlJc w:val="right"/>
      <w:pPr>
        <w:ind w:left="4320" w:hanging="180"/>
      </w:pPr>
    </w:lvl>
    <w:lvl w:ilvl="6" w:tplc="2B2E050C">
      <w:start w:val="1"/>
      <w:numFmt w:val="decimal"/>
      <w:lvlText w:val="%7."/>
      <w:lvlJc w:val="left"/>
      <w:pPr>
        <w:ind w:left="5040" w:hanging="360"/>
      </w:pPr>
    </w:lvl>
    <w:lvl w:ilvl="7" w:tplc="F85A4D10">
      <w:start w:val="1"/>
      <w:numFmt w:val="lowerLetter"/>
      <w:lvlText w:val="%8."/>
      <w:lvlJc w:val="left"/>
      <w:pPr>
        <w:ind w:left="5760" w:hanging="360"/>
      </w:pPr>
    </w:lvl>
    <w:lvl w:ilvl="8" w:tplc="B42EB89C">
      <w:start w:val="1"/>
      <w:numFmt w:val="lowerRoman"/>
      <w:lvlText w:val="%9."/>
      <w:lvlJc w:val="right"/>
      <w:pPr>
        <w:ind w:left="6480" w:hanging="180"/>
      </w:pPr>
    </w:lvl>
  </w:abstractNum>
  <w:abstractNum w:abstractNumId="62" w15:restartNumberingAfterBreak="0">
    <w:nsid w:val="75A46D5D"/>
    <w:multiLevelType w:val="hybridMultilevel"/>
    <w:tmpl w:val="9F78254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3" w15:restartNumberingAfterBreak="0">
    <w:nsid w:val="77252ACA"/>
    <w:multiLevelType w:val="hybridMultilevel"/>
    <w:tmpl w:val="C146485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4" w15:restartNumberingAfterBreak="0">
    <w:nsid w:val="777D7973"/>
    <w:multiLevelType w:val="hybridMultilevel"/>
    <w:tmpl w:val="FFFFFFFF"/>
    <w:lvl w:ilvl="0" w:tplc="5F42DE9A">
      <w:start w:val="1"/>
      <w:numFmt w:val="bullet"/>
      <w:lvlText w:val=""/>
      <w:lvlJc w:val="left"/>
      <w:pPr>
        <w:ind w:left="720" w:hanging="360"/>
      </w:pPr>
      <w:rPr>
        <w:rFonts w:ascii="Symbol" w:hAnsi="Symbol" w:hint="default"/>
      </w:rPr>
    </w:lvl>
    <w:lvl w:ilvl="1" w:tplc="6548D214">
      <w:start w:val="1"/>
      <w:numFmt w:val="bullet"/>
      <w:lvlText w:val="o"/>
      <w:lvlJc w:val="left"/>
      <w:pPr>
        <w:ind w:left="1440" w:hanging="360"/>
      </w:pPr>
      <w:rPr>
        <w:rFonts w:ascii="Courier New" w:hAnsi="Courier New" w:hint="default"/>
      </w:rPr>
    </w:lvl>
    <w:lvl w:ilvl="2" w:tplc="D2EAD08E">
      <w:start w:val="1"/>
      <w:numFmt w:val="bullet"/>
      <w:lvlText w:val=""/>
      <w:lvlJc w:val="left"/>
      <w:pPr>
        <w:ind w:left="2160" w:hanging="360"/>
      </w:pPr>
      <w:rPr>
        <w:rFonts w:ascii="Wingdings" w:hAnsi="Wingdings" w:hint="default"/>
      </w:rPr>
    </w:lvl>
    <w:lvl w:ilvl="3" w:tplc="5BAE95B6">
      <w:start w:val="1"/>
      <w:numFmt w:val="bullet"/>
      <w:lvlText w:val=""/>
      <w:lvlJc w:val="left"/>
      <w:pPr>
        <w:ind w:left="2880" w:hanging="360"/>
      </w:pPr>
      <w:rPr>
        <w:rFonts w:ascii="Symbol" w:hAnsi="Symbol" w:hint="default"/>
      </w:rPr>
    </w:lvl>
    <w:lvl w:ilvl="4" w:tplc="E9924614">
      <w:start w:val="1"/>
      <w:numFmt w:val="bullet"/>
      <w:lvlText w:val="o"/>
      <w:lvlJc w:val="left"/>
      <w:pPr>
        <w:ind w:left="3600" w:hanging="360"/>
      </w:pPr>
      <w:rPr>
        <w:rFonts w:ascii="Courier New" w:hAnsi="Courier New" w:hint="default"/>
      </w:rPr>
    </w:lvl>
    <w:lvl w:ilvl="5" w:tplc="C8641C2C">
      <w:start w:val="1"/>
      <w:numFmt w:val="bullet"/>
      <w:lvlText w:val=""/>
      <w:lvlJc w:val="left"/>
      <w:pPr>
        <w:ind w:left="4320" w:hanging="360"/>
      </w:pPr>
      <w:rPr>
        <w:rFonts w:ascii="Wingdings" w:hAnsi="Wingdings" w:hint="default"/>
      </w:rPr>
    </w:lvl>
    <w:lvl w:ilvl="6" w:tplc="182A8AB8">
      <w:start w:val="1"/>
      <w:numFmt w:val="bullet"/>
      <w:lvlText w:val=""/>
      <w:lvlJc w:val="left"/>
      <w:pPr>
        <w:ind w:left="5040" w:hanging="360"/>
      </w:pPr>
      <w:rPr>
        <w:rFonts w:ascii="Symbol" w:hAnsi="Symbol" w:hint="default"/>
      </w:rPr>
    </w:lvl>
    <w:lvl w:ilvl="7" w:tplc="470C25BC">
      <w:start w:val="1"/>
      <w:numFmt w:val="bullet"/>
      <w:lvlText w:val="o"/>
      <w:lvlJc w:val="left"/>
      <w:pPr>
        <w:ind w:left="5760" w:hanging="360"/>
      </w:pPr>
      <w:rPr>
        <w:rFonts w:ascii="Courier New" w:hAnsi="Courier New" w:hint="default"/>
      </w:rPr>
    </w:lvl>
    <w:lvl w:ilvl="8" w:tplc="293075BA">
      <w:start w:val="1"/>
      <w:numFmt w:val="bullet"/>
      <w:lvlText w:val=""/>
      <w:lvlJc w:val="left"/>
      <w:pPr>
        <w:ind w:left="6480" w:hanging="360"/>
      </w:pPr>
      <w:rPr>
        <w:rFonts w:ascii="Wingdings" w:hAnsi="Wingdings" w:hint="default"/>
      </w:rPr>
    </w:lvl>
  </w:abstractNum>
  <w:abstractNum w:abstractNumId="65" w15:restartNumberingAfterBreak="0">
    <w:nsid w:val="7A8DD165"/>
    <w:multiLevelType w:val="hybridMultilevel"/>
    <w:tmpl w:val="277C413E"/>
    <w:lvl w:ilvl="0" w:tplc="57A024AE">
      <w:start w:val="1"/>
      <w:numFmt w:val="decimal"/>
      <w:lvlText w:val="%1."/>
      <w:lvlJc w:val="left"/>
      <w:pPr>
        <w:ind w:left="720" w:hanging="360"/>
      </w:pPr>
    </w:lvl>
    <w:lvl w:ilvl="1" w:tplc="AEBA9926">
      <w:start w:val="1"/>
      <w:numFmt w:val="lowerLetter"/>
      <w:lvlText w:val="%2."/>
      <w:lvlJc w:val="left"/>
      <w:pPr>
        <w:ind w:left="1440" w:hanging="360"/>
      </w:pPr>
    </w:lvl>
    <w:lvl w:ilvl="2" w:tplc="DE8AF17C">
      <w:start w:val="1"/>
      <w:numFmt w:val="lowerRoman"/>
      <w:lvlText w:val="%3."/>
      <w:lvlJc w:val="right"/>
      <w:pPr>
        <w:ind w:left="2160" w:hanging="180"/>
      </w:pPr>
    </w:lvl>
    <w:lvl w:ilvl="3" w:tplc="BA166326">
      <w:start w:val="1"/>
      <w:numFmt w:val="decimal"/>
      <w:lvlText w:val="%4."/>
      <w:lvlJc w:val="left"/>
      <w:pPr>
        <w:ind w:left="2880" w:hanging="360"/>
      </w:pPr>
    </w:lvl>
    <w:lvl w:ilvl="4" w:tplc="3F5E8358">
      <w:start w:val="1"/>
      <w:numFmt w:val="lowerLetter"/>
      <w:lvlText w:val="%5."/>
      <w:lvlJc w:val="left"/>
      <w:pPr>
        <w:ind w:left="3600" w:hanging="360"/>
      </w:pPr>
    </w:lvl>
    <w:lvl w:ilvl="5" w:tplc="6EC04D4A">
      <w:start w:val="1"/>
      <w:numFmt w:val="lowerRoman"/>
      <w:lvlText w:val="%6."/>
      <w:lvlJc w:val="right"/>
      <w:pPr>
        <w:ind w:left="4320" w:hanging="180"/>
      </w:pPr>
    </w:lvl>
    <w:lvl w:ilvl="6" w:tplc="90A0EA70">
      <w:start w:val="1"/>
      <w:numFmt w:val="decimal"/>
      <w:lvlText w:val="%7."/>
      <w:lvlJc w:val="left"/>
      <w:pPr>
        <w:ind w:left="5040" w:hanging="360"/>
      </w:pPr>
    </w:lvl>
    <w:lvl w:ilvl="7" w:tplc="5C06CDA2">
      <w:start w:val="1"/>
      <w:numFmt w:val="lowerLetter"/>
      <w:lvlText w:val="%8."/>
      <w:lvlJc w:val="left"/>
      <w:pPr>
        <w:ind w:left="5760" w:hanging="360"/>
      </w:pPr>
    </w:lvl>
    <w:lvl w:ilvl="8" w:tplc="7C8A372E">
      <w:start w:val="1"/>
      <w:numFmt w:val="lowerRoman"/>
      <w:lvlText w:val="%9."/>
      <w:lvlJc w:val="right"/>
      <w:pPr>
        <w:ind w:left="6480" w:hanging="180"/>
      </w:pPr>
    </w:lvl>
  </w:abstractNum>
  <w:abstractNum w:abstractNumId="66" w15:restartNumberingAfterBreak="0">
    <w:nsid w:val="7B776927"/>
    <w:multiLevelType w:val="hybridMultilevel"/>
    <w:tmpl w:val="3216ED7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7" w15:restartNumberingAfterBreak="0">
    <w:nsid w:val="7E54289C"/>
    <w:multiLevelType w:val="hybridMultilevel"/>
    <w:tmpl w:val="25B86E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722706859">
    <w:abstractNumId w:val="51"/>
  </w:num>
  <w:num w:numId="2" w16cid:durableId="974262540">
    <w:abstractNumId w:val="1"/>
  </w:num>
  <w:num w:numId="3" w16cid:durableId="307246281">
    <w:abstractNumId w:val="28"/>
  </w:num>
  <w:num w:numId="4" w16cid:durableId="556941485">
    <w:abstractNumId w:val="43"/>
  </w:num>
  <w:num w:numId="5" w16cid:durableId="1893491971">
    <w:abstractNumId w:val="24"/>
  </w:num>
  <w:num w:numId="6" w16cid:durableId="1514221615">
    <w:abstractNumId w:val="21"/>
  </w:num>
  <w:num w:numId="7" w16cid:durableId="905189087">
    <w:abstractNumId w:val="26"/>
  </w:num>
  <w:num w:numId="8" w16cid:durableId="1739088570">
    <w:abstractNumId w:val="39"/>
  </w:num>
  <w:num w:numId="9" w16cid:durableId="1298145142">
    <w:abstractNumId w:val="53"/>
  </w:num>
  <w:num w:numId="10" w16cid:durableId="395855597">
    <w:abstractNumId w:val="48"/>
  </w:num>
  <w:num w:numId="11" w16cid:durableId="612443275">
    <w:abstractNumId w:val="46"/>
  </w:num>
  <w:num w:numId="12" w16cid:durableId="1248420453">
    <w:abstractNumId w:val="45"/>
  </w:num>
  <w:num w:numId="13" w16cid:durableId="864904150">
    <w:abstractNumId w:val="65"/>
  </w:num>
  <w:num w:numId="14" w16cid:durableId="1425683410">
    <w:abstractNumId w:val="23"/>
  </w:num>
  <w:num w:numId="15" w16cid:durableId="805315139">
    <w:abstractNumId w:val="58"/>
  </w:num>
  <w:num w:numId="16" w16cid:durableId="1763452321">
    <w:abstractNumId w:val="35"/>
  </w:num>
  <w:num w:numId="17" w16cid:durableId="1330400419">
    <w:abstractNumId w:val="27"/>
  </w:num>
  <w:num w:numId="18" w16cid:durableId="1765419948">
    <w:abstractNumId w:val="59"/>
  </w:num>
  <w:num w:numId="19" w16cid:durableId="791898583">
    <w:abstractNumId w:val="61"/>
  </w:num>
  <w:num w:numId="20" w16cid:durableId="1316110149">
    <w:abstractNumId w:val="9"/>
  </w:num>
  <w:num w:numId="21" w16cid:durableId="545141104">
    <w:abstractNumId w:val="2"/>
  </w:num>
  <w:num w:numId="22" w16cid:durableId="1550844085">
    <w:abstractNumId w:val="60"/>
  </w:num>
  <w:num w:numId="23" w16cid:durableId="124007628">
    <w:abstractNumId w:val="32"/>
  </w:num>
  <w:num w:numId="24" w16cid:durableId="1568879726">
    <w:abstractNumId w:val="10"/>
  </w:num>
  <w:num w:numId="25" w16cid:durableId="82847969">
    <w:abstractNumId w:val="62"/>
  </w:num>
  <w:num w:numId="26" w16cid:durableId="862137744">
    <w:abstractNumId w:val="55"/>
  </w:num>
  <w:num w:numId="27" w16cid:durableId="1454209206">
    <w:abstractNumId w:val="38"/>
  </w:num>
  <w:num w:numId="28" w16cid:durableId="546570357">
    <w:abstractNumId w:val="50"/>
  </w:num>
  <w:num w:numId="29" w16cid:durableId="736244850">
    <w:abstractNumId w:val="6"/>
  </w:num>
  <w:num w:numId="30" w16cid:durableId="1527674071">
    <w:abstractNumId w:val="22"/>
  </w:num>
  <w:num w:numId="31" w16cid:durableId="561332413">
    <w:abstractNumId w:val="5"/>
  </w:num>
  <w:num w:numId="32" w16cid:durableId="619846063">
    <w:abstractNumId w:val="18"/>
  </w:num>
  <w:num w:numId="33" w16cid:durableId="2092728159">
    <w:abstractNumId w:val="57"/>
  </w:num>
  <w:num w:numId="34" w16cid:durableId="1871265042">
    <w:abstractNumId w:val="36"/>
  </w:num>
  <w:num w:numId="35" w16cid:durableId="252785010">
    <w:abstractNumId w:val="47"/>
  </w:num>
  <w:num w:numId="36" w16cid:durableId="834762706">
    <w:abstractNumId w:val="29"/>
  </w:num>
  <w:num w:numId="37" w16cid:durableId="2070112753">
    <w:abstractNumId w:val="66"/>
  </w:num>
  <w:num w:numId="38" w16cid:durableId="769012307">
    <w:abstractNumId w:val="63"/>
  </w:num>
  <w:num w:numId="39" w16cid:durableId="342828443">
    <w:abstractNumId w:val="7"/>
  </w:num>
  <w:num w:numId="40" w16cid:durableId="843086723">
    <w:abstractNumId w:val="12"/>
  </w:num>
  <w:num w:numId="41" w16cid:durableId="548687078">
    <w:abstractNumId w:val="41"/>
  </w:num>
  <w:num w:numId="42" w16cid:durableId="442382151">
    <w:abstractNumId w:val="0"/>
  </w:num>
  <w:num w:numId="43" w16cid:durableId="1823427586">
    <w:abstractNumId w:val="13"/>
  </w:num>
  <w:num w:numId="44" w16cid:durableId="1079324038">
    <w:abstractNumId w:val="34"/>
  </w:num>
  <w:num w:numId="45" w16cid:durableId="1548105328">
    <w:abstractNumId w:val="64"/>
  </w:num>
  <w:num w:numId="46" w16cid:durableId="18509434">
    <w:abstractNumId w:val="56"/>
  </w:num>
  <w:num w:numId="47" w16cid:durableId="2034770211">
    <w:abstractNumId w:val="44"/>
  </w:num>
  <w:num w:numId="48" w16cid:durableId="879636432">
    <w:abstractNumId w:val="3"/>
  </w:num>
  <w:num w:numId="49" w16cid:durableId="1947233755">
    <w:abstractNumId w:val="19"/>
  </w:num>
  <w:num w:numId="50" w16cid:durableId="4256112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19379862">
    <w:abstractNumId w:val="16"/>
  </w:num>
  <w:num w:numId="52" w16cid:durableId="1960986405">
    <w:abstractNumId w:val="4"/>
  </w:num>
  <w:num w:numId="53" w16cid:durableId="138235341">
    <w:abstractNumId w:val="33"/>
  </w:num>
  <w:num w:numId="54" w16cid:durableId="495733181">
    <w:abstractNumId w:val="8"/>
  </w:num>
  <w:num w:numId="55" w16cid:durableId="1013798166">
    <w:abstractNumId w:val="31"/>
  </w:num>
  <w:num w:numId="56" w16cid:durableId="316499905">
    <w:abstractNumId w:val="25"/>
  </w:num>
  <w:num w:numId="57" w16cid:durableId="1680154526">
    <w:abstractNumId w:val="17"/>
  </w:num>
  <w:num w:numId="58" w16cid:durableId="1748501921">
    <w:abstractNumId w:val="30"/>
  </w:num>
  <w:num w:numId="59" w16cid:durableId="1256481896">
    <w:abstractNumId w:val="20"/>
  </w:num>
  <w:num w:numId="60" w16cid:durableId="1465928828">
    <w:abstractNumId w:val="15"/>
  </w:num>
  <w:num w:numId="61" w16cid:durableId="875846040">
    <w:abstractNumId w:val="52"/>
  </w:num>
  <w:num w:numId="62" w16cid:durableId="508570266">
    <w:abstractNumId w:val="14"/>
  </w:num>
  <w:num w:numId="63" w16cid:durableId="459424866">
    <w:abstractNumId w:val="11"/>
  </w:num>
  <w:num w:numId="64" w16cid:durableId="226646951">
    <w:abstractNumId w:val="42"/>
  </w:num>
  <w:num w:numId="65" w16cid:durableId="2143573389">
    <w:abstractNumId w:val="37"/>
  </w:num>
  <w:num w:numId="66" w16cid:durableId="777792757">
    <w:abstractNumId w:val="54"/>
  </w:num>
  <w:num w:numId="67" w16cid:durableId="1674261952">
    <w:abstractNumId w:val="40"/>
  </w:num>
  <w:num w:numId="68" w16cid:durableId="801968685">
    <w:abstractNumId w:val="67"/>
  </w:num>
  <w:num w:numId="69" w16cid:durableId="170336057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41"/>
    <w:rsid w:val="00000501"/>
    <w:rsid w:val="00005490"/>
    <w:rsid w:val="00013293"/>
    <w:rsid w:val="00015E8D"/>
    <w:rsid w:val="00016F6C"/>
    <w:rsid w:val="000238D5"/>
    <w:rsid w:val="0002CE87"/>
    <w:rsid w:val="000321D5"/>
    <w:rsid w:val="00034E7F"/>
    <w:rsid w:val="00035BA9"/>
    <w:rsid w:val="00040685"/>
    <w:rsid w:val="00041183"/>
    <w:rsid w:val="000417F0"/>
    <w:rsid w:val="00051DAE"/>
    <w:rsid w:val="00051F90"/>
    <w:rsid w:val="00054766"/>
    <w:rsid w:val="00054AE5"/>
    <w:rsid w:val="00055686"/>
    <w:rsid w:val="00061254"/>
    <w:rsid w:val="00066104"/>
    <w:rsid w:val="00071598"/>
    <w:rsid w:val="00071C4F"/>
    <w:rsid w:val="00075175"/>
    <w:rsid w:val="000A3971"/>
    <w:rsid w:val="000B504B"/>
    <w:rsid w:val="000B51EA"/>
    <w:rsid w:val="000C26EE"/>
    <w:rsid w:val="000C27B4"/>
    <w:rsid w:val="000C393D"/>
    <w:rsid w:val="000D2A78"/>
    <w:rsid w:val="000E358D"/>
    <w:rsid w:val="000F1A06"/>
    <w:rsid w:val="000F587C"/>
    <w:rsid w:val="001033AC"/>
    <w:rsid w:val="00104ECE"/>
    <w:rsid w:val="00107541"/>
    <w:rsid w:val="00111168"/>
    <w:rsid w:val="00117886"/>
    <w:rsid w:val="0012221F"/>
    <w:rsid w:val="00123FF7"/>
    <w:rsid w:val="001242D0"/>
    <w:rsid w:val="00126FDF"/>
    <w:rsid w:val="00131DB4"/>
    <w:rsid w:val="001325FE"/>
    <w:rsid w:val="001329CF"/>
    <w:rsid w:val="00133F59"/>
    <w:rsid w:val="00135118"/>
    <w:rsid w:val="001361EA"/>
    <w:rsid w:val="00140364"/>
    <w:rsid w:val="00141605"/>
    <w:rsid w:val="00143791"/>
    <w:rsid w:val="00145F51"/>
    <w:rsid w:val="00150DEB"/>
    <w:rsid w:val="0015285C"/>
    <w:rsid w:val="00155DD2"/>
    <w:rsid w:val="00165892"/>
    <w:rsid w:val="001665BE"/>
    <w:rsid w:val="00174027"/>
    <w:rsid w:val="00176BFE"/>
    <w:rsid w:val="00181533"/>
    <w:rsid w:val="00181C91"/>
    <w:rsid w:val="00182A8F"/>
    <w:rsid w:val="00185951"/>
    <w:rsid w:val="00186CDF"/>
    <w:rsid w:val="00187DCB"/>
    <w:rsid w:val="00197E5C"/>
    <w:rsid w:val="001A0111"/>
    <w:rsid w:val="001E28D9"/>
    <w:rsid w:val="001F0BA7"/>
    <w:rsid w:val="001F58DA"/>
    <w:rsid w:val="001F77CE"/>
    <w:rsid w:val="00204E42"/>
    <w:rsid w:val="00215201"/>
    <w:rsid w:val="002200F9"/>
    <w:rsid w:val="00222607"/>
    <w:rsid w:val="00224AF9"/>
    <w:rsid w:val="00242E73"/>
    <w:rsid w:val="00250C38"/>
    <w:rsid w:val="0026407D"/>
    <w:rsid w:val="00266A9D"/>
    <w:rsid w:val="00267CC5"/>
    <w:rsid w:val="002727E3"/>
    <w:rsid w:val="00275ABD"/>
    <w:rsid w:val="002764D5"/>
    <w:rsid w:val="0028526B"/>
    <w:rsid w:val="002868F6"/>
    <w:rsid w:val="002A07B7"/>
    <w:rsid w:val="002A71AE"/>
    <w:rsid w:val="002B5C7D"/>
    <w:rsid w:val="002B77EA"/>
    <w:rsid w:val="002C123A"/>
    <w:rsid w:val="002D0B2F"/>
    <w:rsid w:val="002E2D9F"/>
    <w:rsid w:val="002F68EC"/>
    <w:rsid w:val="002F7C28"/>
    <w:rsid w:val="002FE52D"/>
    <w:rsid w:val="003003EE"/>
    <w:rsid w:val="00302545"/>
    <w:rsid w:val="00311139"/>
    <w:rsid w:val="00315EC6"/>
    <w:rsid w:val="00316A0A"/>
    <w:rsid w:val="00321B48"/>
    <w:rsid w:val="00322571"/>
    <w:rsid w:val="00323655"/>
    <w:rsid w:val="003279FB"/>
    <w:rsid w:val="00330A3B"/>
    <w:rsid w:val="00347F61"/>
    <w:rsid w:val="00353A14"/>
    <w:rsid w:val="00360823"/>
    <w:rsid w:val="00360A7B"/>
    <w:rsid w:val="003628C1"/>
    <w:rsid w:val="003658E5"/>
    <w:rsid w:val="003702C9"/>
    <w:rsid w:val="0037051B"/>
    <w:rsid w:val="00373A0D"/>
    <w:rsid w:val="00392B8F"/>
    <w:rsid w:val="003940AA"/>
    <w:rsid w:val="0039729C"/>
    <w:rsid w:val="003A4A27"/>
    <w:rsid w:val="003B3752"/>
    <w:rsid w:val="003D6941"/>
    <w:rsid w:val="003E458B"/>
    <w:rsid w:val="003F082A"/>
    <w:rsid w:val="00400569"/>
    <w:rsid w:val="00407938"/>
    <w:rsid w:val="00413535"/>
    <w:rsid w:val="00413C63"/>
    <w:rsid w:val="004146ED"/>
    <w:rsid w:val="0042175C"/>
    <w:rsid w:val="00432042"/>
    <w:rsid w:val="00440E74"/>
    <w:rsid w:val="00441F41"/>
    <w:rsid w:val="00443F80"/>
    <w:rsid w:val="004507D2"/>
    <w:rsid w:val="00455704"/>
    <w:rsid w:val="004613CF"/>
    <w:rsid w:val="00466244"/>
    <w:rsid w:val="00473EEF"/>
    <w:rsid w:val="00490655"/>
    <w:rsid w:val="004A2F52"/>
    <w:rsid w:val="004A5233"/>
    <w:rsid w:val="004A68F6"/>
    <w:rsid w:val="004B02CF"/>
    <w:rsid w:val="004B4485"/>
    <w:rsid w:val="004B7735"/>
    <w:rsid w:val="004C4A21"/>
    <w:rsid w:val="004C59C7"/>
    <w:rsid w:val="004D33C0"/>
    <w:rsid w:val="004D4EC4"/>
    <w:rsid w:val="004D5991"/>
    <w:rsid w:val="004E39EF"/>
    <w:rsid w:val="004E50C9"/>
    <w:rsid w:val="004F6E73"/>
    <w:rsid w:val="004F74A5"/>
    <w:rsid w:val="004F78FA"/>
    <w:rsid w:val="00500372"/>
    <w:rsid w:val="00500F79"/>
    <w:rsid w:val="005155E4"/>
    <w:rsid w:val="005159B9"/>
    <w:rsid w:val="00522FDF"/>
    <w:rsid w:val="0053389F"/>
    <w:rsid w:val="0053594D"/>
    <w:rsid w:val="00536943"/>
    <w:rsid w:val="00536D43"/>
    <w:rsid w:val="00536E11"/>
    <w:rsid w:val="005376C1"/>
    <w:rsid w:val="00541F92"/>
    <w:rsid w:val="0054358F"/>
    <w:rsid w:val="005529F2"/>
    <w:rsid w:val="0055833F"/>
    <w:rsid w:val="005639F9"/>
    <w:rsid w:val="0056450F"/>
    <w:rsid w:val="00571B49"/>
    <w:rsid w:val="0057237A"/>
    <w:rsid w:val="0057325C"/>
    <w:rsid w:val="00573377"/>
    <w:rsid w:val="00576029"/>
    <w:rsid w:val="0057669A"/>
    <w:rsid w:val="005811B3"/>
    <w:rsid w:val="00584E98"/>
    <w:rsid w:val="005978AE"/>
    <w:rsid w:val="005A0BA7"/>
    <w:rsid w:val="005B0A2B"/>
    <w:rsid w:val="005B48A9"/>
    <w:rsid w:val="005D179E"/>
    <w:rsid w:val="005D1AD8"/>
    <w:rsid w:val="005D4409"/>
    <w:rsid w:val="005D4BB0"/>
    <w:rsid w:val="005E3340"/>
    <w:rsid w:val="005E5C27"/>
    <w:rsid w:val="005E7137"/>
    <w:rsid w:val="005F7D93"/>
    <w:rsid w:val="00600BA6"/>
    <w:rsid w:val="006044BD"/>
    <w:rsid w:val="006048E9"/>
    <w:rsid w:val="00606981"/>
    <w:rsid w:val="00612606"/>
    <w:rsid w:val="006159CF"/>
    <w:rsid w:val="00622F4A"/>
    <w:rsid w:val="0062319F"/>
    <w:rsid w:val="00623446"/>
    <w:rsid w:val="006252D0"/>
    <w:rsid w:val="00632CC8"/>
    <w:rsid w:val="00637582"/>
    <w:rsid w:val="00641B1C"/>
    <w:rsid w:val="006459C4"/>
    <w:rsid w:val="00646F47"/>
    <w:rsid w:val="00650186"/>
    <w:rsid w:val="0065431D"/>
    <w:rsid w:val="006548BF"/>
    <w:rsid w:val="00674BDB"/>
    <w:rsid w:val="0068062C"/>
    <w:rsid w:val="006837C4"/>
    <w:rsid w:val="00684075"/>
    <w:rsid w:val="00684180"/>
    <w:rsid w:val="00695BDD"/>
    <w:rsid w:val="006A1F09"/>
    <w:rsid w:val="006A3EBA"/>
    <w:rsid w:val="006A6A80"/>
    <w:rsid w:val="006B341D"/>
    <w:rsid w:val="006D47CB"/>
    <w:rsid w:val="006E37AA"/>
    <w:rsid w:val="006F1597"/>
    <w:rsid w:val="006F5A24"/>
    <w:rsid w:val="006F66AE"/>
    <w:rsid w:val="006F685D"/>
    <w:rsid w:val="00704213"/>
    <w:rsid w:val="007138CE"/>
    <w:rsid w:val="00723B3E"/>
    <w:rsid w:val="007300BD"/>
    <w:rsid w:val="00740000"/>
    <w:rsid w:val="007410DA"/>
    <w:rsid w:val="007416A7"/>
    <w:rsid w:val="00744FB2"/>
    <w:rsid w:val="007451F4"/>
    <w:rsid w:val="00751834"/>
    <w:rsid w:val="00752830"/>
    <w:rsid w:val="00753C91"/>
    <w:rsid w:val="007554FD"/>
    <w:rsid w:val="007564BD"/>
    <w:rsid w:val="007730FA"/>
    <w:rsid w:val="007742D4"/>
    <w:rsid w:val="00782A5C"/>
    <w:rsid w:val="0078466E"/>
    <w:rsid w:val="00784EB8"/>
    <w:rsid w:val="00791800"/>
    <w:rsid w:val="007921EA"/>
    <w:rsid w:val="00792854"/>
    <w:rsid w:val="00793110"/>
    <w:rsid w:val="007A4051"/>
    <w:rsid w:val="007A7977"/>
    <w:rsid w:val="007B34C1"/>
    <w:rsid w:val="007B7D16"/>
    <w:rsid w:val="007C2EB5"/>
    <w:rsid w:val="007C4B80"/>
    <w:rsid w:val="007D4EF2"/>
    <w:rsid w:val="007E2D82"/>
    <w:rsid w:val="007E39DD"/>
    <w:rsid w:val="007F74BB"/>
    <w:rsid w:val="0080304F"/>
    <w:rsid w:val="00803648"/>
    <w:rsid w:val="008045BC"/>
    <w:rsid w:val="0081339F"/>
    <w:rsid w:val="0081484E"/>
    <w:rsid w:val="0082134F"/>
    <w:rsid w:val="0082307E"/>
    <w:rsid w:val="00827F2C"/>
    <w:rsid w:val="00834A95"/>
    <w:rsid w:val="00835AA4"/>
    <w:rsid w:val="00836D14"/>
    <w:rsid w:val="00846BF3"/>
    <w:rsid w:val="008549C8"/>
    <w:rsid w:val="008648E6"/>
    <w:rsid w:val="00865C60"/>
    <w:rsid w:val="00872C00"/>
    <w:rsid w:val="008736D1"/>
    <w:rsid w:val="00873802"/>
    <w:rsid w:val="0087607D"/>
    <w:rsid w:val="00877094"/>
    <w:rsid w:val="00880870"/>
    <w:rsid w:val="00884BE7"/>
    <w:rsid w:val="008A5927"/>
    <w:rsid w:val="008A78BF"/>
    <w:rsid w:val="008C0530"/>
    <w:rsid w:val="008C1A67"/>
    <w:rsid w:val="008C20FF"/>
    <w:rsid w:val="008C70F7"/>
    <w:rsid w:val="008D1825"/>
    <w:rsid w:val="008D214E"/>
    <w:rsid w:val="008D3482"/>
    <w:rsid w:val="008D4F16"/>
    <w:rsid w:val="008D5247"/>
    <w:rsid w:val="008E151D"/>
    <w:rsid w:val="008E5B45"/>
    <w:rsid w:val="008E7972"/>
    <w:rsid w:val="008E79C1"/>
    <w:rsid w:val="008F0F63"/>
    <w:rsid w:val="008F5C9C"/>
    <w:rsid w:val="0090371C"/>
    <w:rsid w:val="00907DB4"/>
    <w:rsid w:val="009162E6"/>
    <w:rsid w:val="00916869"/>
    <w:rsid w:val="009200DB"/>
    <w:rsid w:val="009561B2"/>
    <w:rsid w:val="00956B48"/>
    <w:rsid w:val="00957F45"/>
    <w:rsid w:val="00960D36"/>
    <w:rsid w:val="009619C2"/>
    <w:rsid w:val="00962BBF"/>
    <w:rsid w:val="00970472"/>
    <w:rsid w:val="009715A7"/>
    <w:rsid w:val="009715DC"/>
    <w:rsid w:val="009723A4"/>
    <w:rsid w:val="009751D8"/>
    <w:rsid w:val="00976774"/>
    <w:rsid w:val="009815C9"/>
    <w:rsid w:val="0099107F"/>
    <w:rsid w:val="009910DE"/>
    <w:rsid w:val="0099317C"/>
    <w:rsid w:val="00994901"/>
    <w:rsid w:val="00994D50"/>
    <w:rsid w:val="009956F4"/>
    <w:rsid w:val="009A2A94"/>
    <w:rsid w:val="009A47CE"/>
    <w:rsid w:val="009A6343"/>
    <w:rsid w:val="009C105B"/>
    <w:rsid w:val="009C4376"/>
    <w:rsid w:val="009C7FC4"/>
    <w:rsid w:val="009D1978"/>
    <w:rsid w:val="009D19BD"/>
    <w:rsid w:val="009E311E"/>
    <w:rsid w:val="009E6853"/>
    <w:rsid w:val="009F088E"/>
    <w:rsid w:val="009F7A6B"/>
    <w:rsid w:val="00A03CF6"/>
    <w:rsid w:val="00A03F1E"/>
    <w:rsid w:val="00A11129"/>
    <w:rsid w:val="00A12C7C"/>
    <w:rsid w:val="00A2084B"/>
    <w:rsid w:val="00A219B0"/>
    <w:rsid w:val="00A25778"/>
    <w:rsid w:val="00A27F80"/>
    <w:rsid w:val="00A307E1"/>
    <w:rsid w:val="00A32CF9"/>
    <w:rsid w:val="00A363EA"/>
    <w:rsid w:val="00A37DFC"/>
    <w:rsid w:val="00A47522"/>
    <w:rsid w:val="00A52D40"/>
    <w:rsid w:val="00A66C95"/>
    <w:rsid w:val="00A710CE"/>
    <w:rsid w:val="00A7196C"/>
    <w:rsid w:val="00A95681"/>
    <w:rsid w:val="00AA1A73"/>
    <w:rsid w:val="00AA78B3"/>
    <w:rsid w:val="00AC5454"/>
    <w:rsid w:val="00AD339E"/>
    <w:rsid w:val="00AE3142"/>
    <w:rsid w:val="00AF58FA"/>
    <w:rsid w:val="00B02A70"/>
    <w:rsid w:val="00B03A51"/>
    <w:rsid w:val="00B0527B"/>
    <w:rsid w:val="00B11653"/>
    <w:rsid w:val="00B13296"/>
    <w:rsid w:val="00B14DD9"/>
    <w:rsid w:val="00B213F3"/>
    <w:rsid w:val="00B46ADD"/>
    <w:rsid w:val="00B50F07"/>
    <w:rsid w:val="00B516E3"/>
    <w:rsid w:val="00B53944"/>
    <w:rsid w:val="00B53B05"/>
    <w:rsid w:val="00B55FFA"/>
    <w:rsid w:val="00B56923"/>
    <w:rsid w:val="00B62A9B"/>
    <w:rsid w:val="00B66F57"/>
    <w:rsid w:val="00B7783C"/>
    <w:rsid w:val="00B77F29"/>
    <w:rsid w:val="00B969FB"/>
    <w:rsid w:val="00B96F65"/>
    <w:rsid w:val="00BA1083"/>
    <w:rsid w:val="00BA3442"/>
    <w:rsid w:val="00BB5C4F"/>
    <w:rsid w:val="00BC1893"/>
    <w:rsid w:val="00BC2120"/>
    <w:rsid w:val="00BC5100"/>
    <w:rsid w:val="00BD0987"/>
    <w:rsid w:val="00BD379C"/>
    <w:rsid w:val="00BF2753"/>
    <w:rsid w:val="00BF28CF"/>
    <w:rsid w:val="00C059E5"/>
    <w:rsid w:val="00C05FCE"/>
    <w:rsid w:val="00C0717B"/>
    <w:rsid w:val="00C12849"/>
    <w:rsid w:val="00C128F0"/>
    <w:rsid w:val="00C2047E"/>
    <w:rsid w:val="00C25FF2"/>
    <w:rsid w:val="00C32906"/>
    <w:rsid w:val="00C32CC1"/>
    <w:rsid w:val="00C33E18"/>
    <w:rsid w:val="00C3462F"/>
    <w:rsid w:val="00C373C9"/>
    <w:rsid w:val="00C40667"/>
    <w:rsid w:val="00C504C9"/>
    <w:rsid w:val="00C56EBA"/>
    <w:rsid w:val="00C6143D"/>
    <w:rsid w:val="00C74C41"/>
    <w:rsid w:val="00C758A3"/>
    <w:rsid w:val="00C75E98"/>
    <w:rsid w:val="00C83905"/>
    <w:rsid w:val="00C867AE"/>
    <w:rsid w:val="00CC7DC8"/>
    <w:rsid w:val="00CD2E52"/>
    <w:rsid w:val="00CD32CC"/>
    <w:rsid w:val="00CD40D3"/>
    <w:rsid w:val="00CD7DA4"/>
    <w:rsid w:val="00CF2A63"/>
    <w:rsid w:val="00D0591E"/>
    <w:rsid w:val="00D05C57"/>
    <w:rsid w:val="00D17A99"/>
    <w:rsid w:val="00D2042F"/>
    <w:rsid w:val="00D22061"/>
    <w:rsid w:val="00D24AD4"/>
    <w:rsid w:val="00D33844"/>
    <w:rsid w:val="00D36937"/>
    <w:rsid w:val="00D451BC"/>
    <w:rsid w:val="00D4684E"/>
    <w:rsid w:val="00D554AE"/>
    <w:rsid w:val="00D56CBA"/>
    <w:rsid w:val="00D606DA"/>
    <w:rsid w:val="00D65769"/>
    <w:rsid w:val="00D6580B"/>
    <w:rsid w:val="00D702D9"/>
    <w:rsid w:val="00D70E7D"/>
    <w:rsid w:val="00D73DCF"/>
    <w:rsid w:val="00D76383"/>
    <w:rsid w:val="00D80AE0"/>
    <w:rsid w:val="00D82A36"/>
    <w:rsid w:val="00D82FD2"/>
    <w:rsid w:val="00D8411A"/>
    <w:rsid w:val="00D85265"/>
    <w:rsid w:val="00D90B74"/>
    <w:rsid w:val="00D90FF4"/>
    <w:rsid w:val="00D916C6"/>
    <w:rsid w:val="00D9340B"/>
    <w:rsid w:val="00D9392B"/>
    <w:rsid w:val="00D959FE"/>
    <w:rsid w:val="00DA584C"/>
    <w:rsid w:val="00DB1886"/>
    <w:rsid w:val="00DB22A1"/>
    <w:rsid w:val="00DB6246"/>
    <w:rsid w:val="00DC556E"/>
    <w:rsid w:val="00DC5A67"/>
    <w:rsid w:val="00DD2432"/>
    <w:rsid w:val="00DD2D59"/>
    <w:rsid w:val="00DD3A72"/>
    <w:rsid w:val="00DE16D9"/>
    <w:rsid w:val="00DE624A"/>
    <w:rsid w:val="00DE6B24"/>
    <w:rsid w:val="00DE7D85"/>
    <w:rsid w:val="00E002C8"/>
    <w:rsid w:val="00E01C78"/>
    <w:rsid w:val="00E05FC2"/>
    <w:rsid w:val="00E10BCB"/>
    <w:rsid w:val="00E158B3"/>
    <w:rsid w:val="00E15FA2"/>
    <w:rsid w:val="00E217AD"/>
    <w:rsid w:val="00E25672"/>
    <w:rsid w:val="00E333B9"/>
    <w:rsid w:val="00E5334F"/>
    <w:rsid w:val="00E60933"/>
    <w:rsid w:val="00E60B5D"/>
    <w:rsid w:val="00E61741"/>
    <w:rsid w:val="00E61761"/>
    <w:rsid w:val="00E663BB"/>
    <w:rsid w:val="00E711F1"/>
    <w:rsid w:val="00E757D1"/>
    <w:rsid w:val="00E86500"/>
    <w:rsid w:val="00E913B5"/>
    <w:rsid w:val="00E955B6"/>
    <w:rsid w:val="00EA21A3"/>
    <w:rsid w:val="00EA2C9A"/>
    <w:rsid w:val="00EB23D4"/>
    <w:rsid w:val="00EB32E4"/>
    <w:rsid w:val="00EC1CB2"/>
    <w:rsid w:val="00EC413A"/>
    <w:rsid w:val="00ED02AC"/>
    <w:rsid w:val="00ED706B"/>
    <w:rsid w:val="00EE21E3"/>
    <w:rsid w:val="00EE7520"/>
    <w:rsid w:val="00EF53C0"/>
    <w:rsid w:val="00F008A0"/>
    <w:rsid w:val="00F04DDD"/>
    <w:rsid w:val="00F06874"/>
    <w:rsid w:val="00F07BC7"/>
    <w:rsid w:val="00F1084A"/>
    <w:rsid w:val="00F22984"/>
    <w:rsid w:val="00F23674"/>
    <w:rsid w:val="00F25C23"/>
    <w:rsid w:val="00F44781"/>
    <w:rsid w:val="00F4729F"/>
    <w:rsid w:val="00F527DB"/>
    <w:rsid w:val="00F75BC3"/>
    <w:rsid w:val="00F77F8D"/>
    <w:rsid w:val="00F8273C"/>
    <w:rsid w:val="00F83525"/>
    <w:rsid w:val="00F83A5C"/>
    <w:rsid w:val="00F85657"/>
    <w:rsid w:val="00F866C6"/>
    <w:rsid w:val="00F902CA"/>
    <w:rsid w:val="00F92EED"/>
    <w:rsid w:val="00F95BB1"/>
    <w:rsid w:val="00F95D8D"/>
    <w:rsid w:val="00FA05CE"/>
    <w:rsid w:val="00FB756D"/>
    <w:rsid w:val="00FC25B8"/>
    <w:rsid w:val="00FC6DC6"/>
    <w:rsid w:val="00FD11F2"/>
    <w:rsid w:val="00FE2911"/>
    <w:rsid w:val="00FE6333"/>
    <w:rsid w:val="01036FCA"/>
    <w:rsid w:val="013C6C62"/>
    <w:rsid w:val="016519AD"/>
    <w:rsid w:val="0173E3BE"/>
    <w:rsid w:val="01744E68"/>
    <w:rsid w:val="01901387"/>
    <w:rsid w:val="01C8A1A4"/>
    <w:rsid w:val="02EB332C"/>
    <w:rsid w:val="0336BFBC"/>
    <w:rsid w:val="03612C34"/>
    <w:rsid w:val="038D2401"/>
    <w:rsid w:val="03B4E0DD"/>
    <w:rsid w:val="03F4357B"/>
    <w:rsid w:val="03F8D0B8"/>
    <w:rsid w:val="03FA70C7"/>
    <w:rsid w:val="041D9A93"/>
    <w:rsid w:val="0424DE2B"/>
    <w:rsid w:val="0440A667"/>
    <w:rsid w:val="04897379"/>
    <w:rsid w:val="049A9800"/>
    <w:rsid w:val="04B32E29"/>
    <w:rsid w:val="04C296FE"/>
    <w:rsid w:val="05004266"/>
    <w:rsid w:val="0528F462"/>
    <w:rsid w:val="058443EB"/>
    <w:rsid w:val="05964128"/>
    <w:rsid w:val="05B96AF4"/>
    <w:rsid w:val="05BD6A18"/>
    <w:rsid w:val="05D4779B"/>
    <w:rsid w:val="06118FE5"/>
    <w:rsid w:val="06343EDF"/>
    <w:rsid w:val="0694385B"/>
    <w:rsid w:val="06B17B83"/>
    <w:rsid w:val="06C4C4C3"/>
    <w:rsid w:val="073D0EC5"/>
    <w:rsid w:val="07553B55"/>
    <w:rsid w:val="07F12DAB"/>
    <w:rsid w:val="081A30B9"/>
    <w:rsid w:val="082C36FC"/>
    <w:rsid w:val="0832BD74"/>
    <w:rsid w:val="08747802"/>
    <w:rsid w:val="08F546EE"/>
    <w:rsid w:val="090DCA80"/>
    <w:rsid w:val="096ED379"/>
    <w:rsid w:val="0975260A"/>
    <w:rsid w:val="099D6668"/>
    <w:rsid w:val="09AFBC63"/>
    <w:rsid w:val="0A04530B"/>
    <w:rsid w:val="0A2EE5F7"/>
    <w:rsid w:val="0A3E3235"/>
    <w:rsid w:val="0A4BA6DF"/>
    <w:rsid w:val="0AD0E96C"/>
    <w:rsid w:val="0AF7CE0E"/>
    <w:rsid w:val="0B0CB92F"/>
    <w:rsid w:val="0B3DCBA0"/>
    <w:rsid w:val="0B9835E6"/>
    <w:rsid w:val="0BF6CC8B"/>
    <w:rsid w:val="0C246ADA"/>
    <w:rsid w:val="0C8B2F8B"/>
    <w:rsid w:val="0CA378A5"/>
    <w:rsid w:val="0D03AFC1"/>
    <w:rsid w:val="0D20BD07"/>
    <w:rsid w:val="0D4DAAEF"/>
    <w:rsid w:val="0D882AB0"/>
    <w:rsid w:val="0DC45C1D"/>
    <w:rsid w:val="0DD33292"/>
    <w:rsid w:val="0E1CB731"/>
    <w:rsid w:val="0E2F6ED0"/>
    <w:rsid w:val="0E3DBE1A"/>
    <w:rsid w:val="0ECEEF2B"/>
    <w:rsid w:val="0EDAE753"/>
    <w:rsid w:val="0F2F08AF"/>
    <w:rsid w:val="0F355A74"/>
    <w:rsid w:val="0F3D236E"/>
    <w:rsid w:val="0F9745B0"/>
    <w:rsid w:val="0FDDE064"/>
    <w:rsid w:val="0FE6F5C4"/>
    <w:rsid w:val="0FEC9E70"/>
    <w:rsid w:val="100CD96F"/>
    <w:rsid w:val="10D8F3CF"/>
    <w:rsid w:val="11D09FC8"/>
    <w:rsid w:val="1201104C"/>
    <w:rsid w:val="1205A095"/>
    <w:rsid w:val="12137379"/>
    <w:rsid w:val="1290D088"/>
    <w:rsid w:val="130749AB"/>
    <w:rsid w:val="131CCD52"/>
    <w:rsid w:val="132224F2"/>
    <w:rsid w:val="1339424C"/>
    <w:rsid w:val="13AB3551"/>
    <w:rsid w:val="13E56EF7"/>
    <w:rsid w:val="14402E8E"/>
    <w:rsid w:val="146AB6D3"/>
    <w:rsid w:val="14E5A6C8"/>
    <w:rsid w:val="14EBA5DC"/>
    <w:rsid w:val="15052B59"/>
    <w:rsid w:val="15CC7DBB"/>
    <w:rsid w:val="16110FBB"/>
    <w:rsid w:val="162B6DCE"/>
    <w:rsid w:val="162D3755"/>
    <w:rsid w:val="16E2D613"/>
    <w:rsid w:val="16E6659D"/>
    <w:rsid w:val="17286EB0"/>
    <w:rsid w:val="17418CD3"/>
    <w:rsid w:val="1794D83C"/>
    <w:rsid w:val="17A7E6BF"/>
    <w:rsid w:val="17C5BEF5"/>
    <w:rsid w:val="17FEC2F7"/>
    <w:rsid w:val="1845F9B5"/>
    <w:rsid w:val="18C74558"/>
    <w:rsid w:val="191DD2BF"/>
    <w:rsid w:val="1959410A"/>
    <w:rsid w:val="19998F53"/>
    <w:rsid w:val="19E1CA16"/>
    <w:rsid w:val="1A0C0DD9"/>
    <w:rsid w:val="1A2FD96F"/>
    <w:rsid w:val="1AA57B65"/>
    <w:rsid w:val="1ABF976D"/>
    <w:rsid w:val="1ACA44D9"/>
    <w:rsid w:val="1AF1ED9A"/>
    <w:rsid w:val="1B06EB8C"/>
    <w:rsid w:val="1B3A6341"/>
    <w:rsid w:val="1B64DACD"/>
    <w:rsid w:val="1BA968BB"/>
    <w:rsid w:val="1BFE78BB"/>
    <w:rsid w:val="1C21055D"/>
    <w:rsid w:val="1C35EC1E"/>
    <w:rsid w:val="1C35F4D8"/>
    <w:rsid w:val="1C60424A"/>
    <w:rsid w:val="1C9B7B04"/>
    <w:rsid w:val="1CD2F98E"/>
    <w:rsid w:val="1D0792DC"/>
    <w:rsid w:val="1D322A2F"/>
    <w:rsid w:val="1D327CAC"/>
    <w:rsid w:val="1D33EB66"/>
    <w:rsid w:val="1D948653"/>
    <w:rsid w:val="1DBD2129"/>
    <w:rsid w:val="1DE2EA4E"/>
    <w:rsid w:val="1E13F3E8"/>
    <w:rsid w:val="1E9E1B30"/>
    <w:rsid w:val="1EEFD59E"/>
    <w:rsid w:val="1F063A79"/>
    <w:rsid w:val="1F085BA4"/>
    <w:rsid w:val="1F79E033"/>
    <w:rsid w:val="1F97E30C"/>
    <w:rsid w:val="1FB6EA98"/>
    <w:rsid w:val="20491B59"/>
    <w:rsid w:val="205E58D4"/>
    <w:rsid w:val="2098D355"/>
    <w:rsid w:val="209B27BE"/>
    <w:rsid w:val="20DC29BD"/>
    <w:rsid w:val="211DB254"/>
    <w:rsid w:val="212C9A50"/>
    <w:rsid w:val="222588BA"/>
    <w:rsid w:val="222B1849"/>
    <w:rsid w:val="224E9198"/>
    <w:rsid w:val="225DEFC7"/>
    <w:rsid w:val="229EE7E6"/>
    <w:rsid w:val="22A250DB"/>
    <w:rsid w:val="22ACC7B0"/>
    <w:rsid w:val="22B180F5"/>
    <w:rsid w:val="22C7DF44"/>
    <w:rsid w:val="22CDB82E"/>
    <w:rsid w:val="23D58F7D"/>
    <w:rsid w:val="23F061F5"/>
    <w:rsid w:val="23FD6DEC"/>
    <w:rsid w:val="2427EFE2"/>
    <w:rsid w:val="243BA740"/>
    <w:rsid w:val="244B8885"/>
    <w:rsid w:val="244D5156"/>
    <w:rsid w:val="24522BD2"/>
    <w:rsid w:val="24608566"/>
    <w:rsid w:val="24666E20"/>
    <w:rsid w:val="2485126C"/>
    <w:rsid w:val="24ABB306"/>
    <w:rsid w:val="24B6CE15"/>
    <w:rsid w:val="24DD8676"/>
    <w:rsid w:val="25772D46"/>
    <w:rsid w:val="257D30BE"/>
    <w:rsid w:val="258F6EB4"/>
    <w:rsid w:val="25A3874D"/>
    <w:rsid w:val="2601657F"/>
    <w:rsid w:val="264EB24C"/>
    <w:rsid w:val="265FB091"/>
    <w:rsid w:val="266BCFCC"/>
    <w:rsid w:val="267D8C00"/>
    <w:rsid w:val="26C541B5"/>
    <w:rsid w:val="2722E95E"/>
    <w:rsid w:val="27350EAE"/>
    <w:rsid w:val="273EBB69"/>
    <w:rsid w:val="27C068E5"/>
    <w:rsid w:val="27CD4D9E"/>
    <w:rsid w:val="282F0585"/>
    <w:rsid w:val="285C18B9"/>
    <w:rsid w:val="286858A1"/>
    <w:rsid w:val="286EBE9A"/>
    <w:rsid w:val="288BDEF3"/>
    <w:rsid w:val="28B01723"/>
    <w:rsid w:val="28D85F6C"/>
    <w:rsid w:val="28FAE7CA"/>
    <w:rsid w:val="291ACE2C"/>
    <w:rsid w:val="29AD0137"/>
    <w:rsid w:val="29E73760"/>
    <w:rsid w:val="2A1D515F"/>
    <w:rsid w:val="2A3FB59B"/>
    <w:rsid w:val="2A95EF47"/>
    <w:rsid w:val="2AA9493C"/>
    <w:rsid w:val="2AAA8ACE"/>
    <w:rsid w:val="2AFC0323"/>
    <w:rsid w:val="2B0A6BE7"/>
    <w:rsid w:val="2B245D92"/>
    <w:rsid w:val="2B2A89A9"/>
    <w:rsid w:val="2B31BA07"/>
    <w:rsid w:val="2BF46FDB"/>
    <w:rsid w:val="2BF88A05"/>
    <w:rsid w:val="2BFEB038"/>
    <w:rsid w:val="2C07670C"/>
    <w:rsid w:val="2C31ACEF"/>
    <w:rsid w:val="2CB548B0"/>
    <w:rsid w:val="2D31C089"/>
    <w:rsid w:val="2D54F221"/>
    <w:rsid w:val="2DD4EBC5"/>
    <w:rsid w:val="2E28EB63"/>
    <w:rsid w:val="2EABB6D8"/>
    <w:rsid w:val="2F1D708D"/>
    <w:rsid w:val="2F212522"/>
    <w:rsid w:val="2F4727E4"/>
    <w:rsid w:val="2F934F45"/>
    <w:rsid w:val="2FAF0B2B"/>
    <w:rsid w:val="2FE20DB6"/>
    <w:rsid w:val="2FEDC154"/>
    <w:rsid w:val="3039F5E1"/>
    <w:rsid w:val="304B3FF1"/>
    <w:rsid w:val="308C92E3"/>
    <w:rsid w:val="30AAC40D"/>
    <w:rsid w:val="318991B5"/>
    <w:rsid w:val="31939F16"/>
    <w:rsid w:val="31C62479"/>
    <w:rsid w:val="32043EDB"/>
    <w:rsid w:val="324984E2"/>
    <w:rsid w:val="325B063F"/>
    <w:rsid w:val="326E39AC"/>
    <w:rsid w:val="326E7E9C"/>
    <w:rsid w:val="329762D1"/>
    <w:rsid w:val="32BDF413"/>
    <w:rsid w:val="33050C43"/>
    <w:rsid w:val="333D0662"/>
    <w:rsid w:val="33FFC3FD"/>
    <w:rsid w:val="34150318"/>
    <w:rsid w:val="349B42D4"/>
    <w:rsid w:val="34A0DCA4"/>
    <w:rsid w:val="34BD1D2E"/>
    <w:rsid w:val="350D6704"/>
    <w:rsid w:val="351F6441"/>
    <w:rsid w:val="35D4FEB2"/>
    <w:rsid w:val="35FC7B73"/>
    <w:rsid w:val="366273B6"/>
    <w:rsid w:val="36649F80"/>
    <w:rsid w:val="369D2936"/>
    <w:rsid w:val="36BB34A2"/>
    <w:rsid w:val="372BF2A2"/>
    <w:rsid w:val="3767EDBE"/>
    <w:rsid w:val="37EF1A3A"/>
    <w:rsid w:val="37F8D339"/>
    <w:rsid w:val="37FA95F4"/>
    <w:rsid w:val="3828660A"/>
    <w:rsid w:val="383DDCA6"/>
    <w:rsid w:val="38CCDF58"/>
    <w:rsid w:val="38E09B18"/>
    <w:rsid w:val="391F2B3A"/>
    <w:rsid w:val="3974D2BF"/>
    <w:rsid w:val="39C7554E"/>
    <w:rsid w:val="39F5772A"/>
    <w:rsid w:val="3A223A52"/>
    <w:rsid w:val="3A665A61"/>
    <w:rsid w:val="3A75CB60"/>
    <w:rsid w:val="3A92411D"/>
    <w:rsid w:val="3B3EFE33"/>
    <w:rsid w:val="3B5235EA"/>
    <w:rsid w:val="3B6325AF"/>
    <w:rsid w:val="3B9F7B01"/>
    <w:rsid w:val="3BE0FF70"/>
    <w:rsid w:val="3C00B7F4"/>
    <w:rsid w:val="3C04801A"/>
    <w:rsid w:val="3C36C80F"/>
    <w:rsid w:val="3C4F5598"/>
    <w:rsid w:val="3C6F8C91"/>
    <w:rsid w:val="3C770914"/>
    <w:rsid w:val="3CA1C6F9"/>
    <w:rsid w:val="3D1C8FFE"/>
    <w:rsid w:val="3E37D868"/>
    <w:rsid w:val="3E39E210"/>
    <w:rsid w:val="3E6814BD"/>
    <w:rsid w:val="3E77D1BA"/>
    <w:rsid w:val="3EDA89F8"/>
    <w:rsid w:val="3EF8260C"/>
    <w:rsid w:val="3F547A1D"/>
    <w:rsid w:val="4005A57D"/>
    <w:rsid w:val="4041B2AE"/>
    <w:rsid w:val="40548E28"/>
    <w:rsid w:val="40616945"/>
    <w:rsid w:val="40CF64B8"/>
    <w:rsid w:val="413878F0"/>
    <w:rsid w:val="41471BA0"/>
    <w:rsid w:val="418BD17E"/>
    <w:rsid w:val="419144FF"/>
    <w:rsid w:val="41BCE0D6"/>
    <w:rsid w:val="41E32829"/>
    <w:rsid w:val="41FCEA2F"/>
    <w:rsid w:val="420663E2"/>
    <w:rsid w:val="4272DAAF"/>
    <w:rsid w:val="42993F31"/>
    <w:rsid w:val="42A6C654"/>
    <w:rsid w:val="42B1DA31"/>
    <w:rsid w:val="434C754D"/>
    <w:rsid w:val="43808F4D"/>
    <w:rsid w:val="439D3AE6"/>
    <w:rsid w:val="43BE302E"/>
    <w:rsid w:val="44106C1F"/>
    <w:rsid w:val="442572DE"/>
    <w:rsid w:val="446357E3"/>
    <w:rsid w:val="447EBC62"/>
    <w:rsid w:val="44DD34C2"/>
    <w:rsid w:val="44FD90F2"/>
    <w:rsid w:val="451C5FAE"/>
    <w:rsid w:val="452D8FED"/>
    <w:rsid w:val="454E3F33"/>
    <w:rsid w:val="455A008F"/>
    <w:rsid w:val="458E662D"/>
    <w:rsid w:val="45AAC361"/>
    <w:rsid w:val="45AB899E"/>
    <w:rsid w:val="4602CCBC"/>
    <w:rsid w:val="463C4493"/>
    <w:rsid w:val="467C0CE7"/>
    <w:rsid w:val="46828CF2"/>
    <w:rsid w:val="46C6A1BC"/>
    <w:rsid w:val="46DD8E4E"/>
    <w:rsid w:val="46F5D0F0"/>
    <w:rsid w:val="4747E54C"/>
    <w:rsid w:val="4816E489"/>
    <w:rsid w:val="48EE3017"/>
    <w:rsid w:val="495DA48A"/>
    <w:rsid w:val="496F3ACB"/>
    <w:rsid w:val="4975CE9D"/>
    <w:rsid w:val="49FE1AE9"/>
    <w:rsid w:val="4A25E8E0"/>
    <w:rsid w:val="4AD16DF4"/>
    <w:rsid w:val="4B4E854B"/>
    <w:rsid w:val="4B669D5A"/>
    <w:rsid w:val="4B6E7DC1"/>
    <w:rsid w:val="4BCB628A"/>
    <w:rsid w:val="4BCBE134"/>
    <w:rsid w:val="4C2E8980"/>
    <w:rsid w:val="4C68AAED"/>
    <w:rsid w:val="4C73D2EB"/>
    <w:rsid w:val="4CA6DB8D"/>
    <w:rsid w:val="4CA8F266"/>
    <w:rsid w:val="4CE2A34B"/>
    <w:rsid w:val="4D26A845"/>
    <w:rsid w:val="4D972CD8"/>
    <w:rsid w:val="4DBF2B19"/>
    <w:rsid w:val="4DC6DD4C"/>
    <w:rsid w:val="4DE347DC"/>
    <w:rsid w:val="4E46BB00"/>
    <w:rsid w:val="4E8B9AF1"/>
    <w:rsid w:val="4EE66D7F"/>
    <w:rsid w:val="4F03034C"/>
    <w:rsid w:val="4F07DDC8"/>
    <w:rsid w:val="4F0B7613"/>
    <w:rsid w:val="4F51FBBA"/>
    <w:rsid w:val="4F62ADAD"/>
    <w:rsid w:val="4F98D8E8"/>
    <w:rsid w:val="4FDE7C4F"/>
    <w:rsid w:val="4FF67905"/>
    <w:rsid w:val="5057F735"/>
    <w:rsid w:val="50A3AE29"/>
    <w:rsid w:val="50B12A5A"/>
    <w:rsid w:val="5184B4CD"/>
    <w:rsid w:val="51CF8C7D"/>
    <w:rsid w:val="52579518"/>
    <w:rsid w:val="525EE95B"/>
    <w:rsid w:val="528617EE"/>
    <w:rsid w:val="5295E9B3"/>
    <w:rsid w:val="52C3800F"/>
    <w:rsid w:val="52EBA19D"/>
    <w:rsid w:val="52F71249"/>
    <w:rsid w:val="53557FAB"/>
    <w:rsid w:val="53B6CBE0"/>
    <w:rsid w:val="53F33028"/>
    <w:rsid w:val="5412D6E8"/>
    <w:rsid w:val="541EF733"/>
    <w:rsid w:val="546529D7"/>
    <w:rsid w:val="54947779"/>
    <w:rsid w:val="55529C41"/>
    <w:rsid w:val="5588A31F"/>
    <w:rsid w:val="55EC4CE4"/>
    <w:rsid w:val="563B56DB"/>
    <w:rsid w:val="569137F2"/>
    <w:rsid w:val="571FDDD0"/>
    <w:rsid w:val="573D2CC1"/>
    <w:rsid w:val="57438F2F"/>
    <w:rsid w:val="57CF182B"/>
    <w:rsid w:val="581C390E"/>
    <w:rsid w:val="584A33AA"/>
    <w:rsid w:val="5872104E"/>
    <w:rsid w:val="587ECF6B"/>
    <w:rsid w:val="588D7DDE"/>
    <w:rsid w:val="58C57FBF"/>
    <w:rsid w:val="58DF5F90"/>
    <w:rsid w:val="59CF9E35"/>
    <w:rsid w:val="59DCAA2C"/>
    <w:rsid w:val="5A3CB811"/>
    <w:rsid w:val="5AA16445"/>
    <w:rsid w:val="5ABF3F02"/>
    <w:rsid w:val="5AD3CC7C"/>
    <w:rsid w:val="5AF1BF70"/>
    <w:rsid w:val="5B4B80B8"/>
    <w:rsid w:val="5B6B6E96"/>
    <w:rsid w:val="5B787A8D"/>
    <w:rsid w:val="5BF29A65"/>
    <w:rsid w:val="5C255FA7"/>
    <w:rsid w:val="5C3D34A6"/>
    <w:rsid w:val="5C62AD0E"/>
    <w:rsid w:val="5CBD9B75"/>
    <w:rsid w:val="5CC4ECDD"/>
    <w:rsid w:val="5CEDAECA"/>
    <w:rsid w:val="5D1A5D49"/>
    <w:rsid w:val="5DAC89DE"/>
    <w:rsid w:val="5DECB804"/>
    <w:rsid w:val="5E1D0929"/>
    <w:rsid w:val="5E517119"/>
    <w:rsid w:val="5E62ADAA"/>
    <w:rsid w:val="5E6F0883"/>
    <w:rsid w:val="5EC000F3"/>
    <w:rsid w:val="5F4EA114"/>
    <w:rsid w:val="5F710419"/>
    <w:rsid w:val="5F7F1F1C"/>
    <w:rsid w:val="5F80BEFD"/>
    <w:rsid w:val="5FA0A66E"/>
    <w:rsid w:val="5FB40054"/>
    <w:rsid w:val="5FF613F9"/>
    <w:rsid w:val="5FFC8D9F"/>
    <w:rsid w:val="6017674A"/>
    <w:rsid w:val="60272333"/>
    <w:rsid w:val="6031BA17"/>
    <w:rsid w:val="6083B655"/>
    <w:rsid w:val="60CF7515"/>
    <w:rsid w:val="611A78D8"/>
    <w:rsid w:val="611C8F5E"/>
    <w:rsid w:val="618262A6"/>
    <w:rsid w:val="61A2C61D"/>
    <w:rsid w:val="61AB3CDD"/>
    <w:rsid w:val="61EBD62E"/>
    <w:rsid w:val="61F7A1B5"/>
    <w:rsid w:val="6236C7E3"/>
    <w:rsid w:val="624BA67A"/>
    <w:rsid w:val="62AE852F"/>
    <w:rsid w:val="62BAFA05"/>
    <w:rsid w:val="63075375"/>
    <w:rsid w:val="6320A655"/>
    <w:rsid w:val="636B5206"/>
    <w:rsid w:val="64221237"/>
    <w:rsid w:val="6486A829"/>
    <w:rsid w:val="649B706F"/>
    <w:rsid w:val="652D9B02"/>
    <w:rsid w:val="65CDE74F"/>
    <w:rsid w:val="65E3080E"/>
    <w:rsid w:val="6618D0E5"/>
    <w:rsid w:val="661A3202"/>
    <w:rsid w:val="66772EE5"/>
    <w:rsid w:val="6679617F"/>
    <w:rsid w:val="66B24BC7"/>
    <w:rsid w:val="66B3FCE5"/>
    <w:rsid w:val="6708EA4B"/>
    <w:rsid w:val="672E93FD"/>
    <w:rsid w:val="67620CAD"/>
    <w:rsid w:val="67836B82"/>
    <w:rsid w:val="678BD0E2"/>
    <w:rsid w:val="68205C83"/>
    <w:rsid w:val="68FD70E0"/>
    <w:rsid w:val="696B8956"/>
    <w:rsid w:val="69AACE6D"/>
    <w:rsid w:val="69B7403C"/>
    <w:rsid w:val="69B75FAB"/>
    <w:rsid w:val="69FA4E53"/>
    <w:rsid w:val="6A0D2543"/>
    <w:rsid w:val="6A1A1E0C"/>
    <w:rsid w:val="6A223B04"/>
    <w:rsid w:val="6A60C753"/>
    <w:rsid w:val="6A994141"/>
    <w:rsid w:val="6A99550C"/>
    <w:rsid w:val="6AB99714"/>
    <w:rsid w:val="6AE86D2E"/>
    <w:rsid w:val="6B53300C"/>
    <w:rsid w:val="6BFC97B4"/>
    <w:rsid w:val="6C4AD4EB"/>
    <w:rsid w:val="6CB2EB9C"/>
    <w:rsid w:val="6CE3622C"/>
    <w:rsid w:val="6D16CEB5"/>
    <w:rsid w:val="6D325C3E"/>
    <w:rsid w:val="6D376096"/>
    <w:rsid w:val="6D4F8AA9"/>
    <w:rsid w:val="6D629719"/>
    <w:rsid w:val="6DEC503B"/>
    <w:rsid w:val="6DF137D6"/>
    <w:rsid w:val="6E2D80FE"/>
    <w:rsid w:val="6E78B9CD"/>
    <w:rsid w:val="6E8AD0CE"/>
    <w:rsid w:val="6E8CDB57"/>
    <w:rsid w:val="6EB1CDD6"/>
    <w:rsid w:val="6ED9B036"/>
    <w:rsid w:val="6F5E30B4"/>
    <w:rsid w:val="6F9D975F"/>
    <w:rsid w:val="7046664F"/>
    <w:rsid w:val="70E9A12A"/>
    <w:rsid w:val="7133C166"/>
    <w:rsid w:val="71C27190"/>
    <w:rsid w:val="726F3FEA"/>
    <w:rsid w:val="72891C60"/>
    <w:rsid w:val="72991423"/>
    <w:rsid w:val="73770036"/>
    <w:rsid w:val="73A69318"/>
    <w:rsid w:val="73D86462"/>
    <w:rsid w:val="7421C847"/>
    <w:rsid w:val="7439DCB2"/>
    <w:rsid w:val="753DB624"/>
    <w:rsid w:val="7544EE80"/>
    <w:rsid w:val="75451B27"/>
    <w:rsid w:val="75765F28"/>
    <w:rsid w:val="75B0A057"/>
    <w:rsid w:val="75CBF050"/>
    <w:rsid w:val="75D0D7D3"/>
    <w:rsid w:val="7625619C"/>
    <w:rsid w:val="7685EEFC"/>
    <w:rsid w:val="76A6B104"/>
    <w:rsid w:val="7777C449"/>
    <w:rsid w:val="77E8431D"/>
    <w:rsid w:val="7819B7F0"/>
    <w:rsid w:val="7844DCCE"/>
    <w:rsid w:val="788E3A95"/>
    <w:rsid w:val="79357D78"/>
    <w:rsid w:val="795950E6"/>
    <w:rsid w:val="7A643DD1"/>
    <w:rsid w:val="7A690CF9"/>
    <w:rsid w:val="7B06C62F"/>
    <w:rsid w:val="7B59601F"/>
    <w:rsid w:val="7C3A66C3"/>
    <w:rsid w:val="7C5A5068"/>
    <w:rsid w:val="7D36D808"/>
    <w:rsid w:val="7DA35A8A"/>
    <w:rsid w:val="7DC7BDD9"/>
    <w:rsid w:val="7E0B5E9A"/>
    <w:rsid w:val="7E611C0C"/>
    <w:rsid w:val="7E9FF86A"/>
    <w:rsid w:val="7ED2DB3A"/>
    <w:rsid w:val="7F0201F7"/>
    <w:rsid w:val="7F56D3B3"/>
    <w:rsid w:val="7F7D0532"/>
    <w:rsid w:val="7FB0CB6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D8A66"/>
  <w15:docId w15:val="{A8866CD5-81EF-42D2-B987-3FF0E2D54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sl-SI" w:eastAsia="sl-S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CD32CC"/>
    <w:pPr>
      <w:spacing w:after="120"/>
      <w:jc w:val="both"/>
    </w:pPr>
    <w:rPr>
      <w:rFonts w:ascii="Times New Roman" w:hAnsi="Times New Roman"/>
      <w:sz w:val="24"/>
      <w:szCs w:val="22"/>
      <w:lang w:eastAsia="en-US"/>
    </w:rPr>
  </w:style>
  <w:style w:type="paragraph" w:styleId="Naslov1">
    <w:name w:val="heading 1"/>
    <w:basedOn w:val="Navaden"/>
    <w:next w:val="Navaden"/>
    <w:link w:val="Naslov1Znak"/>
    <w:uiPriority w:val="9"/>
    <w:qFormat/>
    <w:rsid w:val="00E61761"/>
    <w:pPr>
      <w:numPr>
        <w:numId w:val="23"/>
      </w:numPr>
      <w:spacing w:before="480" w:after="0"/>
      <w:contextualSpacing/>
      <w:outlineLvl w:val="0"/>
    </w:pPr>
    <w:rPr>
      <w:b/>
      <w:bCs/>
      <w:sz w:val="36"/>
      <w:szCs w:val="28"/>
    </w:rPr>
  </w:style>
  <w:style w:type="paragraph" w:styleId="Naslov2">
    <w:name w:val="heading 2"/>
    <w:basedOn w:val="Navaden"/>
    <w:next w:val="Navaden"/>
    <w:link w:val="Naslov2Znak"/>
    <w:uiPriority w:val="9"/>
    <w:unhideWhenUsed/>
    <w:qFormat/>
    <w:rsid w:val="002764D5"/>
    <w:pPr>
      <w:numPr>
        <w:ilvl w:val="1"/>
        <w:numId w:val="23"/>
      </w:numPr>
      <w:spacing w:before="200" w:after="0"/>
      <w:outlineLvl w:val="1"/>
    </w:pPr>
    <w:rPr>
      <w:b/>
      <w:bCs/>
      <w:sz w:val="26"/>
      <w:szCs w:val="26"/>
    </w:rPr>
  </w:style>
  <w:style w:type="paragraph" w:styleId="Naslov3">
    <w:name w:val="heading 3"/>
    <w:basedOn w:val="Navaden"/>
    <w:next w:val="Navaden"/>
    <w:link w:val="Naslov3Znak"/>
    <w:uiPriority w:val="9"/>
    <w:unhideWhenUsed/>
    <w:qFormat/>
    <w:rsid w:val="00400569"/>
    <w:pPr>
      <w:numPr>
        <w:ilvl w:val="2"/>
        <w:numId w:val="23"/>
      </w:numPr>
      <w:spacing w:before="200" w:after="0" w:line="271" w:lineRule="auto"/>
      <w:outlineLvl w:val="2"/>
    </w:pPr>
    <w:rPr>
      <w:b/>
      <w:bCs/>
    </w:rPr>
  </w:style>
  <w:style w:type="paragraph" w:styleId="Naslov4">
    <w:name w:val="heading 4"/>
    <w:basedOn w:val="Navaden"/>
    <w:next w:val="Navaden"/>
    <w:link w:val="Naslov4Znak"/>
    <w:uiPriority w:val="9"/>
    <w:unhideWhenUsed/>
    <w:qFormat/>
    <w:rsid w:val="00400569"/>
    <w:pPr>
      <w:numPr>
        <w:ilvl w:val="3"/>
        <w:numId w:val="23"/>
      </w:numPr>
      <w:spacing w:before="200" w:after="0"/>
      <w:outlineLvl w:val="3"/>
    </w:pPr>
    <w:rPr>
      <w:b/>
      <w:bCs/>
      <w:i/>
      <w:iCs/>
    </w:rPr>
  </w:style>
  <w:style w:type="paragraph" w:styleId="Naslov5">
    <w:name w:val="heading 5"/>
    <w:basedOn w:val="Navaden"/>
    <w:next w:val="Navaden"/>
    <w:link w:val="Naslov5Znak"/>
    <w:uiPriority w:val="9"/>
    <w:unhideWhenUsed/>
    <w:qFormat/>
    <w:rsid w:val="00400569"/>
    <w:pPr>
      <w:numPr>
        <w:ilvl w:val="4"/>
        <w:numId w:val="23"/>
      </w:numPr>
      <w:spacing w:before="200" w:after="0"/>
      <w:outlineLvl w:val="4"/>
    </w:pPr>
    <w:rPr>
      <w:b/>
      <w:bCs/>
      <w:color w:val="7F7F7F"/>
    </w:rPr>
  </w:style>
  <w:style w:type="paragraph" w:styleId="Naslov6">
    <w:name w:val="heading 6"/>
    <w:basedOn w:val="Navaden"/>
    <w:next w:val="Navaden"/>
    <w:link w:val="Naslov6Znak"/>
    <w:uiPriority w:val="9"/>
    <w:semiHidden/>
    <w:unhideWhenUsed/>
    <w:qFormat/>
    <w:rsid w:val="004D4EC4"/>
    <w:pPr>
      <w:numPr>
        <w:ilvl w:val="5"/>
        <w:numId w:val="23"/>
      </w:numPr>
      <w:spacing w:after="0" w:line="271" w:lineRule="auto"/>
      <w:outlineLvl w:val="5"/>
    </w:pPr>
    <w:rPr>
      <w:rFonts w:ascii="Cambria" w:hAnsi="Cambria"/>
      <w:b/>
      <w:bCs/>
      <w:i/>
      <w:iCs/>
      <w:color w:val="7F7F7F"/>
    </w:rPr>
  </w:style>
  <w:style w:type="paragraph" w:styleId="Naslov7">
    <w:name w:val="heading 7"/>
    <w:basedOn w:val="Navaden"/>
    <w:next w:val="Navaden"/>
    <w:link w:val="Naslov7Znak"/>
    <w:uiPriority w:val="9"/>
    <w:semiHidden/>
    <w:unhideWhenUsed/>
    <w:qFormat/>
    <w:rsid w:val="004D4EC4"/>
    <w:pPr>
      <w:numPr>
        <w:ilvl w:val="6"/>
        <w:numId w:val="23"/>
      </w:numPr>
      <w:spacing w:after="0"/>
      <w:outlineLvl w:val="6"/>
    </w:pPr>
    <w:rPr>
      <w:rFonts w:ascii="Cambria" w:hAnsi="Cambria"/>
      <w:i/>
      <w:iCs/>
    </w:rPr>
  </w:style>
  <w:style w:type="paragraph" w:styleId="Naslov8">
    <w:name w:val="heading 8"/>
    <w:basedOn w:val="Navaden"/>
    <w:next w:val="Navaden"/>
    <w:link w:val="Naslov8Znak"/>
    <w:uiPriority w:val="9"/>
    <w:semiHidden/>
    <w:unhideWhenUsed/>
    <w:qFormat/>
    <w:rsid w:val="004D4EC4"/>
    <w:pPr>
      <w:numPr>
        <w:ilvl w:val="7"/>
        <w:numId w:val="23"/>
      </w:numPr>
      <w:spacing w:after="0"/>
      <w:outlineLvl w:val="7"/>
    </w:pPr>
    <w:rPr>
      <w:rFonts w:ascii="Cambria" w:hAnsi="Cambria"/>
      <w:sz w:val="20"/>
      <w:szCs w:val="20"/>
    </w:rPr>
  </w:style>
  <w:style w:type="paragraph" w:styleId="Naslov9">
    <w:name w:val="heading 9"/>
    <w:basedOn w:val="Navaden"/>
    <w:next w:val="Navaden"/>
    <w:link w:val="Naslov9Znak"/>
    <w:uiPriority w:val="9"/>
    <w:semiHidden/>
    <w:unhideWhenUsed/>
    <w:qFormat/>
    <w:rsid w:val="004D4EC4"/>
    <w:pPr>
      <w:numPr>
        <w:ilvl w:val="8"/>
        <w:numId w:val="23"/>
      </w:numPr>
      <w:spacing w:after="0"/>
      <w:outlineLvl w:val="8"/>
    </w:pPr>
    <w:rPr>
      <w:rFonts w:ascii="Cambria" w:hAnsi="Cambria"/>
      <w:i/>
      <w:iCs/>
      <w:spacing w:val="5"/>
      <w:sz w:val="20"/>
      <w:szCs w:val="20"/>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link w:val="Naslov1"/>
    <w:uiPriority w:val="9"/>
    <w:rsid w:val="00E61761"/>
    <w:rPr>
      <w:rFonts w:ascii="Times New Roman" w:hAnsi="Times New Roman"/>
      <w:b/>
      <w:bCs/>
      <w:sz w:val="36"/>
      <w:szCs w:val="28"/>
      <w:lang w:eastAsia="en-US"/>
    </w:rPr>
  </w:style>
  <w:style w:type="character" w:customStyle="1" w:styleId="Naslov2Znak">
    <w:name w:val="Naslov 2 Znak"/>
    <w:link w:val="Naslov2"/>
    <w:uiPriority w:val="9"/>
    <w:rsid w:val="002764D5"/>
    <w:rPr>
      <w:rFonts w:ascii="Times New Roman" w:hAnsi="Times New Roman"/>
      <w:b/>
      <w:bCs/>
      <w:sz w:val="26"/>
      <w:szCs w:val="26"/>
      <w:lang w:eastAsia="en-US"/>
    </w:rPr>
  </w:style>
  <w:style w:type="character" w:customStyle="1" w:styleId="Naslov3Znak">
    <w:name w:val="Naslov 3 Znak"/>
    <w:link w:val="Naslov3"/>
    <w:uiPriority w:val="9"/>
    <w:rsid w:val="00400569"/>
    <w:rPr>
      <w:rFonts w:ascii="Calibri" w:eastAsia="Times New Roman" w:hAnsi="Calibri" w:cs="Times New Roman"/>
      <w:b/>
      <w:bCs/>
    </w:rPr>
  </w:style>
  <w:style w:type="character" w:customStyle="1" w:styleId="Naslov4Znak">
    <w:name w:val="Naslov 4 Znak"/>
    <w:link w:val="Naslov4"/>
    <w:uiPriority w:val="9"/>
    <w:rsid w:val="00400569"/>
    <w:rPr>
      <w:rFonts w:ascii="Calibri" w:eastAsia="Times New Roman" w:hAnsi="Calibri" w:cs="Times New Roman"/>
      <w:b/>
      <w:bCs/>
      <w:i/>
      <w:iCs/>
    </w:rPr>
  </w:style>
  <w:style w:type="character" w:customStyle="1" w:styleId="Naslov5Znak">
    <w:name w:val="Naslov 5 Znak"/>
    <w:link w:val="Naslov5"/>
    <w:uiPriority w:val="9"/>
    <w:rsid w:val="00400569"/>
    <w:rPr>
      <w:rFonts w:ascii="Calibri" w:eastAsia="Times New Roman" w:hAnsi="Calibri" w:cs="Times New Roman"/>
      <w:b/>
      <w:bCs/>
      <w:color w:val="7F7F7F"/>
    </w:rPr>
  </w:style>
  <w:style w:type="character" w:customStyle="1" w:styleId="Naslov6Znak">
    <w:name w:val="Naslov 6 Znak"/>
    <w:link w:val="Naslov6"/>
    <w:uiPriority w:val="9"/>
    <w:semiHidden/>
    <w:rsid w:val="004D4EC4"/>
    <w:rPr>
      <w:rFonts w:ascii="Cambria" w:eastAsia="Times New Roman" w:hAnsi="Cambria" w:cs="Times New Roman"/>
      <w:b/>
      <w:bCs/>
      <w:i/>
      <w:iCs/>
      <w:color w:val="7F7F7F"/>
    </w:rPr>
  </w:style>
  <w:style w:type="character" w:customStyle="1" w:styleId="Naslov7Znak">
    <w:name w:val="Naslov 7 Znak"/>
    <w:link w:val="Naslov7"/>
    <w:uiPriority w:val="9"/>
    <w:semiHidden/>
    <w:rsid w:val="004D4EC4"/>
    <w:rPr>
      <w:rFonts w:ascii="Cambria" w:eastAsia="Times New Roman" w:hAnsi="Cambria" w:cs="Times New Roman"/>
      <w:i/>
      <w:iCs/>
    </w:rPr>
  </w:style>
  <w:style w:type="character" w:customStyle="1" w:styleId="Naslov8Znak">
    <w:name w:val="Naslov 8 Znak"/>
    <w:link w:val="Naslov8"/>
    <w:uiPriority w:val="9"/>
    <w:semiHidden/>
    <w:rsid w:val="004D4EC4"/>
    <w:rPr>
      <w:rFonts w:ascii="Cambria" w:eastAsia="Times New Roman" w:hAnsi="Cambria" w:cs="Times New Roman"/>
      <w:sz w:val="20"/>
      <w:szCs w:val="20"/>
    </w:rPr>
  </w:style>
  <w:style w:type="character" w:customStyle="1" w:styleId="Naslov9Znak">
    <w:name w:val="Naslov 9 Znak"/>
    <w:link w:val="Naslov9"/>
    <w:uiPriority w:val="9"/>
    <w:semiHidden/>
    <w:rsid w:val="004D4EC4"/>
    <w:rPr>
      <w:rFonts w:ascii="Cambria" w:eastAsia="Times New Roman" w:hAnsi="Cambria" w:cs="Times New Roman"/>
      <w:i/>
      <w:iCs/>
      <w:spacing w:val="5"/>
      <w:sz w:val="20"/>
      <w:szCs w:val="20"/>
    </w:rPr>
  </w:style>
  <w:style w:type="paragraph" w:styleId="Naslov">
    <w:name w:val="Title"/>
    <w:basedOn w:val="Navaden"/>
    <w:next w:val="Navaden"/>
    <w:link w:val="NaslovZnak"/>
    <w:uiPriority w:val="10"/>
    <w:qFormat/>
    <w:rsid w:val="002764D5"/>
    <w:pPr>
      <w:pBdr>
        <w:bottom w:val="single" w:sz="4" w:space="1" w:color="auto"/>
      </w:pBdr>
      <w:contextualSpacing/>
    </w:pPr>
    <w:rPr>
      <w:spacing w:val="5"/>
      <w:sz w:val="72"/>
      <w:szCs w:val="52"/>
    </w:rPr>
  </w:style>
  <w:style w:type="character" w:customStyle="1" w:styleId="NaslovZnak">
    <w:name w:val="Naslov Znak"/>
    <w:link w:val="Naslov"/>
    <w:uiPriority w:val="10"/>
    <w:rsid w:val="002764D5"/>
    <w:rPr>
      <w:rFonts w:ascii="Times New Roman" w:hAnsi="Times New Roman"/>
      <w:spacing w:val="5"/>
      <w:sz w:val="72"/>
      <w:szCs w:val="52"/>
      <w:lang w:eastAsia="en-US"/>
    </w:rPr>
  </w:style>
  <w:style w:type="paragraph" w:styleId="Podnaslov">
    <w:name w:val="Subtitle"/>
    <w:basedOn w:val="Navaden"/>
    <w:next w:val="Navaden"/>
    <w:link w:val="PodnaslovZnak"/>
    <w:uiPriority w:val="11"/>
    <w:qFormat/>
    <w:rsid w:val="00051DAE"/>
    <w:pPr>
      <w:spacing w:after="600"/>
    </w:pPr>
    <w:rPr>
      <w:i/>
      <w:iCs/>
      <w:spacing w:val="13"/>
      <w:szCs w:val="24"/>
    </w:rPr>
  </w:style>
  <w:style w:type="character" w:customStyle="1" w:styleId="PodnaslovZnak">
    <w:name w:val="Podnaslov Znak"/>
    <w:link w:val="Podnaslov"/>
    <w:uiPriority w:val="11"/>
    <w:rsid w:val="00051DAE"/>
    <w:rPr>
      <w:rFonts w:ascii="Calibri" w:eastAsia="Times New Roman" w:hAnsi="Calibri" w:cs="Times New Roman"/>
      <w:i/>
      <w:iCs/>
      <w:spacing w:val="13"/>
      <w:sz w:val="24"/>
      <w:szCs w:val="24"/>
    </w:rPr>
  </w:style>
  <w:style w:type="character" w:styleId="Krepko">
    <w:name w:val="Strong"/>
    <w:uiPriority w:val="22"/>
    <w:qFormat/>
    <w:rsid w:val="004D4EC4"/>
    <w:rPr>
      <w:b/>
      <w:bCs/>
    </w:rPr>
  </w:style>
  <w:style w:type="character" w:styleId="Poudarek">
    <w:name w:val="Emphasis"/>
    <w:uiPriority w:val="20"/>
    <w:qFormat/>
    <w:rsid w:val="004D4EC4"/>
    <w:rPr>
      <w:b/>
      <w:bCs/>
      <w:i/>
      <w:iCs/>
      <w:spacing w:val="10"/>
      <w:bdr w:val="none" w:sz="0" w:space="0" w:color="auto"/>
      <w:shd w:val="clear" w:color="auto" w:fill="auto"/>
    </w:rPr>
  </w:style>
  <w:style w:type="paragraph" w:styleId="Brezrazmikov">
    <w:name w:val="No Spacing"/>
    <w:basedOn w:val="Navaden"/>
    <w:uiPriority w:val="1"/>
    <w:qFormat/>
    <w:rsid w:val="004D4EC4"/>
    <w:pPr>
      <w:spacing w:after="0"/>
    </w:pPr>
  </w:style>
  <w:style w:type="paragraph" w:styleId="Odstavekseznama">
    <w:name w:val="List Paragraph"/>
    <w:basedOn w:val="Navaden"/>
    <w:uiPriority w:val="34"/>
    <w:qFormat/>
    <w:rsid w:val="00E757D1"/>
    <w:pPr>
      <w:spacing w:after="0"/>
      <w:ind w:left="720"/>
      <w:contextualSpacing/>
    </w:pPr>
  </w:style>
  <w:style w:type="paragraph" w:styleId="Citat">
    <w:name w:val="Quote"/>
    <w:basedOn w:val="Navaden"/>
    <w:next w:val="Navaden"/>
    <w:link w:val="CitatZnak"/>
    <w:uiPriority w:val="29"/>
    <w:qFormat/>
    <w:rsid w:val="004D4EC4"/>
    <w:pPr>
      <w:spacing w:before="200" w:after="0"/>
      <w:ind w:left="360" w:right="360"/>
    </w:pPr>
    <w:rPr>
      <w:i/>
      <w:iCs/>
    </w:rPr>
  </w:style>
  <w:style w:type="character" w:customStyle="1" w:styleId="CitatZnak">
    <w:name w:val="Citat Znak"/>
    <w:link w:val="Citat"/>
    <w:uiPriority w:val="29"/>
    <w:rsid w:val="004D4EC4"/>
    <w:rPr>
      <w:i/>
      <w:iCs/>
    </w:rPr>
  </w:style>
  <w:style w:type="paragraph" w:styleId="Intenzivencitat">
    <w:name w:val="Intense Quote"/>
    <w:basedOn w:val="Navaden"/>
    <w:next w:val="Navaden"/>
    <w:link w:val="IntenzivencitatZnak"/>
    <w:uiPriority w:val="30"/>
    <w:qFormat/>
    <w:rsid w:val="004D4EC4"/>
    <w:pPr>
      <w:pBdr>
        <w:bottom w:val="single" w:sz="4" w:space="1" w:color="auto"/>
      </w:pBdr>
      <w:spacing w:before="200" w:after="280"/>
      <w:ind w:left="1008" w:right="1152"/>
    </w:pPr>
    <w:rPr>
      <w:b/>
      <w:bCs/>
      <w:i/>
      <w:iCs/>
    </w:rPr>
  </w:style>
  <w:style w:type="character" w:customStyle="1" w:styleId="IntenzivencitatZnak">
    <w:name w:val="Intenziven citat Znak"/>
    <w:link w:val="Intenzivencitat"/>
    <w:uiPriority w:val="30"/>
    <w:rsid w:val="004D4EC4"/>
    <w:rPr>
      <w:b/>
      <w:bCs/>
      <w:i/>
      <w:iCs/>
    </w:rPr>
  </w:style>
  <w:style w:type="character" w:styleId="Neenpoudarek">
    <w:name w:val="Subtle Emphasis"/>
    <w:uiPriority w:val="19"/>
    <w:qFormat/>
    <w:rsid w:val="004D4EC4"/>
    <w:rPr>
      <w:i/>
      <w:iCs/>
    </w:rPr>
  </w:style>
  <w:style w:type="character" w:styleId="Intenzivenpoudarek">
    <w:name w:val="Intense Emphasis"/>
    <w:uiPriority w:val="21"/>
    <w:qFormat/>
    <w:rsid w:val="004D4EC4"/>
    <w:rPr>
      <w:b/>
      <w:bCs/>
    </w:rPr>
  </w:style>
  <w:style w:type="character" w:styleId="Neensklic">
    <w:name w:val="Subtle Reference"/>
    <w:uiPriority w:val="31"/>
    <w:qFormat/>
    <w:rsid w:val="004D4EC4"/>
    <w:rPr>
      <w:smallCaps/>
    </w:rPr>
  </w:style>
  <w:style w:type="character" w:styleId="Intenzivensklic">
    <w:name w:val="Intense Reference"/>
    <w:uiPriority w:val="32"/>
    <w:qFormat/>
    <w:rsid w:val="004D4EC4"/>
    <w:rPr>
      <w:smallCaps/>
      <w:spacing w:val="5"/>
      <w:u w:val="single"/>
    </w:rPr>
  </w:style>
  <w:style w:type="character" w:styleId="Naslovknjige">
    <w:name w:val="Book Title"/>
    <w:uiPriority w:val="33"/>
    <w:qFormat/>
    <w:rsid w:val="004D4EC4"/>
    <w:rPr>
      <w:i/>
      <w:iCs/>
      <w:smallCaps/>
      <w:spacing w:val="5"/>
    </w:rPr>
  </w:style>
  <w:style w:type="paragraph" w:styleId="NaslovTOC">
    <w:name w:val="TOC Heading"/>
    <w:basedOn w:val="Naslov1"/>
    <w:next w:val="Navaden"/>
    <w:uiPriority w:val="39"/>
    <w:unhideWhenUsed/>
    <w:qFormat/>
    <w:rsid w:val="004D4EC4"/>
    <w:pPr>
      <w:outlineLvl w:val="9"/>
    </w:pPr>
    <w:rPr>
      <w:lang w:bidi="en-US"/>
    </w:rPr>
  </w:style>
  <w:style w:type="paragraph" w:styleId="Glava">
    <w:name w:val="header"/>
    <w:basedOn w:val="Navaden"/>
    <w:link w:val="GlavaZnak"/>
    <w:uiPriority w:val="99"/>
    <w:unhideWhenUsed/>
    <w:rsid w:val="00BB5C4F"/>
    <w:pPr>
      <w:tabs>
        <w:tab w:val="center" w:pos="4536"/>
        <w:tab w:val="right" w:pos="9072"/>
      </w:tabs>
      <w:spacing w:after="0"/>
    </w:pPr>
  </w:style>
  <w:style w:type="character" w:customStyle="1" w:styleId="GlavaZnak">
    <w:name w:val="Glava Znak"/>
    <w:basedOn w:val="Privzetapisavaodstavka"/>
    <w:link w:val="Glava"/>
    <w:uiPriority w:val="99"/>
    <w:rsid w:val="00BB5C4F"/>
  </w:style>
  <w:style w:type="paragraph" w:styleId="Noga">
    <w:name w:val="footer"/>
    <w:basedOn w:val="Navaden"/>
    <w:link w:val="NogaZnak"/>
    <w:uiPriority w:val="99"/>
    <w:unhideWhenUsed/>
    <w:rsid w:val="00BB5C4F"/>
    <w:pPr>
      <w:tabs>
        <w:tab w:val="center" w:pos="4536"/>
        <w:tab w:val="right" w:pos="9072"/>
      </w:tabs>
      <w:spacing w:after="0"/>
    </w:pPr>
  </w:style>
  <w:style w:type="character" w:customStyle="1" w:styleId="NogaZnak">
    <w:name w:val="Noga Znak"/>
    <w:basedOn w:val="Privzetapisavaodstavka"/>
    <w:link w:val="Noga"/>
    <w:uiPriority w:val="99"/>
    <w:rsid w:val="00BB5C4F"/>
  </w:style>
  <w:style w:type="paragraph" w:styleId="Besedilooblaka">
    <w:name w:val="Balloon Text"/>
    <w:basedOn w:val="Navaden"/>
    <w:link w:val="BesedilooblakaZnak"/>
    <w:uiPriority w:val="99"/>
    <w:semiHidden/>
    <w:unhideWhenUsed/>
    <w:rsid w:val="00BB5C4F"/>
    <w:pPr>
      <w:spacing w:after="0"/>
    </w:pPr>
    <w:rPr>
      <w:rFonts w:ascii="Tahoma" w:hAnsi="Tahoma" w:cs="Tahoma"/>
      <w:sz w:val="16"/>
      <w:szCs w:val="16"/>
    </w:rPr>
  </w:style>
  <w:style w:type="character" w:customStyle="1" w:styleId="BesedilooblakaZnak">
    <w:name w:val="Besedilo oblačka Znak"/>
    <w:link w:val="Besedilooblaka"/>
    <w:uiPriority w:val="99"/>
    <w:semiHidden/>
    <w:rsid w:val="00BB5C4F"/>
    <w:rPr>
      <w:rFonts w:ascii="Tahoma" w:hAnsi="Tahoma" w:cs="Tahoma"/>
      <w:sz w:val="16"/>
      <w:szCs w:val="16"/>
    </w:rPr>
  </w:style>
  <w:style w:type="character" w:styleId="Hiperpovezava">
    <w:name w:val="Hyperlink"/>
    <w:uiPriority w:val="99"/>
    <w:unhideWhenUsed/>
    <w:rsid w:val="00B02A70"/>
    <w:rPr>
      <w:color w:val="0000FF"/>
      <w:u w:val="single"/>
    </w:rPr>
  </w:style>
  <w:style w:type="paragraph" w:customStyle="1" w:styleId="Default">
    <w:name w:val="Default"/>
    <w:rsid w:val="0080304F"/>
    <w:pPr>
      <w:autoSpaceDE w:val="0"/>
      <w:autoSpaceDN w:val="0"/>
      <w:adjustRightInd w:val="0"/>
    </w:pPr>
    <w:rPr>
      <w:rFonts w:ascii="KYBHJ T+ Titillium Text 25 L" w:hAnsi="KYBHJ T+ Titillium Text 25 L" w:cs="KYBHJ T+ Titillium Text 25 L"/>
      <w:color w:val="000000"/>
      <w:sz w:val="24"/>
      <w:szCs w:val="24"/>
    </w:rPr>
  </w:style>
  <w:style w:type="character" w:customStyle="1" w:styleId="A1">
    <w:name w:val="A1"/>
    <w:uiPriority w:val="99"/>
    <w:rsid w:val="0080304F"/>
    <w:rPr>
      <w:rFonts w:ascii="TitilliumText25L" w:hAnsi="TitilliumText25L" w:cs="TitilliumText25L"/>
      <w:color w:val="00688A"/>
      <w:sz w:val="16"/>
      <w:szCs w:val="16"/>
    </w:rPr>
  </w:style>
  <w:style w:type="table" w:styleId="Tabelamrea">
    <w:name w:val="Table Grid"/>
    <w:basedOn w:val="Navadnatabela"/>
    <w:uiPriority w:val="59"/>
    <w:rsid w:val="00EC4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2">
    <w:name w:val="toc 2"/>
    <w:basedOn w:val="Navaden"/>
    <w:next w:val="Navaden"/>
    <w:autoRedefine/>
    <w:uiPriority w:val="39"/>
    <w:unhideWhenUsed/>
    <w:rsid w:val="00F04DDD"/>
    <w:pPr>
      <w:spacing w:after="100"/>
      <w:ind w:left="240"/>
    </w:pPr>
  </w:style>
  <w:style w:type="paragraph" w:styleId="Napis">
    <w:name w:val="caption"/>
    <w:basedOn w:val="Navaden"/>
    <w:next w:val="Navaden"/>
    <w:uiPriority w:val="35"/>
    <w:unhideWhenUsed/>
    <w:qFormat/>
    <w:rsid w:val="00F04DDD"/>
    <w:pPr>
      <w:spacing w:after="200"/>
    </w:pPr>
    <w:rPr>
      <w:rFonts w:eastAsiaTheme="minorEastAsia" w:cstheme="minorBidi"/>
      <w:i/>
      <w:iCs/>
      <w:color w:val="1F497D" w:themeColor="text2"/>
      <w:sz w:val="18"/>
      <w:szCs w:val="18"/>
    </w:rPr>
  </w:style>
  <w:style w:type="paragraph" w:styleId="Navadensplet">
    <w:name w:val="Normal (Web)"/>
    <w:basedOn w:val="Navaden"/>
    <w:uiPriority w:val="99"/>
    <w:semiHidden/>
    <w:unhideWhenUsed/>
    <w:rsid w:val="00F04DDD"/>
    <w:pPr>
      <w:spacing w:before="100" w:beforeAutospacing="1" w:after="100" w:afterAutospacing="1"/>
    </w:pPr>
    <w:rPr>
      <w:szCs w:val="24"/>
      <w:lang w:eastAsia="sl-SI"/>
    </w:rPr>
  </w:style>
  <w:style w:type="paragraph" w:styleId="Kazalovsebine1">
    <w:name w:val="toc 1"/>
    <w:basedOn w:val="Navaden"/>
    <w:next w:val="Navaden"/>
    <w:autoRedefine/>
    <w:uiPriority w:val="39"/>
    <w:unhideWhenUsed/>
    <w:rsid w:val="00F04DDD"/>
    <w:pPr>
      <w:spacing w:after="100" w:line="259" w:lineRule="auto"/>
    </w:pPr>
    <w:rPr>
      <w:rFonts w:eastAsiaTheme="minorEastAsia" w:cstheme="minorBidi"/>
    </w:rPr>
  </w:style>
  <w:style w:type="paragraph" w:styleId="Kazalovsebine3">
    <w:name w:val="toc 3"/>
    <w:basedOn w:val="Navaden"/>
    <w:next w:val="Navaden"/>
    <w:autoRedefine/>
    <w:uiPriority w:val="39"/>
    <w:unhideWhenUsed/>
    <w:rsid w:val="00F04DDD"/>
    <w:pPr>
      <w:spacing w:after="100" w:line="259" w:lineRule="auto"/>
      <w:ind w:left="440"/>
    </w:pPr>
    <w:rPr>
      <w:rFonts w:eastAsiaTheme="minorEastAsia" w:cstheme="minorBidi"/>
    </w:rPr>
  </w:style>
  <w:style w:type="character" w:styleId="Besedilooznabemesta">
    <w:name w:val="Placeholder Text"/>
    <w:basedOn w:val="Privzetapisavaodstavka"/>
    <w:uiPriority w:val="99"/>
    <w:semiHidden/>
    <w:rsid w:val="00F04DDD"/>
    <w:rPr>
      <w:color w:val="666666"/>
    </w:rPr>
  </w:style>
  <w:style w:type="paragraph" w:styleId="Kazalovsebine4">
    <w:name w:val="toc 4"/>
    <w:basedOn w:val="Navaden"/>
    <w:next w:val="Navaden"/>
    <w:autoRedefine/>
    <w:uiPriority w:val="39"/>
    <w:unhideWhenUsed/>
    <w:rsid w:val="00F04DDD"/>
    <w:pPr>
      <w:spacing w:after="100" w:line="259" w:lineRule="auto"/>
      <w:ind w:left="660"/>
    </w:pPr>
    <w:rPr>
      <w:rFonts w:eastAsiaTheme="minorEastAsia" w:cstheme="minorBidi"/>
    </w:rPr>
  </w:style>
  <w:style w:type="paragraph" w:styleId="Kazaloslik">
    <w:name w:val="table of figures"/>
    <w:basedOn w:val="Navaden"/>
    <w:next w:val="Navaden"/>
    <w:uiPriority w:val="99"/>
    <w:unhideWhenUsed/>
    <w:rsid w:val="00D9392B"/>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38760">
      <w:bodyDiv w:val="1"/>
      <w:marLeft w:val="0"/>
      <w:marRight w:val="0"/>
      <w:marTop w:val="0"/>
      <w:marBottom w:val="0"/>
      <w:divBdr>
        <w:top w:val="none" w:sz="0" w:space="0" w:color="auto"/>
        <w:left w:val="none" w:sz="0" w:space="0" w:color="auto"/>
        <w:bottom w:val="none" w:sz="0" w:space="0" w:color="auto"/>
        <w:right w:val="none" w:sz="0" w:space="0" w:color="auto"/>
      </w:divBdr>
      <w:divsChild>
        <w:div w:id="2113431427">
          <w:marLeft w:val="0"/>
          <w:marRight w:val="0"/>
          <w:marTop w:val="0"/>
          <w:marBottom w:val="0"/>
          <w:divBdr>
            <w:top w:val="none" w:sz="0" w:space="0" w:color="auto"/>
            <w:left w:val="none" w:sz="0" w:space="0" w:color="auto"/>
            <w:bottom w:val="none" w:sz="0" w:space="0" w:color="auto"/>
            <w:right w:val="none" w:sz="0" w:space="0" w:color="auto"/>
          </w:divBdr>
        </w:div>
        <w:div w:id="1054741693">
          <w:marLeft w:val="0"/>
          <w:marRight w:val="0"/>
          <w:marTop w:val="0"/>
          <w:marBottom w:val="0"/>
          <w:divBdr>
            <w:top w:val="none" w:sz="0" w:space="0" w:color="auto"/>
            <w:left w:val="none" w:sz="0" w:space="0" w:color="auto"/>
            <w:bottom w:val="none" w:sz="0" w:space="0" w:color="auto"/>
            <w:right w:val="none" w:sz="0" w:space="0" w:color="auto"/>
          </w:divBdr>
        </w:div>
        <w:div w:id="337465319">
          <w:marLeft w:val="0"/>
          <w:marRight w:val="0"/>
          <w:marTop w:val="0"/>
          <w:marBottom w:val="0"/>
          <w:divBdr>
            <w:top w:val="none" w:sz="0" w:space="0" w:color="auto"/>
            <w:left w:val="none" w:sz="0" w:space="0" w:color="auto"/>
            <w:bottom w:val="none" w:sz="0" w:space="0" w:color="auto"/>
            <w:right w:val="none" w:sz="0" w:space="0" w:color="auto"/>
          </w:divBdr>
        </w:div>
      </w:divsChild>
    </w:div>
    <w:div w:id="2139108662">
      <w:bodyDiv w:val="1"/>
      <w:marLeft w:val="0"/>
      <w:marRight w:val="0"/>
      <w:marTop w:val="0"/>
      <w:marBottom w:val="0"/>
      <w:divBdr>
        <w:top w:val="none" w:sz="0" w:space="0" w:color="auto"/>
        <w:left w:val="none" w:sz="0" w:space="0" w:color="auto"/>
        <w:bottom w:val="none" w:sz="0" w:space="0" w:color="auto"/>
        <w:right w:val="none" w:sz="0" w:space="0" w:color="auto"/>
      </w:divBdr>
      <w:divsChild>
        <w:div w:id="2115906377">
          <w:marLeft w:val="0"/>
          <w:marRight w:val="0"/>
          <w:marTop w:val="0"/>
          <w:marBottom w:val="0"/>
          <w:divBdr>
            <w:top w:val="none" w:sz="0" w:space="0" w:color="auto"/>
            <w:left w:val="none" w:sz="0" w:space="0" w:color="auto"/>
            <w:bottom w:val="none" w:sz="0" w:space="0" w:color="auto"/>
            <w:right w:val="none" w:sz="0" w:space="0" w:color="auto"/>
          </w:divBdr>
        </w:div>
        <w:div w:id="86999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Lucija\Prenosi\dopis-um-feri-1%20(2).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FF2E6FB299C0E43BB4D7A395762AA5A" ma:contentTypeVersion="1" ma:contentTypeDescription="Ustvari nov dokument." ma:contentTypeScope="" ma:versionID="24b88ecd5ee79c7b2745069cf460fc93">
  <xsd:schema xmlns:xsd="http://www.w3.org/2001/XMLSchema" xmlns:xs="http://www.w3.org/2001/XMLSchema" xmlns:p="http://schemas.microsoft.com/office/2006/metadata/properties" xmlns:ns1="http://schemas.microsoft.com/sharepoint/v3" xmlns:ns2="c414fd7f-21c6-4d94-90e3-68400e5795fc" targetNamespace="http://schemas.microsoft.com/office/2006/metadata/properties" ma:root="true" ma:fieldsID="700dbcdbde0f8d42dfd272a821cccf80" ns1:_="" ns2:_="">
    <xsd:import namespace="http://schemas.microsoft.com/sharepoint/v3"/>
    <xsd:import namespace="c414fd7f-21c6-4d94-90e3-68400e5795fc"/>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Razporejanje začetnega datuma" ma:description="" ma:hidden="true" ma:internalName="PublishingStartDate">
      <xsd:simpleType>
        <xsd:restriction base="dms:Unknown"/>
      </xsd:simpleType>
    </xsd:element>
    <xsd:element name="PublishingExpirationDate" ma:index="12" nillable="true" ma:displayName="Razporejanje končnega datuma"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14fd7f-21c6-4d94-90e3-68400e5795fc" elementFormDefault="qualified">
    <xsd:import namespace="http://schemas.microsoft.com/office/2006/documentManagement/types"/>
    <xsd:import namespace="http://schemas.microsoft.com/office/infopath/2007/PartnerControls"/>
    <xsd:element name="_dlc_DocId" ma:index="8" nillable="true" ma:displayName="Vrednost ID-ja dokumenta" ma:description="Vrednost ID-ja dokumenta, dodeljenega temu elementu." ma:internalName="_dlc_DocId" ma:readOnly="true">
      <xsd:simpleType>
        <xsd:restriction base="dms:Text"/>
      </xsd:simpleType>
    </xsd:element>
    <xsd:element name="_dlc_DocIdUrl" ma:index="9" nillable="true" ma:displayName="ID dokumenta" ma:description="Trajna povezava do tega dokumenta."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c414fd7f-21c6-4d94-90e3-68400e5795fc">K67AKCNZ6W6Y-280-25</_dlc_DocId>
    <_dlc_DocIdUrl xmlns="c414fd7f-21c6-4d94-90e3-68400e5795fc">
      <Url>https://www.um.si/CGP/FERI/_layouts/15/DocIdRedir.aspx?ID=K67AKCNZ6W6Y-280-25</Url>
      <Description>K67AKCNZ6W6Y-280-25</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1EE53E82-BCFC-436D-9F6F-172C809F7E2B}">
  <ds:schemaRefs>
    <ds:schemaRef ds:uri="http://schemas.microsoft.com/sharepoint/v3/contenttype/forms"/>
  </ds:schemaRefs>
</ds:datastoreItem>
</file>

<file path=customXml/itemProps2.xml><?xml version="1.0" encoding="utf-8"?>
<ds:datastoreItem xmlns:ds="http://schemas.openxmlformats.org/officeDocument/2006/customXml" ds:itemID="{5626EAD6-7B5E-4536-AFBC-D612006AA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414fd7f-21c6-4d94-90e3-68400e579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DAC599-D8F9-4A75-945C-120634AB7C9D}">
  <ds:schemaRefs>
    <ds:schemaRef ds:uri="http://schemas.microsoft.com/sharepoint/events"/>
  </ds:schemaRefs>
</ds:datastoreItem>
</file>

<file path=customXml/itemProps4.xml><?xml version="1.0" encoding="utf-8"?>
<ds:datastoreItem xmlns:ds="http://schemas.openxmlformats.org/officeDocument/2006/customXml" ds:itemID="{D5E0B6BB-5202-4FDA-98B7-423EEE8B4D8D}">
  <ds:schemaRefs>
    <ds:schemaRef ds:uri="http://schemas.microsoft.com/office/2006/metadata/properties"/>
    <ds:schemaRef ds:uri="http://schemas.microsoft.com/office/infopath/2007/PartnerControls"/>
    <ds:schemaRef ds:uri="http://schemas.microsoft.com/sharepoint/v3"/>
    <ds:schemaRef ds:uri="c414fd7f-21c6-4d94-90e3-68400e5795fc"/>
  </ds:schemaRefs>
</ds:datastoreItem>
</file>

<file path=customXml/itemProps5.xml><?xml version="1.0" encoding="utf-8"?>
<ds:datastoreItem xmlns:ds="http://schemas.openxmlformats.org/officeDocument/2006/customXml" ds:itemID="{C76C9FF0-8DEF-4C80-806E-B3B48E11A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dopis-um-feri-1 (2).dotx</Template>
  <TotalTime>593</TotalTime>
  <Pages>37</Pages>
  <Words>7498</Words>
  <Characters>42740</Characters>
  <Application>Microsoft Office Word</Application>
  <DocSecurity>0</DocSecurity>
  <Lines>356</Lines>
  <Paragraphs>100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Ime Priimek</dc:creator>
  <cp:lastModifiedBy>Barbara Ferlinc</cp:lastModifiedBy>
  <cp:revision>404</cp:revision>
  <dcterms:created xsi:type="dcterms:W3CDTF">2022-10-15T14:52:00Z</dcterms:created>
  <dcterms:modified xsi:type="dcterms:W3CDTF">2024-08-23T17:29:00Z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7d5ed72e-759b-4d1d-9f96-04bf961a1738</vt:lpwstr>
  </property>
  <property fmtid="{D5CDD505-2E9C-101B-9397-08002B2CF9AE}" pid="3" name="ContentTypeId">
    <vt:lpwstr>0x0101003FF2E6FB299C0E43BB4D7A395762AA5A</vt:lpwstr>
  </property>
</Properties>
</file>